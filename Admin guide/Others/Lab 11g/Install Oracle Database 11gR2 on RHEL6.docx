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tabs>
          <w:tab w:val="left" w:pos="5370"/>
        </w:tabs>
        <w:ind w:firstLine="0"/>
      </w:pPr>
      <w:r>
        <w:tab/>
      </w: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TÀI LIỆU </w:t>
      </w:r>
    </w:p>
    <w:p w:rsidR="001137C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CÀI ĐẶT CƠ SỞ DỮ LIỆU ORACLE 11GR2 </w:t>
      </w:r>
    </w:p>
    <w:p w:rsidR="001137C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32"/>
        </w:rPr>
      </w:pPr>
    </w:p>
    <w:p w:rsidR="001137C0" w:rsidRDefault="001137C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1137C0" w:rsidRPr="000D718E" w:rsidRDefault="00623110" w:rsidP="00623110">
      <w:pPr>
        <w:spacing w:line="360" w:lineRule="auto"/>
        <w:ind w:left="1440" w:firstLine="0"/>
        <w:jc w:val="center"/>
        <w:rPr>
          <w:b/>
        </w:rPr>
      </w:pPr>
      <w:r>
        <w:rPr>
          <w:b/>
        </w:rPr>
        <w:t xml:space="preserve">     </w:t>
      </w:r>
      <w:r w:rsidR="001137C0" w:rsidRPr="000D718E">
        <w:rPr>
          <w:b/>
        </w:rPr>
        <w:t xml:space="preserve">Phiên bản: </w:t>
      </w:r>
      <w:r>
        <w:rPr>
          <w:b/>
        </w:rPr>
        <w:t>1.1</w:t>
      </w:r>
    </w:p>
    <w:p w:rsidR="001137C0" w:rsidRDefault="001137C0" w:rsidP="00623110">
      <w:pPr>
        <w:spacing w:line="360" w:lineRule="auto"/>
        <w:ind w:left="720" w:firstLine="720"/>
        <w:jc w:val="center"/>
        <w:rPr>
          <w:b/>
          <w:i/>
          <w:color w:val="3366FF"/>
        </w:rPr>
      </w:pPr>
      <w:r>
        <w:rPr>
          <w:b/>
        </w:rPr>
        <w:t xml:space="preserve">Mã tài liệu: </w:t>
      </w: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Pr="000D718E" w:rsidRDefault="001137C0" w:rsidP="001137C0">
      <w:pPr>
        <w:ind w:firstLine="0"/>
        <w:jc w:val="center"/>
        <w:rPr>
          <w:sz w:val="27"/>
          <w:szCs w:val="27"/>
        </w:rPr>
      </w:pPr>
      <w:r w:rsidRPr="000D718E">
        <w:rPr>
          <w:b/>
        </w:rPr>
        <w:t xml:space="preserve">HÀ NỘI </w:t>
      </w:r>
      <w:r>
        <w:rPr>
          <w:b/>
        </w:rPr>
        <w:t>–</w:t>
      </w:r>
      <w:r w:rsidRPr="00AE7652">
        <w:rPr>
          <w:b/>
        </w:rPr>
        <w:t xml:space="preserve"> </w:t>
      </w:r>
      <w:r>
        <w:rPr>
          <w:b/>
          <w:color w:val="4F81BD"/>
        </w:rPr>
        <w:t>07/2013</w:t>
      </w:r>
    </w:p>
    <w:p w:rsidR="001137C0" w:rsidRDefault="001137C0" w:rsidP="001137C0">
      <w:pPr>
        <w:spacing w:before="0" w:after="0"/>
        <w:ind w:firstLine="0"/>
        <w:jc w:val="both"/>
        <w:rPr>
          <w:b/>
          <w:sz w:val="27"/>
          <w:szCs w:val="27"/>
        </w:rPr>
      </w:pPr>
    </w:p>
    <w:p w:rsidR="001137C0" w:rsidRPr="00C34140" w:rsidRDefault="001137C0" w:rsidP="001137C0">
      <w:pPr>
        <w:spacing w:line="276" w:lineRule="auto"/>
        <w:ind w:firstLine="720"/>
        <w:jc w:val="center"/>
        <w:rPr>
          <w:b/>
          <w:sz w:val="27"/>
          <w:szCs w:val="27"/>
        </w:rPr>
      </w:pPr>
      <w:bookmarkStart w:id="0" w:name="_Toc345318185"/>
      <w:bookmarkEnd w:id="0"/>
      <w:r w:rsidRPr="00C34140">
        <w:rPr>
          <w:b/>
          <w:sz w:val="27"/>
          <w:szCs w:val="27"/>
        </w:rPr>
        <w:t>BẢNG THEO DÕI THAY ĐỔI TÀI LIỆU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990"/>
        <w:gridCol w:w="810"/>
        <w:gridCol w:w="2137"/>
        <w:gridCol w:w="1247"/>
        <w:gridCol w:w="2196"/>
      </w:tblGrid>
      <w:tr w:rsidR="001137C0" w:rsidRPr="00810F5D" w:rsidTr="00623110">
        <w:tc>
          <w:tcPr>
            <w:tcW w:w="162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Ngày</w:t>
            </w:r>
          </w:p>
        </w:tc>
        <w:tc>
          <w:tcPr>
            <w:tcW w:w="99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Phiên bản</w:t>
            </w:r>
          </w:p>
        </w:tc>
        <w:tc>
          <w:tcPr>
            <w:tcW w:w="81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A*</w:t>
            </w:r>
            <w:r w:rsidRPr="00810F5D">
              <w:rPr>
                <w:b/>
                <w:sz w:val="24"/>
                <w:szCs w:val="24"/>
              </w:rPr>
              <w:br/>
              <w:t>M, D</w:t>
            </w:r>
          </w:p>
        </w:tc>
        <w:tc>
          <w:tcPr>
            <w:tcW w:w="213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4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ID/</w:t>
            </w:r>
            <w:r w:rsidRPr="00810F5D">
              <w:rPr>
                <w:b/>
                <w:sz w:val="24"/>
                <w:szCs w:val="24"/>
              </w:rPr>
              <w:t>Yêu cầu</w:t>
            </w:r>
          </w:p>
        </w:tc>
        <w:tc>
          <w:tcPr>
            <w:tcW w:w="2196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810F5D">
              <w:rPr>
                <w:b/>
                <w:sz w:val="24"/>
                <w:szCs w:val="24"/>
              </w:rPr>
              <w:t>Tác giả</w:t>
            </w: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7/2013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623110" w:rsidP="00623110">
            <w:pPr>
              <w:ind w:firstLine="0"/>
              <w:rPr>
                <w:sz w:val="24"/>
                <w:szCs w:val="24"/>
              </w:rPr>
            </w:pPr>
            <w:r w:rsidRPr="00623110">
              <w:rPr>
                <w:sz w:val="24"/>
                <w:szCs w:val="24"/>
              </w:rPr>
              <w:t>Hướng dẫn cài đặt Oracle Database 11gR2 trên Linux 6</w:t>
            </w: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Đức Tuyên</w:t>
            </w: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623110" w:rsidP="006231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1/2015</w:t>
            </w:r>
          </w:p>
        </w:tc>
        <w:tc>
          <w:tcPr>
            <w:tcW w:w="990" w:type="dxa"/>
            <w:shd w:val="clear" w:color="auto" w:fill="F2F2F2"/>
          </w:tcPr>
          <w:p w:rsidR="001137C0" w:rsidRPr="00B507F8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810" w:type="dxa"/>
            <w:shd w:val="clear" w:color="auto" w:fill="F2F2F2"/>
          </w:tcPr>
          <w:p w:rsidR="001137C0" w:rsidRPr="00B507F8" w:rsidRDefault="0062311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2137" w:type="dxa"/>
            <w:shd w:val="clear" w:color="auto" w:fill="F2F2F2"/>
          </w:tcPr>
          <w:p w:rsidR="001137C0" w:rsidRPr="00810F5D" w:rsidRDefault="00623110" w:rsidP="00623110">
            <w:pPr>
              <w:ind w:left="57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Bổ sung thêm nội dung và phụ lục</w:t>
            </w:r>
          </w:p>
        </w:tc>
        <w:tc>
          <w:tcPr>
            <w:tcW w:w="1247" w:type="dxa"/>
            <w:shd w:val="clear" w:color="auto" w:fill="F2F2F2"/>
          </w:tcPr>
          <w:p w:rsidR="001137C0" w:rsidRPr="00B507F8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623110" w:rsidRDefault="00623110" w:rsidP="00E73B25">
            <w:pPr>
              <w:ind w:firstLine="0"/>
              <w:jc w:val="center"/>
              <w:rPr>
                <w:sz w:val="24"/>
                <w:szCs w:val="24"/>
              </w:rPr>
            </w:pPr>
            <w:r w:rsidRPr="00623110">
              <w:rPr>
                <w:sz w:val="24"/>
                <w:szCs w:val="24"/>
              </w:rPr>
              <w:t>Phạm Khánh Dương</w:t>
            </w: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rPr>
                <w:sz w:val="24"/>
                <w:szCs w:val="24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Default="001137C0" w:rsidP="00E73B25">
            <w:pPr>
              <w:ind w:firstLine="0"/>
              <w:jc w:val="center"/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99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81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3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124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  <w:tc>
          <w:tcPr>
            <w:tcW w:w="2196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 w:val="24"/>
                <w:szCs w:val="24"/>
                <w:lang w:val="fr-FR"/>
              </w:rPr>
            </w:pPr>
          </w:p>
        </w:tc>
      </w:tr>
    </w:tbl>
    <w:p w:rsidR="001137C0" w:rsidRDefault="001137C0" w:rsidP="001137C0">
      <w:pPr>
        <w:spacing w:line="276" w:lineRule="auto"/>
        <w:ind w:firstLine="0"/>
        <w:jc w:val="both"/>
        <w:rPr>
          <w:sz w:val="24"/>
          <w:szCs w:val="24"/>
          <w:lang w:val="pt-BR"/>
        </w:rPr>
      </w:pPr>
      <w:r w:rsidRPr="00810F5D">
        <w:rPr>
          <w:sz w:val="24"/>
          <w:szCs w:val="24"/>
          <w:lang w:val="pt-BR"/>
        </w:rPr>
        <w:t>* A; Thêm mới; M: Sửa đổi; D: Xóa</w:t>
      </w:r>
    </w:p>
    <w:p w:rsidR="00623110" w:rsidRPr="00C34140" w:rsidRDefault="00623110" w:rsidP="001137C0">
      <w:pPr>
        <w:spacing w:line="276" w:lineRule="auto"/>
        <w:ind w:firstLine="0"/>
        <w:jc w:val="both"/>
        <w:rPr>
          <w:sz w:val="24"/>
          <w:lang w:val="pt-BR"/>
        </w:rPr>
      </w:pPr>
    </w:p>
    <w:p w:rsidR="001137C0" w:rsidRPr="00B16115" w:rsidRDefault="001137C0" w:rsidP="001137C0">
      <w:pPr>
        <w:spacing w:line="276" w:lineRule="auto"/>
        <w:ind w:left="360"/>
        <w:jc w:val="center"/>
        <w:rPr>
          <w:b/>
          <w:bCs/>
          <w:iCs/>
          <w:sz w:val="44"/>
          <w:szCs w:val="44"/>
          <w:lang w:val="pt-BR"/>
        </w:rPr>
      </w:pPr>
      <w:r>
        <w:br w:type="page"/>
      </w:r>
      <w:r w:rsidRPr="00B16115">
        <w:rPr>
          <w:b/>
          <w:bCs/>
          <w:iCs/>
          <w:sz w:val="44"/>
          <w:szCs w:val="44"/>
          <w:lang w:val="pt-BR"/>
        </w:rPr>
        <w:lastRenderedPageBreak/>
        <w:t>MỤC LỤC</w:t>
      </w:r>
    </w:p>
    <w:bookmarkStart w:id="1" w:name="_Toc345318643"/>
    <w:bookmarkStart w:id="2" w:name="_Toc346697832"/>
    <w:bookmarkStart w:id="3" w:name="_GoBack"/>
    <w:bookmarkEnd w:id="3"/>
    <w:p w:rsidR="00FC001C" w:rsidRDefault="001137C0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  <w:hyperlink w:anchor="_Toc454440301" w:history="1">
        <w:r w:rsidR="00FC001C" w:rsidRPr="00471A66">
          <w:rPr>
            <w:rStyle w:val="Hyperlink"/>
            <w:noProof/>
          </w:rPr>
          <w:t>1</w:t>
        </w:r>
        <w:r w:rsidR="00FC001C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FC001C" w:rsidRPr="00471A66">
          <w:rPr>
            <w:rStyle w:val="Hyperlink"/>
            <w:noProof/>
          </w:rPr>
          <w:t>Mục đích</w:t>
        </w:r>
        <w:r w:rsidR="00FC001C">
          <w:rPr>
            <w:noProof/>
            <w:webHidden/>
          </w:rPr>
          <w:tab/>
        </w:r>
        <w:r w:rsidR="00FC001C">
          <w:rPr>
            <w:noProof/>
            <w:webHidden/>
          </w:rPr>
          <w:fldChar w:fldCharType="begin"/>
        </w:r>
        <w:r w:rsidR="00FC001C">
          <w:rPr>
            <w:noProof/>
            <w:webHidden/>
          </w:rPr>
          <w:instrText xml:space="preserve"> PAGEREF _Toc454440301 \h </w:instrText>
        </w:r>
        <w:r w:rsidR="00FC001C">
          <w:rPr>
            <w:noProof/>
            <w:webHidden/>
          </w:rPr>
        </w:r>
        <w:r w:rsidR="00FC001C">
          <w:rPr>
            <w:noProof/>
            <w:webHidden/>
          </w:rPr>
          <w:fldChar w:fldCharType="separate"/>
        </w:r>
        <w:r w:rsidR="00FC001C">
          <w:rPr>
            <w:noProof/>
            <w:webHidden/>
          </w:rPr>
          <w:t>4</w:t>
        </w:r>
        <w:r w:rsidR="00FC001C"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2" w:history="1">
        <w:r w:rsidRPr="00471A6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Phạm vi áp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3" w:history="1">
        <w:r w:rsidRPr="00471A6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4" w:history="1">
        <w:r w:rsidRPr="00471A66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5" w:history="1">
        <w:r w:rsidRPr="00471A66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Yêu cầu đối với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6" w:history="1">
        <w:r w:rsidRPr="00471A66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Yêu cầu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7" w:history="1">
        <w:r w:rsidRPr="00471A66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Chuẩn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8" w:history="1">
        <w:r w:rsidRPr="00471A66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Edit File 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09" w:history="1">
        <w:r w:rsidRPr="00471A66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Edit Kernel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0" w:history="1">
        <w:r w:rsidRPr="00471A66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 xml:space="preserve">Edit file </w:t>
        </w:r>
        <w:r w:rsidRPr="00471A66">
          <w:rPr>
            <w:rStyle w:val="Hyperlink"/>
            <w:rFonts w:eastAsia="Calibri"/>
            <w:noProof/>
          </w:rPr>
          <w:t>limits.conf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1" w:history="1">
        <w:r w:rsidRPr="00471A66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Disable SELINUX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2" w:history="1">
        <w:r w:rsidRPr="00471A66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Disable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3" w:history="1">
        <w:r w:rsidRPr="00471A66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Install OS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4" w:history="1">
        <w:r w:rsidRPr="00471A66">
          <w:rPr>
            <w:rStyle w:val="Hyperlink"/>
            <w:noProof/>
          </w:rPr>
          <w:t>5.6.1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Create Local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5" w:history="1">
        <w:r w:rsidRPr="00471A66">
          <w:rPr>
            <w:rStyle w:val="Hyperlink"/>
            <w:noProof/>
          </w:rPr>
          <w:t>5.6.2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Create Local Repository Configuration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6" w:history="1">
        <w:r w:rsidRPr="00471A66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Install OS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7" w:history="1">
        <w:r w:rsidRPr="00471A66">
          <w:rPr>
            <w:rStyle w:val="Hyperlink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Tạo User,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8" w:history="1">
        <w:r w:rsidRPr="00471A66">
          <w:rPr>
            <w:rStyle w:val="Hyperlink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Tạo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19" w:history="1">
        <w:r w:rsidRPr="00471A66">
          <w:rPr>
            <w:rStyle w:val="Hyperlink"/>
            <w:noProof/>
          </w:rPr>
          <w:t>5.10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Cấu hình tmpfs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0" w:history="1">
        <w:r w:rsidRPr="00471A66">
          <w:rPr>
            <w:rStyle w:val="Hyperlink"/>
            <w:noProof/>
          </w:rPr>
          <w:t>5.11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Set biến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1" w:history="1">
        <w:r w:rsidRPr="00471A66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Cài đặt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2" w:history="1">
        <w:r w:rsidRPr="00471A66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Giải nén bộ cài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3" w:history="1">
        <w:r w:rsidRPr="00471A66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Cài đặt Database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4" w:history="1">
        <w:r w:rsidRPr="00471A66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Cài đặt Services và 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5" w:history="1">
        <w:r w:rsidRPr="00471A66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Cài đặt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6" w:history="1">
        <w:r w:rsidRPr="00471A66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Kiểm tra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1"/>
        <w:tabs>
          <w:tab w:val="left" w:pos="8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7" w:history="1">
        <w:r w:rsidRPr="00471A66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Phụ Lục: Cấu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8" w:history="1">
        <w:r w:rsidRPr="00471A66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</w:rPr>
          <w:t>Cấu hình để Database tự khởi động cùng với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001C" w:rsidRDefault="00FC001C">
      <w:pPr>
        <w:pStyle w:val="TOC2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454440329" w:history="1">
        <w:r w:rsidRPr="00471A66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Pr="00471A66">
          <w:rPr>
            <w:rStyle w:val="Hyperlink"/>
            <w:noProof/>
            <w:shd w:val="clear" w:color="auto" w:fill="FFFFFF"/>
          </w:rPr>
          <w:t>Cấu hình chế độ archivelog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_Toc454440329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137C0" w:rsidRPr="00E748D8" w:rsidRDefault="001137C0" w:rsidP="001137C0">
      <w:pPr>
        <w:pStyle w:val="Heading1"/>
      </w:pPr>
      <w:r>
        <w:fldChar w:fldCharType="end"/>
      </w:r>
      <w:bookmarkStart w:id="4" w:name="_Toc454440301"/>
      <w:r w:rsidRPr="00E748D8">
        <w:t xml:space="preserve">Mục </w:t>
      </w:r>
      <w:r w:rsidRPr="0003064A">
        <w:rPr>
          <w:rStyle w:val="Heading1Char"/>
          <w:b/>
        </w:rPr>
        <w:t>đích</w:t>
      </w:r>
      <w:bookmarkEnd w:id="1"/>
      <w:bookmarkEnd w:id="2"/>
      <w:bookmarkEnd w:id="4"/>
    </w:p>
    <w:p w:rsidR="001137C0" w:rsidRDefault="001137C0" w:rsidP="001137C0">
      <w:pPr>
        <w:pStyle w:val="ISONormal"/>
        <w:rPr>
          <w:sz w:val="24"/>
          <w:szCs w:val="24"/>
        </w:rPr>
      </w:pPr>
      <w:bookmarkStart w:id="5" w:name="_Toc345318186"/>
      <w:bookmarkStart w:id="6" w:name="_Toc345318644"/>
      <w:bookmarkStart w:id="7" w:name="_Toc346697833"/>
      <w:r w:rsidRPr="00F544CC">
        <w:rPr>
          <w:sz w:val="24"/>
          <w:szCs w:val="24"/>
        </w:rPr>
        <w:t xml:space="preserve">Cài đặt Oracle </w:t>
      </w:r>
      <w:r>
        <w:rPr>
          <w:sz w:val="24"/>
          <w:szCs w:val="24"/>
        </w:rPr>
        <w:t xml:space="preserve">Database Software </w:t>
      </w:r>
      <w:r w:rsidRPr="00F544CC">
        <w:rPr>
          <w:sz w:val="24"/>
          <w:szCs w:val="24"/>
        </w:rPr>
        <w:t>phiên bản 11.2.0.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E748D8" w:rsidRDefault="001137C0" w:rsidP="001137C0">
      <w:pPr>
        <w:pStyle w:val="Heading1"/>
      </w:pPr>
      <w:bookmarkStart w:id="8" w:name="_Toc454440302"/>
      <w:r w:rsidRPr="00E748D8">
        <w:t xml:space="preserve">Phạm vi </w:t>
      </w:r>
      <w:bookmarkStart w:id="9" w:name="OLE_LINK36"/>
      <w:bookmarkStart w:id="10" w:name="OLE_LINK37"/>
      <w:r w:rsidRPr="00E748D8">
        <w:t>áp d</w:t>
      </w:r>
      <w:bookmarkEnd w:id="9"/>
      <w:bookmarkEnd w:id="10"/>
      <w:r w:rsidRPr="00E748D8">
        <w:t>ụng</w:t>
      </w:r>
      <w:bookmarkEnd w:id="5"/>
      <w:bookmarkEnd w:id="6"/>
      <w:bookmarkEnd w:id="7"/>
      <w:bookmarkEnd w:id="8"/>
    </w:p>
    <w:p w:rsidR="001137C0" w:rsidRDefault="001137C0" w:rsidP="001137C0">
      <w:pPr>
        <w:pStyle w:val="ISONormal"/>
        <w:rPr>
          <w:sz w:val="24"/>
          <w:szCs w:val="24"/>
        </w:rPr>
      </w:pPr>
      <w:bookmarkStart w:id="11" w:name="_Toc345315553"/>
      <w:bookmarkStart w:id="12" w:name="_Toc346011308"/>
      <w:bookmarkStart w:id="13" w:name="_Toc346697834"/>
      <w:r w:rsidRPr="00F544CC">
        <w:rPr>
          <w:sz w:val="24"/>
          <w:szCs w:val="24"/>
        </w:rPr>
        <w:t>Sử dụng trong dự án “”.</w:t>
      </w:r>
    </w:p>
    <w:p w:rsidR="003909BA" w:rsidRPr="00F544CC" w:rsidRDefault="003909BA" w:rsidP="001137C0">
      <w:pPr>
        <w:pStyle w:val="ISONormal"/>
        <w:rPr>
          <w:sz w:val="24"/>
          <w:szCs w:val="24"/>
        </w:rPr>
      </w:pPr>
    </w:p>
    <w:p w:rsidR="001137C0" w:rsidRPr="00626D39" w:rsidRDefault="001137C0" w:rsidP="00626D39">
      <w:pPr>
        <w:pStyle w:val="Heading1"/>
      </w:pPr>
      <w:bookmarkStart w:id="14" w:name="_Toc454440303"/>
      <w:r w:rsidRPr="00881E79">
        <w:t xml:space="preserve">Tài liệu </w:t>
      </w:r>
      <w:r w:rsidRPr="001137C0">
        <w:t>liên</w:t>
      </w:r>
      <w:r w:rsidRPr="00881E79">
        <w:t xml:space="preserve"> quan</w:t>
      </w:r>
      <w:bookmarkEnd w:id="11"/>
      <w:bookmarkEnd w:id="12"/>
      <w:bookmarkEnd w:id="13"/>
      <w:bookmarkEnd w:id="14"/>
    </w:p>
    <w:tbl>
      <w:tblPr>
        <w:tblpPr w:leftFromText="180" w:rightFromText="180" w:vertAnchor="text" w:horzAnchor="margin" w:tblpXSpec="center" w:tblpY="191"/>
        <w:tblW w:w="49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1312"/>
        <w:gridCol w:w="3693"/>
        <w:gridCol w:w="3169"/>
      </w:tblGrid>
      <w:tr w:rsidR="001137C0" w:rsidRPr="00DE76C0" w:rsidTr="001137C0">
        <w:trPr>
          <w:trHeight w:val="151"/>
        </w:trPr>
        <w:tc>
          <w:tcPr>
            <w:tcW w:w="540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STT</w:t>
            </w:r>
          </w:p>
        </w:tc>
        <w:tc>
          <w:tcPr>
            <w:tcW w:w="716" w:type="pct"/>
            <w:shd w:val="clear" w:color="auto" w:fill="F2DBDB"/>
            <w:vAlign w:val="center"/>
          </w:tcPr>
          <w:p w:rsidR="001137C0" w:rsidRPr="00014EE0" w:rsidRDefault="001137C0" w:rsidP="001137C0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Mã hiệu</w:t>
            </w:r>
          </w:p>
        </w:tc>
        <w:tc>
          <w:tcPr>
            <w:tcW w:w="2015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Tên tài liệu</w:t>
            </w:r>
          </w:p>
        </w:tc>
        <w:tc>
          <w:tcPr>
            <w:tcW w:w="1729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Ghi chú</w:t>
            </w:r>
          </w:p>
        </w:tc>
      </w:tr>
      <w:tr w:rsidR="001137C0" w:rsidRPr="00DE76C0" w:rsidTr="001137C0">
        <w:trPr>
          <w:trHeight w:val="157"/>
        </w:trPr>
        <w:tc>
          <w:tcPr>
            <w:tcW w:w="540" w:type="pct"/>
            <w:vAlign w:val="center"/>
          </w:tcPr>
          <w:p w:rsidR="001137C0" w:rsidRPr="00F544CC" w:rsidRDefault="001137C0" w:rsidP="00E73B25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F544CC">
              <w:rPr>
                <w:sz w:val="24"/>
                <w:szCs w:val="24"/>
              </w:rPr>
              <w:t>1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137C0" w:rsidRPr="00F544CC" w:rsidRDefault="001137C0" w:rsidP="00E73B25">
            <w:pPr>
              <w:pStyle w:val="ISO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15" w:type="pct"/>
            <w:shd w:val="clear" w:color="auto" w:fill="auto"/>
            <w:vAlign w:val="center"/>
          </w:tcPr>
          <w:p w:rsidR="001137C0" w:rsidRPr="00F544CC" w:rsidRDefault="001137C0" w:rsidP="00006204">
            <w:pPr>
              <w:pStyle w:val="ISONormal"/>
              <w:ind w:firstLine="0"/>
              <w:jc w:val="left"/>
              <w:rPr>
                <w:sz w:val="24"/>
                <w:szCs w:val="24"/>
              </w:rPr>
            </w:pPr>
            <w:r w:rsidRPr="00F544CC">
              <w:rPr>
                <w:sz w:val="24"/>
                <w:szCs w:val="24"/>
              </w:rPr>
              <w:t xml:space="preserve">Oracle® Database Installation Guide 11g Release 2 (11.2) for </w:t>
            </w:r>
            <w:r w:rsidR="00006204">
              <w:rPr>
                <w:color w:val="282828"/>
                <w:shd w:val="clear" w:color="auto" w:fill="FFFFFF"/>
              </w:rPr>
              <w:t>Linux Enterprise 6</w:t>
            </w:r>
          </w:p>
        </w:tc>
        <w:tc>
          <w:tcPr>
            <w:tcW w:w="1729" w:type="pct"/>
          </w:tcPr>
          <w:p w:rsidR="001137C0" w:rsidRPr="00F544CC" w:rsidRDefault="001137C0" w:rsidP="00E73B25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</w:tbl>
    <w:p w:rsidR="0003064A" w:rsidRDefault="0003064A" w:rsidP="0003064A">
      <w:bookmarkStart w:id="15" w:name="_Toc346697845"/>
    </w:p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1137C0" w:rsidRDefault="001137C0" w:rsidP="001137C0">
      <w:pPr>
        <w:pStyle w:val="Heading1"/>
      </w:pPr>
      <w:bookmarkStart w:id="16" w:name="_Toc454440304"/>
      <w:r>
        <w:t>Yêu cầu</w:t>
      </w:r>
      <w:bookmarkEnd w:id="16"/>
      <w:r>
        <w:t xml:space="preserve"> </w:t>
      </w:r>
    </w:p>
    <w:p w:rsidR="00AE077E" w:rsidRPr="00AE077E" w:rsidRDefault="00AE077E" w:rsidP="00AE077E"/>
    <w:p w:rsidR="001137C0" w:rsidRPr="00AE077E" w:rsidRDefault="001137C0" w:rsidP="00AE077E">
      <w:pPr>
        <w:pStyle w:val="Heading2"/>
        <w:spacing w:line="312" w:lineRule="auto"/>
        <w:ind w:left="756" w:hanging="576"/>
        <w:jc w:val="both"/>
        <w:rPr>
          <w:szCs w:val="24"/>
        </w:rPr>
      </w:pPr>
      <w:bookmarkStart w:id="17" w:name="_Toc345780650"/>
      <w:bookmarkStart w:id="18" w:name="_Toc347866330"/>
      <w:bookmarkStart w:id="19" w:name="_Toc454440305"/>
      <w:r w:rsidRPr="00F41B7F">
        <w:rPr>
          <w:szCs w:val="24"/>
        </w:rPr>
        <w:t>Yêu cầu</w:t>
      </w:r>
      <w:bookmarkStart w:id="20" w:name="_Toc345780651"/>
      <w:bookmarkStart w:id="21" w:name="_Toc347866331"/>
      <w:bookmarkEnd w:id="17"/>
      <w:bookmarkEnd w:id="18"/>
      <w:r w:rsidR="00AE077E">
        <w:rPr>
          <w:szCs w:val="24"/>
        </w:rPr>
        <w:t xml:space="preserve"> </w:t>
      </w:r>
      <w:r w:rsidRPr="00653C4E">
        <w:t>đối với hệ thống</w:t>
      </w:r>
      <w:bookmarkEnd w:id="19"/>
      <w:bookmarkEnd w:id="20"/>
      <w:bookmarkEnd w:id="21"/>
    </w:p>
    <w:p w:rsidR="001137C0" w:rsidRPr="00DA09AD" w:rsidRDefault="001137C0" w:rsidP="001137C0">
      <w:pPr>
        <w:pStyle w:val="Code"/>
        <w:rPr>
          <w:lang w:val="en-US"/>
        </w:rPr>
      </w:pPr>
      <w:r w:rsidRPr="001137C0">
        <w:t>OS : Red Hat 6</w:t>
      </w:r>
      <w:r w:rsidR="00DA09AD">
        <w:rPr>
          <w:lang w:val="en-US"/>
        </w:rPr>
        <w:t>.5</w:t>
      </w:r>
    </w:p>
    <w:p w:rsidR="001137C0" w:rsidRPr="001137C0" w:rsidRDefault="001137C0" w:rsidP="001137C0">
      <w:pPr>
        <w:pStyle w:val="Code"/>
      </w:pPr>
      <w:r w:rsidRPr="001137C0">
        <w:t>RAM &gt; 4GB</w:t>
      </w:r>
    </w:p>
    <w:p w:rsidR="001137C0" w:rsidRPr="001137C0" w:rsidRDefault="001137C0" w:rsidP="001137C0">
      <w:pPr>
        <w:pStyle w:val="Code"/>
      </w:pPr>
      <w:r w:rsidRPr="001137C0">
        <w:t>Swap &gt; 4GB</w:t>
      </w:r>
    </w:p>
    <w:p w:rsidR="001137C0" w:rsidRPr="001137C0" w:rsidRDefault="001137C0" w:rsidP="001137C0">
      <w:pPr>
        <w:pStyle w:val="Code"/>
      </w:pPr>
      <w:r w:rsidRPr="001137C0">
        <w:t>/tmp &gt; 2GB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RAM</w:t>
      </w:r>
    </w:p>
    <w:p w:rsidR="001137C0" w:rsidRPr="00F41B7F" w:rsidRDefault="001137C0" w:rsidP="001137C0">
      <w:pPr>
        <w:pStyle w:val="Code"/>
      </w:pPr>
      <w:r w:rsidRPr="00F41B7F">
        <w:t># cat /proc/meminfo | grep MemTotal</w:t>
      </w:r>
    </w:p>
    <w:p w:rsidR="001137C0" w:rsidRPr="00F41B7F" w:rsidRDefault="001137C0" w:rsidP="001137C0">
      <w:pPr>
        <w:pStyle w:val="Code"/>
      </w:pPr>
      <w:r w:rsidRPr="00F41B7F">
        <w:t xml:space="preserve">MemTotal:      </w:t>
      </w:r>
      <w:r w:rsidRPr="00AE596D">
        <w:t>65932788</w:t>
      </w:r>
      <w:r w:rsidRPr="00F41B7F">
        <w:t xml:space="preserve"> kB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</w:rPr>
      </w:pPr>
      <w:r w:rsidRPr="00F41B7F">
        <w:rPr>
          <w:sz w:val="24"/>
          <w:szCs w:val="24"/>
        </w:rPr>
        <w:t>Lệnh kiểm tra Swap</w:t>
      </w:r>
    </w:p>
    <w:p w:rsidR="001137C0" w:rsidRPr="00F41B7F" w:rsidRDefault="001137C0" w:rsidP="001137C0">
      <w:pPr>
        <w:pStyle w:val="Code"/>
      </w:pPr>
      <w:r w:rsidRPr="00F41B7F">
        <w:t># cat /proc/swaps</w:t>
      </w:r>
    </w:p>
    <w:p w:rsidR="001137C0" w:rsidRDefault="001137C0" w:rsidP="001137C0">
      <w:pPr>
        <w:pStyle w:val="Code"/>
      </w:pPr>
      <w:r w:rsidRPr="00F41B7F">
        <w:t xml:space="preserve">Filename              Type            Size    </w:t>
      </w:r>
      <w:r>
        <w:rPr>
          <w:lang w:val="en-US"/>
        </w:rPr>
        <w:t xml:space="preserve">     </w:t>
      </w:r>
      <w:r w:rsidRPr="00F41B7F">
        <w:t>Used    Priority</w:t>
      </w:r>
    </w:p>
    <w:p w:rsidR="001137C0" w:rsidRPr="00AE596D" w:rsidRDefault="001137C0" w:rsidP="001137C0">
      <w:pPr>
        <w:pStyle w:val="Code"/>
        <w:rPr>
          <w:lang w:val="fr-FR"/>
        </w:rPr>
      </w:pPr>
      <w:r w:rsidRPr="00AE596D">
        <w:rPr>
          <w:lang w:val="fr-FR"/>
        </w:rPr>
        <w:t>/d</w:t>
      </w:r>
      <w:r>
        <w:rPr>
          <w:lang w:val="fr-FR"/>
        </w:rPr>
        <w:t xml:space="preserve">ev/sda3             </w:t>
      </w:r>
      <w:r w:rsidRPr="00AE596D">
        <w:rPr>
          <w:lang w:val="fr-FR"/>
        </w:rPr>
        <w:t xml:space="preserve">partition       134217720       0       </w:t>
      </w:r>
      <w:r>
        <w:rPr>
          <w:lang w:val="fr-FR"/>
        </w:rPr>
        <w:t xml:space="preserve">   </w:t>
      </w:r>
      <w:r w:rsidRPr="00AE596D">
        <w:rPr>
          <w:lang w:val="fr-FR"/>
        </w:rPr>
        <w:t>-1</w:t>
      </w:r>
    </w:p>
    <w:p w:rsidR="001137C0" w:rsidRPr="00F41B7F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41B7F">
        <w:rPr>
          <w:sz w:val="24"/>
          <w:szCs w:val="24"/>
          <w:lang w:val="fr-FR"/>
        </w:rPr>
        <w:t>Lệnh kiểm tra /tmp</w:t>
      </w:r>
    </w:p>
    <w:p w:rsidR="001137C0" w:rsidRPr="00F41B7F" w:rsidRDefault="001137C0" w:rsidP="001137C0">
      <w:pPr>
        <w:pStyle w:val="Code"/>
      </w:pPr>
      <w:r w:rsidRPr="00F41B7F">
        <w:t># df -h /tmp</w:t>
      </w:r>
    </w:p>
    <w:p w:rsidR="001137C0" w:rsidRDefault="001137C0" w:rsidP="001137C0">
      <w:pPr>
        <w:pStyle w:val="Code"/>
      </w:pPr>
      <w:r w:rsidRPr="003D2824">
        <w:t>Filesystem            Size  Used Avail Use% Mounted on</w:t>
      </w:r>
    </w:p>
    <w:p w:rsidR="001137C0" w:rsidRPr="003D2824" w:rsidRDefault="001137C0" w:rsidP="001137C0">
      <w:pPr>
        <w:pStyle w:val="Code"/>
      </w:pPr>
      <w:r w:rsidRPr="00AE596D">
        <w:t>/dev/sda8             7.9G  147M  7.4G   2% /tmp</w:t>
      </w:r>
    </w:p>
    <w:p w:rsidR="00AE077E" w:rsidRDefault="00AE077E" w:rsidP="00AE077E">
      <w:bookmarkStart w:id="22" w:name="_Toc345780652"/>
      <w:bookmarkStart w:id="23" w:name="_Toc347866332"/>
    </w:p>
    <w:p w:rsidR="001137C0" w:rsidRPr="003D2824" w:rsidRDefault="001137C0" w:rsidP="00AE077E">
      <w:pPr>
        <w:pStyle w:val="Heading2"/>
      </w:pPr>
      <w:bookmarkStart w:id="24" w:name="_Toc454440306"/>
      <w:r w:rsidRPr="003D2824">
        <w:t>Yêu cầu phần mềm</w:t>
      </w:r>
      <w:bookmarkEnd w:id="22"/>
      <w:bookmarkEnd w:id="23"/>
      <w:bookmarkEnd w:id="24"/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Bộ cài Database 11.2.0.3 cho Linux x64</w:t>
      </w:r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</w:rPr>
        <w:t>Đĩa cài đặt OS được Mount vào ổ CD-ROM để cài đặt OS Packages</w:t>
      </w:r>
    </w:p>
    <w:p w:rsidR="001137C0" w:rsidRPr="00AE077E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 w:rsidRPr="00EC5187">
        <w:rPr>
          <w:sz w:val="24"/>
          <w:szCs w:val="24"/>
          <w:lang w:val="fr-FR"/>
        </w:rPr>
        <w:t>Download Package pdksh-5.2.14-1.i386.rpm</w:t>
      </w: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  <w:lang w:val="fr-FR"/>
        </w:rPr>
      </w:pPr>
    </w:p>
    <w:p w:rsidR="00AE077E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AE077E" w:rsidRPr="00EC5187" w:rsidRDefault="00AE077E" w:rsidP="00AE077E">
      <w:pPr>
        <w:spacing w:line="312" w:lineRule="auto"/>
        <w:jc w:val="both"/>
        <w:rPr>
          <w:sz w:val="24"/>
          <w:szCs w:val="24"/>
        </w:rPr>
      </w:pPr>
    </w:p>
    <w:p w:rsidR="001137C0" w:rsidRDefault="001137C0" w:rsidP="00AE077E">
      <w:pPr>
        <w:pStyle w:val="Heading1"/>
      </w:pPr>
      <w:bookmarkStart w:id="25" w:name="_Toc345780653"/>
      <w:bookmarkStart w:id="26" w:name="_Toc347866333"/>
      <w:bookmarkStart w:id="27" w:name="_Toc454440307"/>
      <w:r w:rsidRPr="003D2824">
        <w:lastRenderedPageBreak/>
        <w:t>Chuẩn bị</w:t>
      </w:r>
      <w:bookmarkEnd w:id="25"/>
      <w:bookmarkEnd w:id="26"/>
      <w:bookmarkEnd w:id="27"/>
      <w:r w:rsidR="00AE077E">
        <w:t xml:space="preserve"> </w:t>
      </w:r>
    </w:p>
    <w:p w:rsidR="00AE077E" w:rsidRPr="00AE077E" w:rsidRDefault="00AE077E" w:rsidP="00AE077E"/>
    <w:p w:rsidR="001137C0" w:rsidRPr="003D2824" w:rsidRDefault="001137C0" w:rsidP="00AE077E">
      <w:pPr>
        <w:pStyle w:val="Heading2"/>
      </w:pPr>
      <w:bookmarkStart w:id="28" w:name="_Toc345780654"/>
      <w:bookmarkStart w:id="29" w:name="_Toc347866334"/>
      <w:bookmarkStart w:id="30" w:name="_Toc454440308"/>
      <w:r w:rsidRPr="003D2824">
        <w:t xml:space="preserve">Edit File </w:t>
      </w:r>
      <w:r w:rsidRPr="00626D39">
        <w:t>Hosts</w:t>
      </w:r>
      <w:bookmarkEnd w:id="28"/>
      <w:bookmarkEnd w:id="29"/>
      <w:bookmarkEnd w:id="30"/>
    </w:p>
    <w:p w:rsidR="001137C0" w:rsidRPr="002F1CB3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pStyle w:val="ListParagraph"/>
        <w:spacing w:after="160" w:line="312" w:lineRule="auto"/>
        <w:ind w:left="0"/>
        <w:jc w:val="both"/>
        <w:rPr>
          <w:sz w:val="24"/>
          <w:szCs w:val="24"/>
        </w:rPr>
      </w:pPr>
      <w:r w:rsidRPr="002E1B46">
        <w:rPr>
          <w:sz w:val="24"/>
          <w:szCs w:val="24"/>
          <w:lang w:val="fr-FR"/>
        </w:rPr>
        <w:t xml:space="preserve">Sửa file </w:t>
      </w:r>
      <w:r w:rsidRPr="00C24664">
        <w:rPr>
          <w:b/>
          <w:sz w:val="24"/>
          <w:szCs w:val="24"/>
          <w:lang w:val="fr-FR"/>
        </w:rPr>
        <w:t>/etc/hosts</w:t>
      </w:r>
    </w:p>
    <w:p w:rsidR="001137C0" w:rsidRPr="003D2824" w:rsidRDefault="001137C0" w:rsidP="001137C0">
      <w:pPr>
        <w:pStyle w:val="Code"/>
      </w:pPr>
      <w:r w:rsidRPr="003D2824">
        <w:t># vi /etc/hosts</w:t>
      </w:r>
    </w:p>
    <w:p w:rsidR="001137C0" w:rsidRPr="00A85BB5" w:rsidRDefault="001137C0" w:rsidP="001137C0">
      <w:pPr>
        <w:spacing w:line="312" w:lineRule="auto"/>
        <w:jc w:val="both"/>
        <w:rPr>
          <w:color w:val="FF0000"/>
          <w:sz w:val="24"/>
          <w:szCs w:val="24"/>
        </w:rPr>
      </w:pPr>
      <w:r w:rsidRPr="00CE2DB6">
        <w:rPr>
          <w:color w:val="000000"/>
          <w:sz w:val="24"/>
          <w:szCs w:val="24"/>
        </w:rPr>
        <w:t xml:space="preserve">Thêm vào </w:t>
      </w:r>
      <w:r w:rsidR="00B378CC" w:rsidRPr="00CE2DB6">
        <w:rPr>
          <w:color w:val="000000"/>
          <w:sz w:val="24"/>
          <w:szCs w:val="24"/>
        </w:rPr>
        <w:t xml:space="preserve">cuối file </w:t>
      </w:r>
      <w:r w:rsidRPr="00CE2DB6">
        <w:rPr>
          <w:color w:val="000000"/>
          <w:sz w:val="24"/>
          <w:szCs w:val="24"/>
        </w:rPr>
        <w:t>các dòng sau</w:t>
      </w:r>
      <w:r w:rsidR="00534B3B" w:rsidRPr="00CE2DB6">
        <w:rPr>
          <w:color w:val="000000"/>
          <w:sz w:val="24"/>
          <w:szCs w:val="24"/>
        </w:rPr>
        <w:t>:</w:t>
      </w:r>
      <w:r w:rsidR="00534B3B" w:rsidRPr="00A85BB5">
        <w:rPr>
          <w:color w:val="FF0000"/>
          <w:sz w:val="24"/>
          <w:szCs w:val="24"/>
        </w:rPr>
        <w:t xml:space="preserve"> ( địa chỉ ip – tên hostname)</w:t>
      </w:r>
    </w:p>
    <w:p w:rsidR="001137C0" w:rsidRDefault="009A0B8E" w:rsidP="001137C0">
      <w:pPr>
        <w:pStyle w:val="Code"/>
      </w:pPr>
      <w:r w:rsidRPr="009A0B8E">
        <w:t>10.0.98.99</w:t>
      </w:r>
      <w:r>
        <w:t xml:space="preserve"> Linux</w:t>
      </w:r>
      <w:r w:rsidR="00B378CC">
        <w:rPr>
          <w:lang w:val="en-US"/>
        </w:rPr>
        <w:t>6</w:t>
      </w:r>
      <w:r w:rsidR="00B378CC">
        <w:t>Ent</w:t>
      </w:r>
    </w:p>
    <w:p w:rsidR="00AE077E" w:rsidRPr="009A0B8E" w:rsidRDefault="00AE077E" w:rsidP="00AE077E"/>
    <w:p w:rsidR="001137C0" w:rsidRPr="003D2824" w:rsidRDefault="001137C0" w:rsidP="00AE077E">
      <w:pPr>
        <w:pStyle w:val="Heading2"/>
      </w:pPr>
      <w:bookmarkStart w:id="31" w:name="_Toc345780655"/>
      <w:bookmarkStart w:id="32" w:name="_Toc347866335"/>
      <w:bookmarkStart w:id="33" w:name="_Toc454440309"/>
      <w:r w:rsidRPr="003D2824">
        <w:t xml:space="preserve">Edit </w:t>
      </w:r>
      <w:r w:rsidRPr="00626D39">
        <w:t>Kernel</w:t>
      </w:r>
      <w:r w:rsidRPr="003D2824">
        <w:t xml:space="preserve"> Parameters</w:t>
      </w:r>
      <w:bookmarkEnd w:id="31"/>
      <w:bookmarkEnd w:id="32"/>
      <w:bookmarkEnd w:id="33"/>
    </w:p>
    <w:p w:rsidR="001137C0" w:rsidRDefault="001137C0" w:rsidP="00EC5187">
      <w:pPr>
        <w:numPr>
          <w:ilvl w:val="0"/>
          <w:numId w:val="23"/>
        </w:num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/etc/sysctl.conf</w:t>
      </w:r>
    </w:p>
    <w:p w:rsidR="001137C0" w:rsidRPr="003D2824" w:rsidRDefault="001137C0" w:rsidP="001137C0">
      <w:pPr>
        <w:pStyle w:val="Code"/>
      </w:pPr>
      <w:r w:rsidRPr="003D2824">
        <w:t># vi /etc/sysctl.conf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B378CC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B378CC">
        <w:rPr>
          <w:sz w:val="24"/>
          <w:szCs w:val="24"/>
        </w:rPr>
        <w:t>:</w:t>
      </w:r>
    </w:p>
    <w:p w:rsidR="001137C0" w:rsidRPr="00F50B49" w:rsidRDefault="001137C0" w:rsidP="001137C0">
      <w:pPr>
        <w:pStyle w:val="Code"/>
      </w:pPr>
      <w:r w:rsidRPr="00F50B49">
        <w:t>fs.suid_dumpable = 1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fs.aio-max-nr = 1048576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fs.file-max = 6815744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kernel.shmall = </w:t>
      </w:r>
      <w:r w:rsidRPr="00810FDE">
        <w:rPr>
          <w:lang w:val="fr-FR"/>
        </w:rPr>
        <w:t>11010048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kernel.shmmax = </w:t>
      </w:r>
      <w:r w:rsidRPr="00810FDE">
        <w:rPr>
          <w:lang w:val="fr-FR"/>
        </w:rPr>
        <w:t>45097156608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kernel.shmmni = 4096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# semaphores: semmsl, semmns, semopm, semmni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kernel.sem = 250 32000 100 128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net.ipv4.ip_local_port_range = 9000 65500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net.core.rmem_default=4194304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net.core.rmem_max=4194304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net.core.wmem_default=262144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net.core.wmem_max=1048586</w:t>
      </w:r>
    </w:p>
    <w:p w:rsidR="001137C0" w:rsidRPr="00F50B49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F50B49">
        <w:rPr>
          <w:sz w:val="24"/>
          <w:szCs w:val="24"/>
          <w:lang w:val="fr-FR"/>
        </w:rPr>
        <w:t>Chạy lệnh sau</w:t>
      </w:r>
    </w:p>
    <w:p w:rsidR="001137C0" w:rsidRPr="003D2824" w:rsidRDefault="00B378CC" w:rsidP="001137C0">
      <w:pPr>
        <w:pStyle w:val="Code"/>
      </w:pPr>
      <w:r>
        <w:t xml:space="preserve"># sysctl </w:t>
      </w:r>
      <w:r>
        <w:rPr>
          <w:lang w:val="en-US"/>
        </w:rPr>
        <w:t>-</w:t>
      </w:r>
      <w:r w:rsidR="001137C0" w:rsidRPr="003D2824">
        <w:t>p</w:t>
      </w:r>
    </w:p>
    <w:p w:rsidR="00AE077E" w:rsidRDefault="00AE077E" w:rsidP="00AE077E">
      <w:bookmarkStart w:id="34" w:name="_Toc345780656"/>
      <w:bookmarkStart w:id="35" w:name="_Toc347866336"/>
    </w:p>
    <w:p w:rsidR="001137C0" w:rsidRPr="003D2824" w:rsidRDefault="001137C0" w:rsidP="00AE077E">
      <w:pPr>
        <w:pStyle w:val="Heading2"/>
      </w:pPr>
      <w:bookmarkStart w:id="36" w:name="_Toc454440310"/>
      <w:r w:rsidRPr="003D2824">
        <w:t xml:space="preserve">Edit file </w:t>
      </w:r>
      <w:r w:rsidRPr="00626D39">
        <w:rPr>
          <w:rFonts w:eastAsia="Calibri"/>
        </w:rPr>
        <w:t>limits</w:t>
      </w:r>
      <w:r w:rsidRPr="003D2824">
        <w:rPr>
          <w:rFonts w:eastAsia="Calibri"/>
        </w:rPr>
        <w:t>.conf</w:t>
      </w:r>
      <w:bookmarkEnd w:id="34"/>
      <w:bookmarkEnd w:id="35"/>
      <w:bookmarkEnd w:id="36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 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Sửa </w:t>
      </w:r>
      <w:r w:rsidRPr="003D2824">
        <w:rPr>
          <w:sz w:val="24"/>
          <w:szCs w:val="24"/>
        </w:rPr>
        <w:t xml:space="preserve">file </w:t>
      </w:r>
      <w:r w:rsidRPr="00C24664">
        <w:rPr>
          <w:b/>
          <w:sz w:val="24"/>
          <w:szCs w:val="24"/>
        </w:rPr>
        <w:t>/etc/security/limits.conf</w:t>
      </w:r>
    </w:p>
    <w:p w:rsidR="001137C0" w:rsidRPr="003D2824" w:rsidRDefault="001137C0" w:rsidP="001137C0">
      <w:pPr>
        <w:pStyle w:val="Code"/>
      </w:pPr>
      <w:r w:rsidRPr="003D2824">
        <w:t># vi /etc/security/limits.conf</w:t>
      </w:r>
    </w:p>
    <w:p w:rsidR="001137C0" w:rsidRPr="003D2824" w:rsidRDefault="001137C0" w:rsidP="00113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Thêm </w:t>
      </w:r>
      <w:r w:rsidR="00F63001">
        <w:rPr>
          <w:sz w:val="24"/>
          <w:szCs w:val="24"/>
        </w:rPr>
        <w:t xml:space="preserve">vào cuối file </w:t>
      </w:r>
      <w:r>
        <w:rPr>
          <w:sz w:val="24"/>
          <w:szCs w:val="24"/>
        </w:rPr>
        <w:t>các dòng sau</w:t>
      </w:r>
      <w:r w:rsidR="00DA09AD">
        <w:rPr>
          <w:sz w:val="24"/>
          <w:szCs w:val="24"/>
        </w:rPr>
        <w:t>:</w:t>
      </w:r>
    </w:p>
    <w:p w:rsidR="001137C0" w:rsidRPr="003D2824" w:rsidRDefault="001137C0" w:rsidP="001137C0">
      <w:pPr>
        <w:pStyle w:val="Code"/>
      </w:pPr>
      <w:r w:rsidRPr="003D2824">
        <w:t>oracle              soft    nproc   2047</w:t>
      </w:r>
    </w:p>
    <w:p w:rsidR="001137C0" w:rsidRPr="003D2824" w:rsidRDefault="001137C0" w:rsidP="001137C0">
      <w:pPr>
        <w:pStyle w:val="Code"/>
      </w:pPr>
      <w:r w:rsidRPr="003D2824">
        <w:t>oracle              hard    nproc   16384</w:t>
      </w:r>
    </w:p>
    <w:p w:rsidR="001137C0" w:rsidRPr="003D2824" w:rsidRDefault="001137C0" w:rsidP="001137C0">
      <w:pPr>
        <w:pStyle w:val="Code"/>
      </w:pPr>
      <w:r w:rsidRPr="003D2824">
        <w:t>oracle              soft    nofile  1024</w:t>
      </w:r>
    </w:p>
    <w:p w:rsidR="001137C0" w:rsidRPr="003D2824" w:rsidRDefault="001137C0" w:rsidP="001137C0">
      <w:pPr>
        <w:pStyle w:val="Code"/>
      </w:pPr>
      <w:r w:rsidRPr="003D2824">
        <w:t>oracle              hard    nofile  65536</w:t>
      </w:r>
    </w:p>
    <w:p w:rsidR="001137C0" w:rsidRDefault="001137C0" w:rsidP="001137C0">
      <w:pPr>
        <w:pStyle w:val="Code"/>
      </w:pPr>
      <w:r w:rsidRPr="003D2824">
        <w:t>oracle              soft    stack   10240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Pr="003D2824" w:rsidRDefault="001137C0" w:rsidP="00AE077E">
      <w:pPr>
        <w:pStyle w:val="Heading2"/>
      </w:pPr>
      <w:bookmarkStart w:id="37" w:name="_Toc345780657"/>
      <w:bookmarkStart w:id="38" w:name="_Toc347866337"/>
      <w:bookmarkStart w:id="39" w:name="_Toc454440311"/>
      <w:r w:rsidRPr="003D2824">
        <w:t xml:space="preserve">Disable </w:t>
      </w:r>
      <w:r w:rsidRPr="00626D39">
        <w:t>SELINUX</w:t>
      </w:r>
      <w:bookmarkEnd w:id="37"/>
      <w:bookmarkEnd w:id="38"/>
      <w:bookmarkEnd w:id="39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Kiểm tra file /etc/selinux/config</w:t>
      </w:r>
    </w:p>
    <w:p w:rsidR="001137C0" w:rsidRPr="003D2824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3D2824">
        <w:rPr>
          <w:sz w:val="24"/>
          <w:szCs w:val="24"/>
          <w:lang w:val="fr-FR"/>
        </w:rPr>
        <w:t>Nếu SELINUX=disable thì giữ nguyên không thay đổi</w:t>
      </w:r>
    </w:p>
    <w:p w:rsidR="001137C0" w:rsidRPr="001815A8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1815A8">
        <w:rPr>
          <w:sz w:val="24"/>
          <w:szCs w:val="24"/>
        </w:rPr>
        <w:t>Nếu không thì sửa thành SELINUX=disable</w:t>
      </w:r>
    </w:p>
    <w:p w:rsidR="001137C0" w:rsidRPr="003D2824" w:rsidRDefault="001137C0" w:rsidP="001137C0">
      <w:pPr>
        <w:pStyle w:val="Code"/>
      </w:pPr>
      <w:r w:rsidRPr="003D2824">
        <w:t># vi /etc/selinux/config</w:t>
      </w:r>
    </w:p>
    <w:p w:rsidR="001137C0" w:rsidRPr="00AE077E" w:rsidRDefault="001137C0" w:rsidP="001137C0">
      <w:pPr>
        <w:spacing w:line="312" w:lineRule="auto"/>
        <w:jc w:val="both"/>
        <w:rPr>
          <w:sz w:val="12"/>
          <w:szCs w:val="12"/>
          <w:lang w:val="fr-FR"/>
        </w:rPr>
      </w:pPr>
    </w:p>
    <w:p w:rsidR="001137C0" w:rsidRPr="003D2824" w:rsidRDefault="001137C0" w:rsidP="001137C0">
      <w:pPr>
        <w:pStyle w:val="Code"/>
      </w:pPr>
      <w:r w:rsidRPr="003D2824">
        <w:t># This file controls the state of SELinux on the system.</w:t>
      </w:r>
    </w:p>
    <w:p w:rsidR="001137C0" w:rsidRPr="003D2824" w:rsidRDefault="001137C0" w:rsidP="001137C0">
      <w:pPr>
        <w:pStyle w:val="Code"/>
      </w:pPr>
      <w:r w:rsidRPr="003D2824">
        <w:t># SELINUX= can take one of these three values:</w:t>
      </w:r>
    </w:p>
    <w:p w:rsidR="001137C0" w:rsidRPr="003D2824" w:rsidRDefault="001137C0" w:rsidP="001137C0">
      <w:pPr>
        <w:pStyle w:val="Code"/>
      </w:pPr>
      <w:r w:rsidRPr="003D2824">
        <w:t>#       enforcing - SELinux security policy is enforced.</w:t>
      </w:r>
    </w:p>
    <w:p w:rsidR="001137C0" w:rsidRPr="003D2824" w:rsidRDefault="001137C0" w:rsidP="001137C0">
      <w:pPr>
        <w:pStyle w:val="Code"/>
      </w:pPr>
      <w:r w:rsidRPr="003D2824">
        <w:t>#       permissive - SELinux prints warnings instead of enforcing.</w:t>
      </w:r>
    </w:p>
    <w:p w:rsidR="001137C0" w:rsidRPr="003D2824" w:rsidRDefault="001137C0" w:rsidP="001137C0">
      <w:pPr>
        <w:pStyle w:val="Code"/>
      </w:pPr>
      <w:r w:rsidRPr="003D2824">
        <w:t>#       disabled - SELinux is fully disabled.</w:t>
      </w:r>
    </w:p>
    <w:p w:rsidR="001137C0" w:rsidRPr="003D2824" w:rsidRDefault="001137C0" w:rsidP="001137C0">
      <w:pPr>
        <w:pStyle w:val="Code"/>
      </w:pPr>
      <w:r w:rsidRPr="003D2824">
        <w:t>SELINUX=</w:t>
      </w:r>
      <w:r w:rsidRPr="008E2857">
        <w:rPr>
          <w:color w:val="FF0000"/>
        </w:rPr>
        <w:t>disabled</w:t>
      </w:r>
    </w:p>
    <w:p w:rsidR="001137C0" w:rsidRPr="003D2824" w:rsidRDefault="001137C0" w:rsidP="001137C0">
      <w:pPr>
        <w:pStyle w:val="Code"/>
      </w:pPr>
      <w:r w:rsidRPr="003D2824">
        <w:t># SELINUXTYPE= type of policy in use. Possible values are:</w:t>
      </w:r>
    </w:p>
    <w:p w:rsidR="001137C0" w:rsidRPr="003D2824" w:rsidRDefault="001137C0" w:rsidP="001137C0">
      <w:pPr>
        <w:pStyle w:val="Code"/>
      </w:pPr>
      <w:r w:rsidRPr="003D2824">
        <w:t>#       targeted - Only targeted network daemons are protected.</w:t>
      </w:r>
    </w:p>
    <w:p w:rsidR="001137C0" w:rsidRPr="003D2824" w:rsidRDefault="001137C0" w:rsidP="001137C0">
      <w:pPr>
        <w:pStyle w:val="Code"/>
      </w:pPr>
      <w:r w:rsidRPr="003D2824">
        <w:t>#       strict - Full SELinux protection.</w:t>
      </w:r>
    </w:p>
    <w:p w:rsidR="001137C0" w:rsidRDefault="001137C0" w:rsidP="001137C0">
      <w:pPr>
        <w:pStyle w:val="Code"/>
      </w:pPr>
      <w:r w:rsidRPr="003D2824">
        <w:t>SELINUXTYPE=targeted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Default="001137C0" w:rsidP="00AE077E">
      <w:pPr>
        <w:pStyle w:val="Heading2"/>
      </w:pPr>
      <w:bookmarkStart w:id="40" w:name="_Toc345780658"/>
      <w:bookmarkStart w:id="41" w:name="_Toc347866338"/>
      <w:bookmarkStart w:id="42" w:name="_Toc454440312"/>
      <w:r w:rsidRPr="003D2824">
        <w:t xml:space="preserve">Disable </w:t>
      </w:r>
      <w:r w:rsidRPr="00626D39">
        <w:t>Firewall</w:t>
      </w:r>
      <w:bookmarkEnd w:id="40"/>
      <w:bookmarkEnd w:id="41"/>
      <w:bookmarkEnd w:id="42"/>
    </w:p>
    <w:p w:rsidR="001137C0" w:rsidRPr="009E248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 xml:space="preserve">Login với </w:t>
      </w:r>
      <w:r w:rsidRPr="00AE077E">
        <w:rPr>
          <w:color w:val="FF0000"/>
          <w:sz w:val="24"/>
          <w:szCs w:val="24"/>
          <w:lang w:val="fr-FR"/>
        </w:rPr>
        <w:t>User Root</w:t>
      </w:r>
    </w:p>
    <w:p w:rsidR="001137C0" w:rsidRPr="009E248E" w:rsidRDefault="001137C0" w:rsidP="001137C0">
      <w:pPr>
        <w:spacing w:line="312" w:lineRule="auto"/>
        <w:jc w:val="both"/>
        <w:rPr>
          <w:sz w:val="24"/>
          <w:szCs w:val="24"/>
          <w:lang w:val="fr-FR"/>
        </w:rPr>
      </w:pPr>
      <w:r w:rsidRPr="009E248E">
        <w:rPr>
          <w:sz w:val="24"/>
          <w:szCs w:val="24"/>
          <w:lang w:val="fr-FR"/>
        </w:rPr>
        <w:t>Chạy lệnh sau</w:t>
      </w:r>
    </w:p>
    <w:p w:rsidR="001137C0" w:rsidRPr="003D2824" w:rsidRDefault="001137C0" w:rsidP="001137C0">
      <w:pPr>
        <w:pStyle w:val="Code"/>
      </w:pPr>
      <w:r w:rsidRPr="003D2824">
        <w:t># chkconfig iptables off</w:t>
      </w:r>
    </w:p>
    <w:p w:rsidR="001137C0" w:rsidRPr="003D2824" w:rsidRDefault="001137C0" w:rsidP="001137C0">
      <w:pPr>
        <w:pStyle w:val="Code"/>
      </w:pPr>
      <w:r w:rsidRPr="003D2824">
        <w:t># service iptables stop</w:t>
      </w:r>
    </w:p>
    <w:p w:rsidR="001137C0" w:rsidRPr="00E44A9A" w:rsidRDefault="001137C0" w:rsidP="00AE077E">
      <w:pPr>
        <w:pStyle w:val="Heading2"/>
      </w:pPr>
      <w:bookmarkStart w:id="43" w:name="_Toc345780659"/>
      <w:bookmarkStart w:id="44" w:name="_Toc347866339"/>
      <w:bookmarkStart w:id="45" w:name="_Toc454440313"/>
      <w:r w:rsidRPr="001137C0">
        <w:t>Install</w:t>
      </w:r>
      <w:r w:rsidRPr="00E44A9A">
        <w:t xml:space="preserve"> OS Package</w:t>
      </w:r>
      <w:bookmarkEnd w:id="43"/>
      <w:bookmarkEnd w:id="44"/>
      <w:bookmarkEnd w:id="45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44A9A">
        <w:rPr>
          <w:sz w:val="24"/>
          <w:szCs w:val="24"/>
        </w:rPr>
        <w:t xml:space="preserve">Đưa đĩa cài </w:t>
      </w:r>
      <w:r w:rsidR="00475227">
        <w:rPr>
          <w:sz w:val="24"/>
          <w:szCs w:val="24"/>
        </w:rPr>
        <w:t xml:space="preserve">đặt </w:t>
      </w:r>
      <w:r w:rsidRPr="00E44A9A">
        <w:rPr>
          <w:sz w:val="24"/>
          <w:szCs w:val="24"/>
        </w:rPr>
        <w:t>Red Hat 6</w:t>
      </w:r>
      <w:r w:rsidR="00475227">
        <w:rPr>
          <w:sz w:val="24"/>
          <w:szCs w:val="24"/>
        </w:rPr>
        <w:t>.5</w:t>
      </w:r>
      <w:r w:rsidRPr="00E44A9A">
        <w:rPr>
          <w:sz w:val="24"/>
          <w:szCs w:val="24"/>
        </w:rPr>
        <w:t xml:space="preserve"> vào ổ CD-ROM</w:t>
      </w:r>
    </w:p>
    <w:p w:rsidR="0003064A" w:rsidRPr="0003064A" w:rsidRDefault="0003064A" w:rsidP="0003064A">
      <w:pPr>
        <w:autoSpaceDE w:val="0"/>
        <w:autoSpaceDN w:val="0"/>
        <w:spacing w:before="0" w:after="0" w:line="312" w:lineRule="auto"/>
        <w:ind w:left="1080" w:firstLine="0"/>
        <w:jc w:val="both"/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6" w:name="_Toc345780660"/>
      <w:bookmarkStart w:id="47" w:name="_Toc347866340"/>
      <w:bookmarkStart w:id="48" w:name="_Toc454440314"/>
      <w:r w:rsidRPr="001137C0">
        <w:lastRenderedPageBreak/>
        <w:t>Create Local Repository</w:t>
      </w:r>
      <w:bookmarkEnd w:id="48"/>
    </w:p>
    <w:p w:rsidR="001137C0" w:rsidRPr="005A7E4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Chú ý trong bước này có đoạn phải tiến hành Copy Package từ ngoài đĩa CD-ROM vào (Dòng bôi đỏ)</w:t>
      </w:r>
    </w:p>
    <w:p w:rsidR="001137C0" w:rsidRPr="00437205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E4488C" w:rsidRDefault="001137C0" w:rsidP="001137C0">
      <w:pPr>
        <w:pStyle w:val="Code"/>
      </w:pPr>
      <w:r w:rsidRPr="00E4488C">
        <w:t># mount /dev/cdrom /media/</w:t>
      </w:r>
    </w:p>
    <w:p w:rsidR="00DA09AD" w:rsidRPr="00DA09AD" w:rsidRDefault="001137C0" w:rsidP="001137C0">
      <w:pPr>
        <w:pStyle w:val="Code"/>
      </w:pPr>
      <w:r w:rsidRPr="00E4488C">
        <w:t># cd /media/Packages</w:t>
      </w:r>
    </w:p>
    <w:p w:rsidR="00DA09AD" w:rsidRDefault="001137C0" w:rsidP="001137C0">
      <w:pPr>
        <w:pStyle w:val="Code"/>
        <w:rPr>
          <w:lang w:val="en-US"/>
        </w:rPr>
      </w:pPr>
      <w:r w:rsidRPr="00E4488C">
        <w:t xml:space="preserve"># rpm -Uvh  deltarpm-3.5-0.5.20090913git.el6.x86_64.rpm </w:t>
      </w:r>
    </w:p>
    <w:p w:rsidR="00DA09AD" w:rsidRDefault="00DA09AD" w:rsidP="001137C0">
      <w:pPr>
        <w:pStyle w:val="Code"/>
      </w:pPr>
      <w:r w:rsidRPr="00E4488C">
        <w:t xml:space="preserve"># rpm -Uvh  </w:t>
      </w:r>
      <w:r w:rsidR="001137C0" w:rsidRPr="00E4488C">
        <w:t xml:space="preserve">python-deltarpm-3.5-0.5.20090913git.el6.x86_64.rpm </w:t>
      </w:r>
    </w:p>
    <w:p w:rsidR="001137C0" w:rsidRDefault="00DA09AD" w:rsidP="001137C0">
      <w:pPr>
        <w:pStyle w:val="Code"/>
      </w:pPr>
      <w:r w:rsidRPr="00E4488C">
        <w:t xml:space="preserve"># rpm -Uvh  </w:t>
      </w:r>
      <w:r>
        <w:t>createrepo-0.9.</w:t>
      </w:r>
      <w:r>
        <w:rPr>
          <w:lang w:val="en-US"/>
        </w:rPr>
        <w:t>9</w:t>
      </w:r>
      <w:r w:rsidR="001137C0" w:rsidRPr="00E4488C">
        <w:t>-</w:t>
      </w:r>
      <w:r>
        <w:rPr>
          <w:lang w:val="en-US"/>
        </w:rPr>
        <w:t>18</w:t>
      </w:r>
      <w:r w:rsidR="001137C0" w:rsidRPr="00E4488C">
        <w:t>.el6.noarch.rpm</w:t>
      </w:r>
    </w:p>
    <w:p w:rsidR="00DA09AD" w:rsidRPr="00DA09AD" w:rsidRDefault="00DA09AD" w:rsidP="001137C0">
      <w:pPr>
        <w:pStyle w:val="Code"/>
        <w:rPr>
          <w:color w:val="FF0000"/>
          <w:lang w:val="en-US"/>
        </w:rPr>
      </w:pPr>
      <w:r w:rsidRPr="00DA09AD">
        <w:rPr>
          <w:color w:val="FF0000"/>
          <w:lang w:val="en-US"/>
        </w:rPr>
        <w:t>Chú ý: Trong quá trình cài đặt phiên bản của các gói thư viện có thể khác, đánh tên gói thư viện ( deltarpm, python, createrepo...</w:t>
      </w:r>
      <w:r>
        <w:rPr>
          <w:color w:val="FF0000"/>
          <w:lang w:val="en-US"/>
        </w:rPr>
        <w:t>)</w:t>
      </w:r>
      <w:r w:rsidRPr="00DA09AD">
        <w:rPr>
          <w:color w:val="FF0000"/>
          <w:lang w:val="en-US"/>
        </w:rPr>
        <w:t xml:space="preserve"> và ấn tab để có chính xác gói có trong đĩa cài đặt )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mkdir /u01/repo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cp * /u01/repo/</w:t>
      </w:r>
    </w:p>
    <w:p w:rsidR="001137C0" w:rsidRPr="00E4488C" w:rsidRDefault="001137C0" w:rsidP="001137C0">
      <w:pPr>
        <w:pStyle w:val="Code"/>
      </w:pPr>
      <w:r w:rsidRPr="00E4488C">
        <w:t># cd ..</w:t>
      </w:r>
    </w:p>
    <w:p w:rsidR="001137C0" w:rsidRPr="00E4488C" w:rsidRDefault="001137C0" w:rsidP="001137C0">
      <w:pPr>
        <w:pStyle w:val="Code"/>
      </w:pPr>
      <w:r w:rsidRPr="00E4488C">
        <w:t># rpm --import  RPM-GPG-KEY-redhat-beta  RPM-GPG-KEY-redhat-release</w:t>
      </w:r>
    </w:p>
    <w:p w:rsidR="001137C0" w:rsidRPr="00E4488C" w:rsidRDefault="00AB3B94" w:rsidP="001137C0">
      <w:pPr>
        <w:pStyle w:val="Code"/>
        <w:rPr>
          <w:color w:val="FF0000"/>
        </w:rPr>
      </w:pPr>
      <w:r>
        <w:rPr>
          <w:color w:val="FF0000"/>
          <w:lang w:val="en-US"/>
        </w:rPr>
        <w:t xml:space="preserve">Download và </w:t>
      </w:r>
      <w:r>
        <w:rPr>
          <w:color w:val="FF0000"/>
        </w:rPr>
        <w:t>c</w:t>
      </w:r>
      <w:r w:rsidR="001137C0" w:rsidRPr="00E4488C">
        <w:rPr>
          <w:color w:val="FF0000"/>
        </w:rPr>
        <w:t>opy Package pdksh-5.2.14-1.i386.rpm vào /u01/repo/</w:t>
      </w:r>
    </w:p>
    <w:p w:rsidR="001137C0" w:rsidRPr="00E4488C" w:rsidRDefault="001137C0" w:rsidP="001137C0">
      <w:pPr>
        <w:pStyle w:val="Code"/>
      </w:pPr>
      <w:r w:rsidRPr="00E4488C">
        <w:t># cd /u01/repo/</w:t>
      </w:r>
    </w:p>
    <w:p w:rsidR="001137C0" w:rsidRDefault="001137C0" w:rsidP="001137C0">
      <w:pPr>
        <w:pStyle w:val="Code"/>
        <w:rPr>
          <w:sz w:val="24"/>
          <w:szCs w:val="24"/>
        </w:rPr>
      </w:pPr>
      <w:r w:rsidRPr="00E4488C">
        <w:t># createrepo /u01/repo</w:t>
      </w:r>
      <w:r w:rsidRPr="007B1354">
        <w:rPr>
          <w:sz w:val="24"/>
          <w:szCs w:val="24"/>
        </w:rPr>
        <w:t>/</w:t>
      </w:r>
    </w:p>
    <w:p w:rsidR="0003064A" w:rsidRPr="0003064A" w:rsidRDefault="0003064A" w:rsidP="0003064A">
      <w:pPr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9" w:name="_Toc454440315"/>
      <w:r w:rsidRPr="001137C0">
        <w:t>Create Local Repository Configuration File</w:t>
      </w:r>
      <w:bookmarkEnd w:id="49"/>
    </w:p>
    <w:p w:rsidR="001137C0" w:rsidRPr="005B045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5B0453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5B0453">
        <w:rPr>
          <w:sz w:val="24"/>
          <w:szCs w:val="24"/>
        </w:rPr>
        <w:t xml:space="preserve">Tạo file </w:t>
      </w:r>
      <w:r w:rsidRPr="00C24664">
        <w:rPr>
          <w:b/>
          <w:sz w:val="24"/>
          <w:szCs w:val="24"/>
        </w:rPr>
        <w:t>my_local.repo</w:t>
      </w:r>
    </w:p>
    <w:p w:rsidR="001137C0" w:rsidRPr="007B1354" w:rsidRDefault="001137C0" w:rsidP="001137C0">
      <w:pPr>
        <w:pStyle w:val="Code"/>
      </w:pPr>
      <w:r w:rsidRPr="007B1354">
        <w:t># vi /etc/yum.repos.d/my_local.repo</w:t>
      </w:r>
    </w:p>
    <w:p w:rsidR="001137C0" w:rsidRPr="007B1354" w:rsidRDefault="001137C0" w:rsidP="001137C0">
      <w:pPr>
        <w:spacing w:after="160" w:line="312" w:lineRule="auto"/>
        <w:jc w:val="both"/>
        <w:rPr>
          <w:sz w:val="24"/>
          <w:szCs w:val="24"/>
        </w:rPr>
      </w:pPr>
      <w:r w:rsidRPr="007B1354">
        <w:rPr>
          <w:sz w:val="24"/>
          <w:szCs w:val="24"/>
        </w:rPr>
        <w:t>Thêm vào những dòng sau</w:t>
      </w:r>
      <w:r w:rsidR="0003064A">
        <w:rPr>
          <w:sz w:val="24"/>
          <w:szCs w:val="24"/>
        </w:rPr>
        <w:t>:</w:t>
      </w:r>
    </w:p>
    <w:p w:rsidR="001137C0" w:rsidRPr="007B1354" w:rsidRDefault="001137C0" w:rsidP="001137C0">
      <w:pPr>
        <w:pStyle w:val="Code"/>
      </w:pPr>
      <w:r w:rsidRPr="007B1354">
        <w:t>[localrepo]</w:t>
      </w:r>
    </w:p>
    <w:p w:rsidR="001137C0" w:rsidRPr="007B1354" w:rsidRDefault="001137C0" w:rsidP="001137C0">
      <w:pPr>
        <w:pStyle w:val="Code"/>
      </w:pPr>
      <w:r w:rsidRPr="007B1354">
        <w:t>name=local_repo</w:t>
      </w:r>
    </w:p>
    <w:p w:rsidR="001137C0" w:rsidRPr="007B1354" w:rsidRDefault="001137C0" w:rsidP="001137C0">
      <w:pPr>
        <w:pStyle w:val="Code"/>
      </w:pPr>
      <w:r w:rsidRPr="007B1354">
        <w:t>baseurl=file:///u01/repo/</w:t>
      </w:r>
    </w:p>
    <w:p w:rsidR="001137C0" w:rsidRPr="007B1354" w:rsidRDefault="001137C0" w:rsidP="001137C0">
      <w:pPr>
        <w:pStyle w:val="Code"/>
      </w:pPr>
      <w:r w:rsidRPr="007B1354">
        <w:t>enabled=1</w:t>
      </w:r>
    </w:p>
    <w:p w:rsidR="00475227" w:rsidRDefault="00475227" w:rsidP="00475227">
      <w:pPr>
        <w:pStyle w:val="Code"/>
      </w:pPr>
      <w:r>
        <w:t>gpgcheck=0</w:t>
      </w:r>
    </w:p>
    <w:p w:rsidR="003E0F9B" w:rsidRDefault="003E0F9B" w:rsidP="003E0F9B"/>
    <w:p w:rsidR="0003064A" w:rsidRDefault="0003064A" w:rsidP="003E0F9B"/>
    <w:p w:rsidR="001137C0" w:rsidRDefault="001137C0" w:rsidP="003909BA">
      <w:pPr>
        <w:pStyle w:val="Heading2"/>
      </w:pPr>
      <w:bookmarkStart w:id="50" w:name="_Toc454440316"/>
      <w:r w:rsidRPr="0038726F">
        <w:t>Install OS Package</w:t>
      </w:r>
      <w:bookmarkEnd w:id="50"/>
    </w:p>
    <w:p w:rsidR="001137C0" w:rsidRPr="007D38C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Pr="00721088">
        <w:t>cd /u01/repo/</w:t>
      </w:r>
    </w:p>
    <w:p w:rsidR="001137C0" w:rsidRDefault="001137C0" w:rsidP="001137C0">
      <w:pPr>
        <w:pStyle w:val="Code"/>
      </w:pPr>
      <w:r w:rsidRPr="00721088">
        <w:lastRenderedPageBreak/>
        <w:t>#</w:t>
      </w:r>
      <w:r>
        <w:t xml:space="preserve"> </w:t>
      </w:r>
      <w:r w:rsidRPr="004E28E9">
        <w:t>yum install</w:t>
      </w:r>
      <w:r w:rsidR="00475227">
        <w:rPr>
          <w:lang w:val="en-US"/>
        </w:rPr>
        <w:t xml:space="preserve"> -y</w:t>
      </w:r>
      <w:r w:rsidRPr="004E28E9">
        <w:t xml:space="preserve"> binutils gcc gcc-c++ glibc-devel libgcc libstdc++ make comp</w:t>
      </w:r>
      <w:r w:rsidR="00D84F1D">
        <w:t>at-db libXp pdksh sysstat</w:t>
      </w:r>
      <w:r w:rsidRPr="004A3992">
        <w:t xml:space="preserve"> libaio-devel compat-libstdc++</w:t>
      </w:r>
      <w:r w:rsidR="001119DD">
        <w:rPr>
          <w:lang w:val="en-US"/>
        </w:rPr>
        <w:t>-33</w:t>
      </w:r>
      <w:r w:rsidRPr="004A3992">
        <w:t xml:space="preserve"> elfutils-libelf-devel</w:t>
      </w:r>
      <w:r>
        <w:t xml:space="preserve"> </w:t>
      </w:r>
      <w:r w:rsidR="0003064A">
        <w:t>–</w:t>
      </w:r>
      <w:r w:rsidRPr="004E28E9">
        <w:t>nogpgcheck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Pr="008E2623" w:rsidRDefault="001137C0" w:rsidP="003909BA">
      <w:pPr>
        <w:pStyle w:val="Heading2"/>
      </w:pPr>
      <w:bookmarkStart w:id="51" w:name="_Toc347865281"/>
      <w:bookmarkStart w:id="52" w:name="_Toc349470450"/>
      <w:bookmarkStart w:id="53" w:name="_Toc345780663"/>
      <w:bookmarkStart w:id="54" w:name="_Toc347866343"/>
      <w:bookmarkStart w:id="55" w:name="_Toc454440317"/>
      <w:bookmarkEnd w:id="46"/>
      <w:bookmarkEnd w:id="47"/>
      <w:r w:rsidRPr="008E2623">
        <w:t>Tạo User, Group</w:t>
      </w:r>
      <w:bookmarkEnd w:id="51"/>
      <w:bookmarkEnd w:id="52"/>
      <w:bookmarkEnd w:id="55"/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với </w:t>
      </w:r>
      <w:r w:rsidRPr="00AE077E">
        <w:rPr>
          <w:color w:val="FF0000"/>
          <w:sz w:val="24"/>
          <w:szCs w:val="24"/>
        </w:rPr>
        <w:t>User Root</w:t>
      </w:r>
    </w:p>
    <w:p w:rsidR="001137C0" w:rsidRPr="008E2623" w:rsidRDefault="00C24664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Tạo u</w:t>
      </w:r>
      <w:r w:rsidR="001137C0" w:rsidRPr="008E2623">
        <w:rPr>
          <w:sz w:val="24"/>
          <w:szCs w:val="24"/>
        </w:rPr>
        <w:t xml:space="preserve">ser Oracle </w:t>
      </w:r>
      <w:r>
        <w:rPr>
          <w:sz w:val="24"/>
          <w:szCs w:val="24"/>
        </w:rPr>
        <w:t xml:space="preserve">để </w:t>
      </w:r>
      <w:r w:rsidR="001137C0" w:rsidRPr="008E2623">
        <w:rPr>
          <w:sz w:val="24"/>
          <w:szCs w:val="24"/>
        </w:rPr>
        <w:t>phục vụ việc cài đặt Oracle Software</w:t>
      </w:r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>Chú ý dòng bôi đỏ</w:t>
      </w:r>
    </w:p>
    <w:p w:rsidR="001137C0" w:rsidRPr="008E2623" w:rsidRDefault="001137C0" w:rsidP="001137C0">
      <w:pPr>
        <w:pStyle w:val="Code"/>
      </w:pPr>
      <w:r>
        <w:t xml:space="preserve"># groupadd </w:t>
      </w:r>
      <w:r w:rsidR="00A9216C">
        <w:rPr>
          <w:lang w:val="en-US"/>
        </w:rPr>
        <w:t>o</w:t>
      </w:r>
      <w:r w:rsidRPr="008E2623">
        <w:t>install</w:t>
      </w:r>
    </w:p>
    <w:p w:rsidR="001137C0" w:rsidRPr="008E2623" w:rsidRDefault="001137C0" w:rsidP="001137C0">
      <w:pPr>
        <w:pStyle w:val="Code"/>
      </w:pPr>
      <w:r>
        <w:t xml:space="preserve"># groupadd </w:t>
      </w:r>
      <w:r w:rsidRPr="008E2623">
        <w:t>dba</w:t>
      </w:r>
    </w:p>
    <w:p w:rsidR="001137C0" w:rsidRPr="008E2623" w:rsidRDefault="001137C0" w:rsidP="001137C0">
      <w:pPr>
        <w:pStyle w:val="Code"/>
      </w:pPr>
      <w:r w:rsidRPr="008E2623">
        <w:t># us</w:t>
      </w:r>
      <w:r>
        <w:t>eradd -g oinstall -G dba</w:t>
      </w:r>
      <w:r w:rsidRPr="008E2623">
        <w:t xml:space="preserve"> oracle</w:t>
      </w:r>
    </w:p>
    <w:p w:rsidR="00475227" w:rsidRDefault="001137C0" w:rsidP="001137C0">
      <w:pPr>
        <w:pStyle w:val="Code"/>
      </w:pPr>
      <w:r w:rsidRPr="008E2623">
        <w:t xml:space="preserve"># passwd oracle </w:t>
      </w:r>
    </w:p>
    <w:p w:rsidR="001137C0" w:rsidRDefault="001137C0" w:rsidP="001137C0">
      <w:pPr>
        <w:pStyle w:val="Code"/>
        <w:rPr>
          <w:color w:val="FF0000"/>
        </w:rPr>
      </w:pPr>
      <w:r w:rsidRPr="008E2623">
        <w:rPr>
          <w:color w:val="FF0000"/>
        </w:rPr>
        <w:t>*Nhập Password mới rồi Enter*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Pr="008E2623" w:rsidRDefault="001137C0" w:rsidP="003909BA">
      <w:pPr>
        <w:pStyle w:val="Heading2"/>
      </w:pPr>
      <w:bookmarkStart w:id="56" w:name="_Toc347865282"/>
      <w:bookmarkStart w:id="57" w:name="_Toc349470451"/>
      <w:bookmarkStart w:id="58" w:name="_Toc454440318"/>
      <w:r w:rsidRPr="008E2623">
        <w:t xml:space="preserve">Tạo đường </w:t>
      </w:r>
      <w:r w:rsidRPr="001137C0">
        <w:t>dẫn</w:t>
      </w:r>
      <w:bookmarkEnd w:id="56"/>
      <w:bookmarkEnd w:id="57"/>
      <w:bookmarkEnd w:id="58"/>
    </w:p>
    <w:p w:rsidR="001137C0" w:rsidRPr="00AE077E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1137C0">
        <w:rPr>
          <w:sz w:val="24"/>
          <w:szCs w:val="24"/>
        </w:rPr>
        <w:t xml:space="preserve">Login với </w:t>
      </w:r>
      <w:r w:rsidR="001137C0" w:rsidRPr="00AE077E">
        <w:rPr>
          <w:color w:val="FF0000"/>
          <w:sz w:val="24"/>
          <w:szCs w:val="24"/>
        </w:rPr>
        <w:t>User Root</w:t>
      </w:r>
    </w:p>
    <w:p w:rsidR="001137C0" w:rsidRDefault="001137C0" w:rsidP="001137C0">
      <w:pPr>
        <w:pStyle w:val="Code"/>
      </w:pPr>
      <w:r w:rsidRPr="008E2623">
        <w:t># mkdir -p /u01/app/oracle</w:t>
      </w:r>
    </w:p>
    <w:p w:rsidR="00FF2504" w:rsidRPr="008E2623" w:rsidRDefault="00FF2504" w:rsidP="00FF2504">
      <w:pPr>
        <w:pStyle w:val="Code"/>
      </w:pPr>
      <w:r w:rsidRPr="008E2623">
        <w:t># mkdir -p /u01/app/oracl</w:t>
      </w:r>
      <w:r>
        <w:t>e/product/11.2</w:t>
      </w:r>
      <w:r w:rsidRPr="008E2623">
        <w:t>/</w:t>
      </w:r>
      <w:r>
        <w:t>db</w:t>
      </w:r>
      <w:r>
        <w:rPr>
          <w:lang w:val="en-US"/>
        </w:rPr>
        <w:t>home_1</w:t>
      </w:r>
    </w:p>
    <w:p w:rsidR="001137C0" w:rsidRPr="0003064A" w:rsidRDefault="001137C0" w:rsidP="001137C0">
      <w:pPr>
        <w:pStyle w:val="Code"/>
        <w:rPr>
          <w:lang w:val="en-US"/>
        </w:rPr>
      </w:pPr>
      <w:r w:rsidRPr="008E2623">
        <w:t xml:space="preserve"># chown </w:t>
      </w:r>
      <w:r w:rsidR="00FF2504">
        <w:rPr>
          <w:lang w:val="en-US"/>
        </w:rPr>
        <w:t>-</w:t>
      </w:r>
      <w:r w:rsidR="003B53AD">
        <w:rPr>
          <w:lang w:val="en-US"/>
        </w:rPr>
        <w:t xml:space="preserve">R </w:t>
      </w:r>
      <w:r w:rsidRPr="008E2623">
        <w:t xml:space="preserve">oracle:oinstall </w:t>
      </w:r>
      <w:r w:rsidR="00FF2504">
        <w:t>/u01</w:t>
      </w:r>
      <w:r w:rsidR="0003064A">
        <w:rPr>
          <w:lang w:val="en-US"/>
        </w:rPr>
        <w:t>/app</w:t>
      </w:r>
    </w:p>
    <w:p w:rsidR="001137C0" w:rsidRPr="00EC5187" w:rsidRDefault="001137C0" w:rsidP="001137C0">
      <w:pPr>
        <w:pStyle w:val="Code"/>
        <w:rPr>
          <w:lang w:val="en-US"/>
        </w:rPr>
      </w:pPr>
      <w:r w:rsidRPr="008E2623">
        <w:t># chmod -R 775 /u01/app</w:t>
      </w:r>
      <w:r w:rsidR="00EC5187">
        <w:rPr>
          <w:lang w:val="en-US"/>
        </w:rPr>
        <w:t>/oracle</w:t>
      </w:r>
    </w:p>
    <w:p w:rsidR="001137C0" w:rsidRDefault="001137C0" w:rsidP="001137C0">
      <w:pPr>
        <w:pStyle w:val="Code"/>
        <w:rPr>
          <w:lang w:val="en-US"/>
        </w:rPr>
      </w:pPr>
      <w:r w:rsidRPr="008E2623">
        <w:t># chmod -R 775 /u01/ap</w:t>
      </w:r>
      <w:r>
        <w:t>p/oracle/product/11.2/</w:t>
      </w:r>
      <w:r w:rsidR="003B53AD">
        <w:t>db</w:t>
      </w:r>
      <w:r w:rsidR="003B53AD">
        <w:rPr>
          <w:lang w:val="en-US"/>
        </w:rPr>
        <w:t>home_1</w:t>
      </w:r>
    </w:p>
    <w:p w:rsidR="0003064A" w:rsidRPr="003909BA" w:rsidRDefault="0003064A" w:rsidP="0003064A">
      <w:pPr>
        <w:rPr>
          <w:sz w:val="16"/>
          <w:szCs w:val="16"/>
        </w:rPr>
      </w:pPr>
    </w:p>
    <w:p w:rsidR="001137C0" w:rsidRDefault="00C24664" w:rsidP="003909BA">
      <w:pPr>
        <w:pStyle w:val="Heading2"/>
      </w:pPr>
      <w:bookmarkStart w:id="59" w:name="_Toc347865285"/>
      <w:bookmarkStart w:id="60" w:name="_Toc349470454"/>
      <w:r>
        <w:t xml:space="preserve"> </w:t>
      </w:r>
      <w:bookmarkStart w:id="61" w:name="_Toc454440319"/>
      <w:r w:rsidR="001137C0" w:rsidRPr="001137C0">
        <w:t>Cấu</w:t>
      </w:r>
      <w:r w:rsidR="001137C0">
        <w:t xml:space="preserve"> hình tmpfs</w:t>
      </w:r>
      <w:bookmarkEnd w:id="61"/>
    </w:p>
    <w:p w:rsidR="001137C0" w:rsidRPr="00EC4D7B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 w:val="24"/>
          <w:szCs w:val="24"/>
        </w:rPr>
      </w:pPr>
      <w:r w:rsidRPr="00EC4D7B">
        <w:rPr>
          <w:sz w:val="24"/>
          <w:szCs w:val="24"/>
        </w:rPr>
        <w:t>Login với User Root</w:t>
      </w:r>
    </w:p>
    <w:p w:rsidR="001137C0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Truy cập vào file </w:t>
      </w:r>
      <w:r w:rsidR="001137C0" w:rsidRPr="00C24664">
        <w:rPr>
          <w:b/>
          <w:sz w:val="24"/>
          <w:szCs w:val="24"/>
        </w:rPr>
        <w:t>/etc/fstab</w:t>
      </w:r>
      <w:r>
        <w:rPr>
          <w:sz w:val="24"/>
          <w:szCs w:val="24"/>
        </w:rPr>
        <w:t>:</w:t>
      </w:r>
    </w:p>
    <w:p w:rsidR="00C24664" w:rsidRPr="00EC4D7B" w:rsidRDefault="00C24664" w:rsidP="00C24664">
      <w:pPr>
        <w:pStyle w:val="Code"/>
      </w:pPr>
      <w:r w:rsidRPr="00C24664">
        <w:t xml:space="preserve"># </w:t>
      </w:r>
      <w:r>
        <w:rPr>
          <w:lang w:val="en-US"/>
        </w:rPr>
        <w:t>vi</w:t>
      </w:r>
      <w:r w:rsidRPr="00C24664">
        <w:t xml:space="preserve"> /etc/fstab</w:t>
      </w:r>
    </w:p>
    <w:p w:rsidR="00C24664" w:rsidRDefault="00C24664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Tìm và sửa </w:t>
      </w:r>
      <w:r w:rsidRPr="00EC4D7B">
        <w:rPr>
          <w:sz w:val="24"/>
          <w:szCs w:val="24"/>
        </w:rPr>
        <w:t xml:space="preserve">dòng </w:t>
      </w:r>
      <w:r w:rsidRPr="00C24664">
        <w:rPr>
          <w:b/>
          <w:color w:val="000000"/>
          <w:sz w:val="24"/>
          <w:szCs w:val="24"/>
        </w:rPr>
        <w:t>tmpfs</w:t>
      </w:r>
      <w:r>
        <w:rPr>
          <w:sz w:val="24"/>
          <w:szCs w:val="24"/>
        </w:rPr>
        <w:t xml:space="preserve"> như sau:</w:t>
      </w:r>
    </w:p>
    <w:p w:rsidR="001137C0" w:rsidRPr="00EC4D7B" w:rsidRDefault="001137C0" w:rsidP="001137C0">
      <w:pPr>
        <w:pStyle w:val="Code"/>
      </w:pPr>
      <w:r>
        <w:t xml:space="preserve">tmpfs             </w:t>
      </w:r>
      <w:r w:rsidRPr="00EC4D7B">
        <w:t>/dev/shm                tmpfs   def</w:t>
      </w:r>
      <w:r w:rsidR="001F0865">
        <w:t>aults</w:t>
      </w:r>
      <w:r w:rsidR="001F0865">
        <w:tab/>
      </w:r>
      <w:r w:rsidR="001F0865">
        <w:tab/>
      </w:r>
      <w:r w:rsidRPr="00EC4D7B">
        <w:t xml:space="preserve">        0 0</w:t>
      </w: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Chạy lệnh sau</w:t>
      </w:r>
      <w:r w:rsidR="00C24664">
        <w:rPr>
          <w:sz w:val="24"/>
          <w:szCs w:val="24"/>
        </w:rPr>
        <w:t>:</w:t>
      </w:r>
    </w:p>
    <w:p w:rsidR="001137C0" w:rsidRDefault="001137C0" w:rsidP="001137C0">
      <w:pPr>
        <w:pStyle w:val="Code"/>
      </w:pPr>
      <w:r>
        <w:t>#</w:t>
      </w:r>
      <w:r>
        <w:rPr>
          <w:lang w:val="en-US"/>
        </w:rPr>
        <w:t xml:space="preserve"> </w:t>
      </w:r>
      <w:r w:rsidR="00C24664">
        <w:t xml:space="preserve">mount </w:t>
      </w:r>
      <w:r w:rsidR="00C24664">
        <w:rPr>
          <w:lang w:val="en-US"/>
        </w:rPr>
        <w:t>-</w:t>
      </w:r>
      <w:r>
        <w:t>o remount /dev/shm</w:t>
      </w:r>
    </w:p>
    <w:p w:rsidR="00C24664" w:rsidRPr="00EE0D9F" w:rsidRDefault="003E0F9B" w:rsidP="003909BA">
      <w:pPr>
        <w:pStyle w:val="Heading2"/>
      </w:pPr>
      <w:bookmarkStart w:id="62" w:name="_Toc347865283"/>
      <w:bookmarkStart w:id="63" w:name="_Toc349470452"/>
      <w:bookmarkEnd w:id="59"/>
      <w:bookmarkEnd w:id="60"/>
      <w:r>
        <w:t xml:space="preserve"> </w:t>
      </w:r>
      <w:bookmarkStart w:id="64" w:name="_Toc454440320"/>
      <w:r w:rsidR="00C24664">
        <w:t>Set b</w:t>
      </w:r>
      <w:r w:rsidR="00C24664" w:rsidRPr="008E2623">
        <w:t xml:space="preserve">iến môi </w:t>
      </w:r>
      <w:r w:rsidR="00C24664" w:rsidRPr="001137C0">
        <w:t>trường</w:t>
      </w:r>
      <w:bookmarkEnd w:id="62"/>
      <w:bookmarkEnd w:id="63"/>
      <w:bookmarkEnd w:id="64"/>
    </w:p>
    <w:p w:rsidR="00C24664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ab/>
      </w:r>
      <w:r w:rsidR="00C24664" w:rsidRPr="003909BA">
        <w:rPr>
          <w:color w:val="000000" w:themeColor="text1"/>
          <w:sz w:val="24"/>
          <w:szCs w:val="24"/>
        </w:rPr>
        <w:t xml:space="preserve">Login với </w:t>
      </w:r>
      <w:r w:rsidR="00C24664" w:rsidRPr="00C24664">
        <w:rPr>
          <w:color w:val="FF0000"/>
          <w:sz w:val="24"/>
          <w:szCs w:val="24"/>
        </w:rPr>
        <w:t>User Oracle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Sửa file </w:t>
      </w:r>
      <w:r w:rsidRPr="003E0F9B">
        <w:rPr>
          <w:b/>
          <w:sz w:val="24"/>
          <w:szCs w:val="24"/>
        </w:rPr>
        <w:t>/home/oracle/.bash_profile</w:t>
      </w:r>
    </w:p>
    <w:p w:rsidR="00C24664" w:rsidRPr="008E2623" w:rsidRDefault="00C24664" w:rsidP="00C24664">
      <w:pPr>
        <w:pStyle w:val="Code"/>
      </w:pPr>
      <w:r w:rsidRPr="008E2623">
        <w:lastRenderedPageBreak/>
        <w:t>$ vi /home/oracle/.bash_profile</w:t>
      </w:r>
    </w:p>
    <w:p w:rsidR="00C24664" w:rsidRPr="008E2623" w:rsidRDefault="00C24664" w:rsidP="00C24664">
      <w:pPr>
        <w:spacing w:line="312" w:lineRule="auto"/>
        <w:jc w:val="both"/>
        <w:rPr>
          <w:sz w:val="24"/>
          <w:szCs w:val="24"/>
        </w:rPr>
      </w:pPr>
      <w:r w:rsidRPr="008E2623">
        <w:rPr>
          <w:sz w:val="24"/>
          <w:szCs w:val="24"/>
        </w:rPr>
        <w:t xml:space="preserve">Thêm vào </w:t>
      </w:r>
      <w:r>
        <w:rPr>
          <w:sz w:val="24"/>
          <w:szCs w:val="24"/>
        </w:rPr>
        <w:t xml:space="preserve">cuối file </w:t>
      </w:r>
      <w:r w:rsidRPr="008E2623">
        <w:rPr>
          <w:sz w:val="24"/>
          <w:szCs w:val="24"/>
        </w:rPr>
        <w:t>các dòng sau</w:t>
      </w:r>
      <w:r>
        <w:rPr>
          <w:sz w:val="24"/>
          <w:szCs w:val="24"/>
        </w:rPr>
        <w:t>:</w:t>
      </w:r>
    </w:p>
    <w:p w:rsidR="00C24664" w:rsidRPr="008E2623" w:rsidRDefault="00C24664" w:rsidP="00C24664">
      <w:pPr>
        <w:pStyle w:val="Code"/>
      </w:pPr>
      <w:r w:rsidRPr="008E2623">
        <w:t>export ORACLE_BASE=/u01/app/oracle</w:t>
      </w:r>
    </w:p>
    <w:p w:rsidR="00C24664" w:rsidRPr="008E2623" w:rsidRDefault="00C24664" w:rsidP="00C24664">
      <w:pPr>
        <w:pStyle w:val="Code"/>
      </w:pPr>
      <w:r w:rsidRPr="008E2623">
        <w:t>export ORACLE_HOME=/u01/app/oracle/product/11.2.0/dbhome_1</w:t>
      </w:r>
    </w:p>
    <w:p w:rsidR="00C24664" w:rsidRDefault="00C24664" w:rsidP="00C24664">
      <w:pPr>
        <w:pStyle w:val="Code"/>
      </w:pPr>
      <w:r w:rsidRPr="008E2623">
        <w:t>export PATH=$PATH:$ORACLE_HOME/bin:$PATH</w:t>
      </w:r>
    </w:p>
    <w:p w:rsidR="00C24664" w:rsidRPr="00C24664" w:rsidRDefault="00C24664" w:rsidP="00C24664">
      <w:pPr>
        <w:pStyle w:val="Code"/>
        <w:rPr>
          <w:lang w:val="en-US"/>
        </w:rPr>
      </w:pPr>
      <w:r>
        <w:rPr>
          <w:lang w:val="en-US"/>
        </w:rPr>
        <w:t>export ORACLE_SID=db01</w:t>
      </w:r>
    </w:p>
    <w:p w:rsidR="00C24664" w:rsidRPr="008E2623" w:rsidRDefault="00C24664" w:rsidP="00C24664">
      <w:pPr>
        <w:pStyle w:val="Code"/>
      </w:pPr>
      <w:r w:rsidRPr="008E2623">
        <w:t>stty intr ^C</w:t>
      </w:r>
    </w:p>
    <w:p w:rsidR="003B53AD" w:rsidRPr="00EC5187" w:rsidRDefault="00EC5187" w:rsidP="00EC5187">
      <w:pPr>
        <w:ind w:firstLine="432"/>
        <w:rPr>
          <w:sz w:val="24"/>
          <w:szCs w:val="24"/>
        </w:rPr>
      </w:pPr>
      <w:r w:rsidRPr="00EC5187">
        <w:rPr>
          <w:sz w:val="24"/>
          <w:szCs w:val="24"/>
        </w:rPr>
        <w:t xml:space="preserve">Thực hiện </w:t>
      </w:r>
      <w:r>
        <w:rPr>
          <w:sz w:val="24"/>
          <w:szCs w:val="24"/>
        </w:rPr>
        <w:t>đọc</w:t>
      </w:r>
      <w:r w:rsidRPr="00EC5187">
        <w:rPr>
          <w:sz w:val="24"/>
          <w:szCs w:val="24"/>
        </w:rPr>
        <w:t xml:space="preserve"> file </w:t>
      </w:r>
      <w:r w:rsidRPr="00EC5187">
        <w:rPr>
          <w:b/>
          <w:sz w:val="24"/>
          <w:szCs w:val="24"/>
        </w:rPr>
        <w:t>/home/oracle/.bash_profile</w:t>
      </w:r>
    </w:p>
    <w:p w:rsidR="00EC5187" w:rsidRPr="008E2623" w:rsidRDefault="00EC5187" w:rsidP="00EC5187">
      <w:pPr>
        <w:pStyle w:val="Code"/>
      </w:pPr>
      <w:r w:rsidRPr="008E2623">
        <w:t xml:space="preserve">$ </w:t>
      </w:r>
      <w:r>
        <w:rPr>
          <w:lang w:val="en-US"/>
        </w:rPr>
        <w:t>source</w:t>
      </w:r>
      <w:r w:rsidRPr="008E2623">
        <w:t xml:space="preserve"> /home/oracle/.bash_profile</w:t>
      </w:r>
    </w:p>
    <w:p w:rsidR="00EC5187" w:rsidRDefault="00EC5187" w:rsidP="003B53AD"/>
    <w:p w:rsidR="003909BA" w:rsidRDefault="003909BA" w:rsidP="003B53AD"/>
    <w:p w:rsidR="003909BA" w:rsidRDefault="003909BA" w:rsidP="003B53AD"/>
    <w:p w:rsidR="001137C0" w:rsidRDefault="001137C0" w:rsidP="001137C0">
      <w:pPr>
        <w:pStyle w:val="Heading1"/>
      </w:pPr>
      <w:bookmarkStart w:id="65" w:name="_Toc454440321"/>
      <w:r w:rsidRPr="00FC66C6">
        <w:t xml:space="preserve">Cài </w:t>
      </w:r>
      <w:bookmarkEnd w:id="53"/>
      <w:bookmarkEnd w:id="54"/>
      <w:r>
        <w:t>đặt</w:t>
      </w:r>
      <w:bookmarkStart w:id="66" w:name="_Toc347865291"/>
      <w:bookmarkStart w:id="67" w:name="_Toc349470458"/>
      <w:r w:rsidR="006E43A2">
        <w:t xml:space="preserve"> Database</w:t>
      </w:r>
      <w:bookmarkEnd w:id="65"/>
    </w:p>
    <w:p w:rsidR="00623110" w:rsidRPr="00623110" w:rsidRDefault="00623110" w:rsidP="00623110"/>
    <w:p w:rsidR="001137C0" w:rsidRPr="00B422E6" w:rsidRDefault="001137C0" w:rsidP="001137C0">
      <w:pPr>
        <w:pStyle w:val="Heading2"/>
      </w:pPr>
      <w:bookmarkStart w:id="68" w:name="_Toc454440322"/>
      <w:bookmarkEnd w:id="66"/>
      <w:bookmarkEnd w:id="67"/>
      <w:r w:rsidRPr="00B422E6">
        <w:t>Giải nén bộ cài</w:t>
      </w:r>
      <w:bookmarkEnd w:id="68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Thực hiện với </w:t>
      </w:r>
      <w:r w:rsidRPr="003E0F9B">
        <w:rPr>
          <w:color w:val="FF0000"/>
          <w:sz w:val="24"/>
          <w:szCs w:val="24"/>
        </w:rPr>
        <w:t>User Root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Copy bộ cài </w:t>
      </w:r>
      <w:r w:rsidR="000F5126">
        <w:rPr>
          <w:sz w:val="24"/>
          <w:szCs w:val="24"/>
        </w:rPr>
        <w:t xml:space="preserve">Oralce </w:t>
      </w:r>
      <w:r w:rsidRPr="0052067E">
        <w:rPr>
          <w:sz w:val="24"/>
          <w:szCs w:val="24"/>
        </w:rPr>
        <w:t xml:space="preserve">vào </w:t>
      </w:r>
      <w:r w:rsidRPr="000F5126">
        <w:rPr>
          <w:b/>
          <w:sz w:val="24"/>
          <w:szCs w:val="24"/>
        </w:rPr>
        <w:t>/u01</w:t>
      </w:r>
      <w:r w:rsidR="000F5126">
        <w:rPr>
          <w:sz w:val="24"/>
          <w:szCs w:val="24"/>
        </w:rPr>
        <w:t xml:space="preserve"> và thực hiện giải nén ( </w:t>
      </w:r>
      <w:r w:rsidR="003B53AD">
        <w:rPr>
          <w:color w:val="FF0000"/>
          <w:sz w:val="24"/>
          <w:szCs w:val="24"/>
        </w:rPr>
        <w:t>đánh tên file nén chính xác</w:t>
      </w:r>
      <w:r w:rsidR="000F5126">
        <w:rPr>
          <w:sz w:val="24"/>
          <w:szCs w:val="24"/>
        </w:rPr>
        <w:t xml:space="preserve"> )</w:t>
      </w:r>
    </w:p>
    <w:p w:rsidR="003E0F9B" w:rsidRPr="003E0F9B" w:rsidRDefault="001137C0" w:rsidP="001137C0">
      <w:pPr>
        <w:pStyle w:val="Code"/>
        <w:rPr>
          <w:lang w:val="en-US"/>
        </w:rPr>
      </w:pPr>
      <w:r w:rsidRPr="0052067E">
        <w:t xml:space="preserve"># </w:t>
      </w:r>
      <w:r w:rsidR="003E0F9B">
        <w:rPr>
          <w:lang w:val="en-US"/>
        </w:rPr>
        <w:t>cd /u01</w:t>
      </w:r>
    </w:p>
    <w:p w:rsidR="001137C0" w:rsidRPr="0052067E" w:rsidRDefault="003E0F9B" w:rsidP="001137C0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="001137C0" w:rsidRPr="0052067E">
        <w:t>unzip d</w:t>
      </w:r>
      <w:r w:rsidR="001137C0">
        <w:t>atabase_112030_Linux-x86-64_1of7</w:t>
      </w:r>
      <w:r w:rsidR="001137C0" w:rsidRPr="0052067E">
        <w:t>.zip</w:t>
      </w:r>
    </w:p>
    <w:p w:rsidR="001137C0" w:rsidRPr="0052067E" w:rsidRDefault="001137C0" w:rsidP="001137C0">
      <w:pPr>
        <w:pStyle w:val="Code"/>
      </w:pPr>
      <w:r w:rsidRPr="0052067E">
        <w:t># unzip d</w:t>
      </w:r>
      <w:r>
        <w:t>atabase_112030_Linux-x86-64_2of7</w:t>
      </w:r>
      <w:r w:rsidRPr="0052067E">
        <w:t>.zip</w:t>
      </w:r>
    </w:p>
    <w:p w:rsidR="001137C0" w:rsidRPr="0052067E" w:rsidRDefault="001137C0" w:rsidP="001137C0">
      <w:pPr>
        <w:pStyle w:val="Code"/>
      </w:pPr>
      <w:r w:rsidRPr="0052067E">
        <w:t># chown -R oracle:oinstall database</w:t>
      </w:r>
    </w:p>
    <w:p w:rsidR="001137C0" w:rsidRPr="00917B8B" w:rsidRDefault="00C52938" w:rsidP="001137C0">
      <w:pPr>
        <w:pStyle w:val="Heading2"/>
      </w:pPr>
      <w:bookmarkStart w:id="69" w:name="_Toc454440323"/>
      <w:r>
        <w:t>C</w:t>
      </w:r>
      <w:r w:rsidR="001137C0" w:rsidRPr="00917B8B">
        <w:t>ài đặt</w:t>
      </w:r>
      <w:r w:rsidR="00A85BB5">
        <w:t xml:space="preserve"> Database Software</w:t>
      </w:r>
      <w:bookmarkEnd w:id="69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 w:rsidR="000F5126"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 w:rsidR="0082001D">
        <w:rPr>
          <w:sz w:val="24"/>
          <w:szCs w:val="24"/>
        </w:rPr>
        <w:t xml:space="preserve"> ( X-Server, XM</w:t>
      </w:r>
      <w:r w:rsidR="00AA2CC2">
        <w:rPr>
          <w:sz w:val="24"/>
          <w:szCs w:val="24"/>
        </w:rPr>
        <w:t>ing ...)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1137C0" w:rsidRPr="0052067E" w:rsidRDefault="001137C0" w:rsidP="001137C0">
      <w:pPr>
        <w:pStyle w:val="Code"/>
      </w:pPr>
      <w:r w:rsidRPr="0052067E">
        <w:t>$ cd /u01/database</w:t>
      </w:r>
    </w:p>
    <w:p w:rsidR="001137C0" w:rsidRPr="0052067E" w:rsidRDefault="001137C0" w:rsidP="001137C0">
      <w:pPr>
        <w:pStyle w:val="Code"/>
      </w:pPr>
      <w:r w:rsidRPr="0052067E">
        <w:t>$ export DISPLAY=</w:t>
      </w:r>
      <w:r w:rsidR="000F5126" w:rsidRPr="000F5126">
        <w:rPr>
          <w:color w:val="FF0000"/>
          <w:lang w:val="en-US"/>
        </w:rPr>
        <w:t>10.0.1.10</w:t>
      </w:r>
      <w:r w:rsidR="000F5126"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1137C0" w:rsidRPr="0052067E" w:rsidRDefault="001137C0" w:rsidP="001137C0">
      <w:pPr>
        <w:pStyle w:val="Code"/>
      </w:pPr>
      <w:r w:rsidRPr="0052067E">
        <w:t>$ ./runInstaller</w:t>
      </w:r>
    </w:p>
    <w:p w:rsidR="00EC5187" w:rsidRDefault="00EC5187" w:rsidP="001137C0">
      <w:pPr>
        <w:spacing w:line="312" w:lineRule="auto"/>
        <w:jc w:val="both"/>
        <w:rPr>
          <w:sz w:val="24"/>
          <w:szCs w:val="24"/>
        </w:rPr>
      </w:pP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Cửa sổ cài đặt hiện lên như sau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Bỏ tích “</w:t>
      </w:r>
      <w:r w:rsidRPr="003B53AD">
        <w:rPr>
          <w:b/>
          <w:sz w:val="24"/>
          <w:szCs w:val="24"/>
        </w:rPr>
        <w:t>I wish to receive security updates via My Oracle Support</w:t>
      </w:r>
      <w:r w:rsidRPr="0052067E">
        <w:rPr>
          <w:sz w:val="24"/>
          <w:szCs w:val="24"/>
        </w:rPr>
        <w:t>”</w:t>
      </w:r>
    </w:p>
    <w:p w:rsidR="001137C0" w:rsidRPr="003B53AD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b/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1137C0">
      <w:pPr>
        <w:spacing w:line="312" w:lineRule="auto"/>
        <w:ind w:firstLine="0"/>
        <w:jc w:val="both"/>
      </w:pPr>
      <w:r w:rsidRPr="001E6AF7">
        <w:rPr>
          <w:noProof/>
          <w:lang w:eastAsia="ja-JP"/>
        </w:rPr>
        <w:lastRenderedPageBreak/>
        <w:drawing>
          <wp:inline distT="0" distB="0" distL="0" distR="0">
            <wp:extent cx="5943600" cy="4278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1137C0">
      <w:pPr>
        <w:spacing w:line="312" w:lineRule="auto"/>
        <w:jc w:val="both"/>
      </w:pPr>
    </w:p>
    <w:p w:rsidR="001137C0" w:rsidRDefault="001137C0" w:rsidP="001137C0">
      <w:p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Cửa sổ chọn </w:t>
      </w:r>
      <w:r w:rsidRPr="003B53AD">
        <w:rPr>
          <w:b/>
          <w:sz w:val="24"/>
          <w:szCs w:val="24"/>
        </w:rPr>
        <w:t>Yes</w:t>
      </w:r>
    </w:p>
    <w:p w:rsidR="001137C0" w:rsidRPr="0052067E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7638E3" w:rsidRDefault="00F176AD" w:rsidP="001137C0">
      <w:pPr>
        <w:spacing w:line="312" w:lineRule="auto"/>
        <w:jc w:val="both"/>
      </w:pPr>
      <w:r w:rsidRPr="00371DD4">
        <w:rPr>
          <w:noProof/>
          <w:sz w:val="24"/>
          <w:szCs w:val="24"/>
          <w:lang w:eastAsia="ja-JP"/>
        </w:rPr>
        <w:drawing>
          <wp:inline distT="0" distB="0" distL="0" distR="0">
            <wp:extent cx="4848225" cy="1492250"/>
            <wp:effectExtent l="0" t="0" r="9525" b="0"/>
            <wp:docPr id="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Skip software</w:t>
      </w:r>
      <w:r w:rsidRPr="0052067E">
        <w:rPr>
          <w:sz w:val="24"/>
          <w:szCs w:val="24"/>
        </w:rPr>
        <w:t xml:space="preserve"> updates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Install database software only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7638E3">
        <w:br w:type="page"/>
      </w:r>
      <w:r w:rsidRPr="0052067E">
        <w:rPr>
          <w:sz w:val="24"/>
          <w:szCs w:val="24"/>
        </w:rPr>
        <w:lastRenderedPageBreak/>
        <w:t xml:space="preserve">Chọn </w:t>
      </w:r>
      <w:r w:rsidRPr="003B53AD">
        <w:rPr>
          <w:b/>
          <w:sz w:val="24"/>
          <w:szCs w:val="24"/>
        </w:rPr>
        <w:t>Single instance database installation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64230"/>
            <wp:effectExtent l="0" t="0" r="889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3B53AD" w:rsidRDefault="001137C0" w:rsidP="00FF2504">
      <w:pPr>
        <w:numPr>
          <w:ilvl w:val="0"/>
          <w:numId w:val="21"/>
        </w:numPr>
        <w:spacing w:line="312" w:lineRule="auto"/>
        <w:jc w:val="both"/>
        <w:rPr>
          <w:b/>
          <w:sz w:val="24"/>
          <w:szCs w:val="24"/>
        </w:rPr>
      </w:pPr>
      <w:r w:rsidRPr="007638E3">
        <w:br w:type="page"/>
      </w:r>
      <w:r w:rsidRPr="003B53AD">
        <w:rPr>
          <w:sz w:val="24"/>
          <w:szCs w:val="24"/>
        </w:rPr>
        <w:lastRenderedPageBreak/>
        <w:t>Chọn</w:t>
      </w:r>
      <w:r w:rsidRPr="003B53AD">
        <w:rPr>
          <w:b/>
          <w:sz w:val="24"/>
          <w:szCs w:val="24"/>
        </w:rPr>
        <w:t xml:space="preserve"> Enterprise Edition (4.5GB)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 xml:space="preserve">Chọn </w:t>
      </w:r>
      <w:r w:rsidRPr="003B53AD">
        <w:rPr>
          <w:b/>
          <w:sz w:val="24"/>
          <w:szCs w:val="24"/>
        </w:rPr>
        <w:t>Next</w:t>
      </w:r>
    </w:p>
    <w:p w:rsidR="00EC5187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EC5187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EC5187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79010" cy="3631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Pr="0052067E" w:rsidRDefault="00FF2504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752975" cy="36055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FF2504">
      <w:pPr>
        <w:spacing w:line="312" w:lineRule="auto"/>
        <w:ind w:firstLine="0"/>
        <w:jc w:val="both"/>
        <w:rPr>
          <w:sz w:val="24"/>
          <w:szCs w:val="24"/>
        </w:rPr>
      </w:pPr>
    </w:p>
    <w:p w:rsid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như hình</w:t>
      </w:r>
    </w:p>
    <w:p w:rsidR="001137C0" w:rsidRP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FF2504">
        <w:rPr>
          <w:sz w:val="24"/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73120"/>
            <wp:effectExtent l="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FF2504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lastRenderedPageBreak/>
        <w:t>Bước kiểm tra trước khi cài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58360" cy="3347085"/>
            <wp:effectExtent l="0" t="0" r="889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19D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Chọn Install</w:t>
      </w:r>
    </w:p>
    <w:p w:rsidR="001137C0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813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Pr="007638E3" w:rsidRDefault="001119DD" w:rsidP="001137C0">
      <w:pPr>
        <w:spacing w:line="312" w:lineRule="auto"/>
        <w:ind w:firstLine="0"/>
        <w:jc w:val="both"/>
      </w:pPr>
    </w:p>
    <w:p w:rsidR="001137C0" w:rsidRPr="00917B8B" w:rsidRDefault="001137C0" w:rsidP="001119DD">
      <w:pPr>
        <w:pStyle w:val="ListParagraph"/>
        <w:numPr>
          <w:ilvl w:val="0"/>
          <w:numId w:val="20"/>
        </w:numPr>
        <w:spacing w:after="160" w:line="312" w:lineRule="auto"/>
        <w:jc w:val="both"/>
        <w:rPr>
          <w:sz w:val="24"/>
          <w:szCs w:val="24"/>
        </w:rPr>
      </w:pPr>
      <w:r w:rsidRPr="00917B8B">
        <w:rPr>
          <w:sz w:val="24"/>
          <w:szCs w:val="24"/>
        </w:rPr>
        <w:lastRenderedPageBreak/>
        <w:t>Quá trình cài đặt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  <w:lang w:eastAsia="ja-JP"/>
        </w:rPr>
        <w:drawing>
          <wp:inline distT="0" distB="0" distL="0" distR="0">
            <wp:extent cx="4675505" cy="33559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37C0">
      <w:pPr>
        <w:spacing w:line="312" w:lineRule="auto"/>
        <w:ind w:firstLine="0"/>
        <w:jc w:val="both"/>
        <w:rPr>
          <w:noProof/>
        </w:rPr>
      </w:pPr>
    </w:p>
    <w:p w:rsid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Bước cuối hiện lên cửa sổ chạy Script</w:t>
      </w:r>
    </w:p>
    <w:p w:rsidR="001137C0" w:rsidRP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1119DD">
        <w:rPr>
          <w:sz w:val="24"/>
          <w:szCs w:val="24"/>
        </w:rPr>
        <w:t>Chạy Script với User Root</w:t>
      </w:r>
    </w:p>
    <w:p w:rsidR="001137C0" w:rsidRPr="0052067E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>
            <wp:extent cx="482219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</w:p>
    <w:p w:rsidR="001137C0" w:rsidRPr="004D3307" w:rsidRDefault="001137C0" w:rsidP="001137C0">
      <w:pPr>
        <w:pStyle w:val="ListParagraph"/>
        <w:numPr>
          <w:ilvl w:val="0"/>
          <w:numId w:val="13"/>
        </w:numPr>
        <w:suppressAutoHyphens w:val="0"/>
        <w:spacing w:after="160" w:line="312" w:lineRule="auto"/>
        <w:jc w:val="both"/>
        <w:rPr>
          <w:sz w:val="24"/>
          <w:szCs w:val="24"/>
          <w:lang w:val="fr-FR"/>
        </w:rPr>
      </w:pPr>
      <w:r w:rsidRPr="004D3307">
        <w:rPr>
          <w:sz w:val="24"/>
          <w:szCs w:val="24"/>
          <w:lang w:val="fr-FR"/>
        </w:rPr>
        <w:t>&lt;Enter&gt; là nhấn nút Enter (Bôi đỏ)</w:t>
      </w:r>
    </w:p>
    <w:p w:rsidR="00C52938" w:rsidRDefault="00C52938" w:rsidP="00C52938">
      <w:pPr>
        <w:pStyle w:val="Code"/>
      </w:pPr>
      <w:r w:rsidRPr="00677EB9">
        <w:t>#</w:t>
      </w:r>
      <w:r>
        <w:t>/u01/app/oraInventory/orainstRoot.sh</w:t>
      </w:r>
    </w:p>
    <w:p w:rsidR="00C52938" w:rsidRDefault="00C52938" w:rsidP="00C52938">
      <w:pPr>
        <w:pStyle w:val="Code"/>
      </w:pPr>
      <w:r>
        <w:t>Changing permissions of /u01/app/oraInventory.</w:t>
      </w:r>
    </w:p>
    <w:p w:rsidR="00C52938" w:rsidRDefault="00C52938" w:rsidP="00C52938">
      <w:pPr>
        <w:pStyle w:val="Code"/>
      </w:pPr>
      <w:r>
        <w:t>Adding read,write permissions for group.</w:t>
      </w:r>
    </w:p>
    <w:p w:rsidR="00C52938" w:rsidRDefault="00C52938" w:rsidP="00C52938">
      <w:pPr>
        <w:pStyle w:val="Code"/>
      </w:pPr>
      <w:r>
        <w:t>Removing read,write,execute permissions for world.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Changing groupname of /u01/app/oraInventory to oinstall.</w:t>
      </w:r>
    </w:p>
    <w:p w:rsidR="00C52938" w:rsidRDefault="00C52938" w:rsidP="00C52938">
      <w:pPr>
        <w:pStyle w:val="Code"/>
      </w:pPr>
      <w:r>
        <w:t>The execution of the script is complete.</w:t>
      </w:r>
    </w:p>
    <w:p w:rsidR="00C52938" w:rsidRDefault="00C52938" w:rsidP="001137C0">
      <w:pPr>
        <w:pStyle w:val="Code"/>
      </w:pPr>
    </w:p>
    <w:p w:rsidR="00C52938" w:rsidRDefault="00C52938" w:rsidP="001137C0">
      <w:pPr>
        <w:pStyle w:val="Code"/>
      </w:pPr>
    </w:p>
    <w:p w:rsidR="001137C0" w:rsidRPr="00677EB9" w:rsidRDefault="001137C0" w:rsidP="001137C0">
      <w:pPr>
        <w:pStyle w:val="Code"/>
      </w:pPr>
      <w:r w:rsidRPr="00677EB9">
        <w:t># /u01/app/oracle/product/11.2.0/dbhome_1/root.sh</w:t>
      </w:r>
    </w:p>
    <w:p w:rsidR="00C52938" w:rsidRDefault="00C52938" w:rsidP="00C52938">
      <w:pPr>
        <w:pStyle w:val="Code"/>
      </w:pPr>
      <w:r>
        <w:t xml:space="preserve">Performing root user operation for Oracle 11g 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The following environment variables are set as:</w:t>
      </w:r>
    </w:p>
    <w:p w:rsidR="00C52938" w:rsidRDefault="00C52938" w:rsidP="00C52938">
      <w:pPr>
        <w:pStyle w:val="Code"/>
      </w:pPr>
      <w:r>
        <w:t xml:space="preserve">    ORACLE_OWNER= oracle</w:t>
      </w:r>
    </w:p>
    <w:p w:rsidR="00C52938" w:rsidRDefault="00C52938" w:rsidP="00C52938">
      <w:pPr>
        <w:pStyle w:val="Code"/>
      </w:pPr>
      <w:r>
        <w:t xml:space="preserve">    ORACLE_HOME=  /u01/app/oracle/product/11.2.0/dbhome_1</w:t>
      </w:r>
    </w:p>
    <w:p w:rsidR="00C52938" w:rsidRDefault="00C52938" w:rsidP="00C52938">
      <w:pPr>
        <w:pStyle w:val="Code"/>
      </w:pPr>
    </w:p>
    <w:p w:rsidR="00C52938" w:rsidRPr="00C52938" w:rsidRDefault="00C52938" w:rsidP="00C52938">
      <w:pPr>
        <w:pStyle w:val="Code"/>
        <w:rPr>
          <w:lang w:val="en-US"/>
        </w:rPr>
      </w:pPr>
      <w:r>
        <w:t xml:space="preserve">Enter the full pathname of the local bin directory: [/usr/local/bin]: </w:t>
      </w:r>
      <w:r w:rsidRPr="00C52938">
        <w:rPr>
          <w:color w:val="FF0000"/>
          <w:lang w:val="en-US"/>
        </w:rPr>
        <w:t>&lt;ENTER&gt;</w:t>
      </w:r>
    </w:p>
    <w:p w:rsidR="00C52938" w:rsidRDefault="00C52938" w:rsidP="00C52938">
      <w:pPr>
        <w:pStyle w:val="Code"/>
      </w:pPr>
      <w:r>
        <w:t xml:space="preserve">   Copying dbhome to /usr/local/bin ...</w:t>
      </w:r>
    </w:p>
    <w:p w:rsidR="00C52938" w:rsidRDefault="00C52938" w:rsidP="00C52938">
      <w:pPr>
        <w:pStyle w:val="Code"/>
      </w:pPr>
      <w:r>
        <w:t xml:space="preserve">   Copying oraenv to /usr/local/bin ...</w:t>
      </w:r>
    </w:p>
    <w:p w:rsidR="00C52938" w:rsidRDefault="00C52938" w:rsidP="00C52938">
      <w:pPr>
        <w:pStyle w:val="Code"/>
      </w:pPr>
      <w:r>
        <w:t xml:space="preserve">   Copying coraenv to /usr/local/bin ...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Creating /etc/oratab file...</w:t>
      </w:r>
    </w:p>
    <w:p w:rsidR="00C52938" w:rsidRDefault="00C52938" w:rsidP="00C52938">
      <w:pPr>
        <w:pStyle w:val="Code"/>
      </w:pPr>
      <w:r>
        <w:t>Entries will be added to the /etc/oratab file as needed by</w:t>
      </w:r>
    </w:p>
    <w:p w:rsidR="00C52938" w:rsidRDefault="00C52938" w:rsidP="00C52938">
      <w:pPr>
        <w:pStyle w:val="Code"/>
      </w:pPr>
      <w:r>
        <w:t>Database Configuration Assistant when a database is created</w:t>
      </w:r>
    </w:p>
    <w:p w:rsidR="00C52938" w:rsidRDefault="00C52938" w:rsidP="00C52938">
      <w:pPr>
        <w:pStyle w:val="Code"/>
      </w:pPr>
      <w:r>
        <w:t>Finished running generic part of root script.</w:t>
      </w:r>
    </w:p>
    <w:p w:rsidR="00C52938" w:rsidRDefault="00C52938" w:rsidP="00C52938">
      <w:pPr>
        <w:pStyle w:val="Code"/>
      </w:pPr>
      <w:r>
        <w:t>Now product-specific root actions will be performed.</w:t>
      </w:r>
    </w:p>
    <w:p w:rsidR="001137C0" w:rsidRDefault="00C52938" w:rsidP="001137C0">
      <w:pPr>
        <w:pStyle w:val="Code"/>
      </w:pPr>
      <w:r>
        <w:t>Finished product-specific root actions.</w:t>
      </w:r>
    </w:p>
    <w:p w:rsidR="001137C0" w:rsidRPr="004D3307" w:rsidRDefault="001137C0" w:rsidP="00C52938">
      <w:pPr>
        <w:numPr>
          <w:ilvl w:val="0"/>
          <w:numId w:val="20"/>
        </w:num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 xml:space="preserve">Sau khi chạy xong quay lại cửa sổ chọn </w:t>
      </w:r>
      <w:r w:rsidRPr="00C52938">
        <w:rPr>
          <w:b/>
          <w:sz w:val="24"/>
          <w:szCs w:val="24"/>
        </w:rPr>
        <w:t>OK</w:t>
      </w:r>
    </w:p>
    <w:p w:rsidR="001137C0" w:rsidRPr="004D3307" w:rsidRDefault="001137C0" w:rsidP="001137C0">
      <w:pPr>
        <w:spacing w:line="312" w:lineRule="auto"/>
        <w:ind w:firstLine="0"/>
        <w:jc w:val="both"/>
        <w:rPr>
          <w:sz w:val="24"/>
          <w:szCs w:val="24"/>
        </w:rPr>
      </w:pPr>
    </w:p>
    <w:p w:rsidR="001137C0" w:rsidRPr="004D3307" w:rsidRDefault="001137C0" w:rsidP="001137C0">
      <w:pPr>
        <w:spacing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br w:type="page"/>
      </w:r>
      <w:r w:rsidRPr="004D3307">
        <w:rPr>
          <w:sz w:val="24"/>
          <w:szCs w:val="24"/>
        </w:rPr>
        <w:lastRenderedPageBreak/>
        <w:t>Cửa sổ hoàn tất quá trình cài đặt</w:t>
      </w:r>
    </w:p>
    <w:p w:rsidR="001137C0" w:rsidRPr="004D3307" w:rsidRDefault="001137C0" w:rsidP="008C1452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4D3307">
        <w:rPr>
          <w:sz w:val="24"/>
          <w:szCs w:val="24"/>
        </w:rPr>
        <w:t>Chọn Close</w:t>
      </w:r>
    </w:p>
    <w:p w:rsidR="001137C0" w:rsidRPr="004D3307" w:rsidRDefault="00F176AD" w:rsidP="008C1452">
      <w:pPr>
        <w:spacing w:line="312" w:lineRule="auto"/>
        <w:ind w:firstLine="720"/>
        <w:jc w:val="both"/>
        <w:rPr>
          <w:sz w:val="24"/>
          <w:szCs w:val="24"/>
        </w:rPr>
      </w:pPr>
      <w:r w:rsidRPr="001E6AF7">
        <w:rPr>
          <w:noProof/>
          <w:lang w:eastAsia="ja-JP"/>
        </w:rPr>
        <w:drawing>
          <wp:inline distT="0" distB="0" distL="0" distR="0">
            <wp:extent cx="5038090" cy="364045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C52938" w:rsidP="00A85BB5">
      <w:pPr>
        <w:pStyle w:val="Heading2"/>
        <w:rPr>
          <w:szCs w:val="24"/>
        </w:rPr>
      </w:pPr>
      <w:bookmarkStart w:id="70" w:name="_Toc454440324"/>
      <w:r>
        <w:t>Cài đặt Services và L</w:t>
      </w:r>
      <w:r w:rsidR="00A85BB5">
        <w:t>istener</w:t>
      </w:r>
      <w:bookmarkEnd w:id="70"/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C52938" w:rsidRPr="0052067E" w:rsidRDefault="00C52938" w:rsidP="00C52938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C52938" w:rsidRPr="00C52938" w:rsidRDefault="00C52938" w:rsidP="00C52938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netca</w:t>
      </w: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ind w:left="36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Chọn: </w:t>
      </w:r>
      <w:r w:rsidRPr="00C52938">
        <w:rPr>
          <w:rFonts w:cs="Arial"/>
          <w:b/>
          <w:sz w:val="24"/>
          <w:szCs w:val="24"/>
        </w:rPr>
        <w:t>Local Net Service Name configuration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Chọn: </w:t>
      </w:r>
      <w:r w:rsidRPr="00C52938">
        <w:rPr>
          <w:rFonts w:cs="Arial"/>
          <w:b/>
          <w:sz w:val="24"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F176AD" w:rsidP="003C7EC4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09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C52938">
        <w:rPr>
          <w:rFonts w:cs="Arial"/>
          <w:b/>
          <w:sz w:val="24"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C52938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0120" cy="3183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Default="00C52938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 xml:space="preserve">Điền Services name: ( tên của dịch vụ. Ví dụ : </w:t>
      </w:r>
      <w:r w:rsidR="008C1452">
        <w:rPr>
          <w:rFonts w:cs="Arial"/>
          <w:color w:val="FF0000"/>
          <w:sz w:val="24"/>
          <w:szCs w:val="24"/>
        </w:rPr>
        <w:t>db01...</w:t>
      </w:r>
      <w:r w:rsidRPr="00A85BB5">
        <w:rPr>
          <w:rFonts w:cs="Arial"/>
          <w:color w:val="FF0000"/>
          <w:sz w:val="24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8C1452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183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TCP</w:t>
      </w:r>
    </w:p>
    <w:p w:rsidR="00A85BB5" w:rsidRPr="008C145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ja-JP"/>
        </w:rPr>
        <w:drawing>
          <wp:inline distT="0" distB="0" distL="0" distR="0">
            <wp:extent cx="4770120" cy="3114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>Điền hostname: địa chỉ ip của máy</w:t>
      </w:r>
      <w:r w:rsidR="00A96835">
        <w:rPr>
          <w:rFonts w:cs="Arial"/>
          <w:color w:val="FF0000"/>
          <w:sz w:val="24"/>
          <w:szCs w:val="24"/>
        </w:rPr>
        <w:t xml:space="preserve"> server</w:t>
      </w:r>
      <w:r w:rsidRPr="00A85BB5">
        <w:rPr>
          <w:rFonts w:cs="Arial"/>
          <w:color w:val="FF0000"/>
          <w:sz w:val="24"/>
          <w:szCs w:val="24"/>
        </w:rPr>
        <w:t xml:space="preserve"> ( Vi dụ : 10.</w:t>
      </w:r>
      <w:r w:rsidR="008C1452">
        <w:rPr>
          <w:rFonts w:cs="Arial"/>
          <w:color w:val="FF0000"/>
          <w:sz w:val="24"/>
          <w:szCs w:val="24"/>
        </w:rPr>
        <w:t>0.98.99</w:t>
      </w:r>
      <w:r w:rsidRPr="00A85BB5">
        <w:rPr>
          <w:rFonts w:cs="Arial"/>
          <w:color w:val="FF0000"/>
          <w:sz w:val="24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Use the standard port number of 1521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191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No, do not test</w:t>
      </w:r>
    </w:p>
    <w:p w:rsidR="008C1452" w:rsidRPr="00A85BB5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8C1452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813300" cy="3200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lastRenderedPageBreak/>
        <w:t xml:space="preserve">Chọn Net Service Name: </w:t>
      </w:r>
      <w:r w:rsidR="008C1452">
        <w:rPr>
          <w:rFonts w:cs="Arial"/>
          <w:color w:val="FF0000"/>
          <w:sz w:val="24"/>
          <w:szCs w:val="24"/>
        </w:rPr>
        <w:t>( ví dụ : db01)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96155" cy="3217545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27FDD" w:rsidRDefault="00A85BB5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Chọn </w:t>
      </w:r>
      <w:r w:rsidRPr="008C1452">
        <w:rPr>
          <w:rFonts w:cs="Arial"/>
          <w:b/>
          <w:sz w:val="24"/>
          <w:szCs w:val="24"/>
        </w:rPr>
        <w:t>No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="008C1452">
        <w:rPr>
          <w:rFonts w:cs="Arial"/>
          <w:b/>
          <w:sz w:val="24"/>
          <w:szCs w:val="24"/>
        </w:rPr>
        <w:t>N</w:t>
      </w:r>
      <w:r w:rsidRPr="008C1452">
        <w:rPr>
          <w:rFonts w:cs="Arial"/>
          <w:b/>
          <w:sz w:val="24"/>
          <w:szCs w:val="24"/>
        </w:rPr>
        <w:t>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ja-JP"/>
        </w:rPr>
        <w:drawing>
          <wp:inline distT="0" distB="0" distL="0" distR="0">
            <wp:extent cx="4796155" cy="3200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 w:val="24"/>
          <w:szCs w:val="24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>
        <w:rPr>
          <w:rFonts w:cs="Arial"/>
          <w:b/>
          <w:sz w:val="24"/>
          <w:szCs w:val="24"/>
        </w:rPr>
        <w:t>N</w:t>
      </w:r>
      <w:r w:rsidRPr="008C1452">
        <w:rPr>
          <w:rFonts w:cs="Arial"/>
          <w:b/>
          <w:sz w:val="24"/>
          <w:szCs w:val="24"/>
        </w:rPr>
        <w:t>ext</w:t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3933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Listener configuration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0407" cy="317732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52" cy="31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jc w:val="both"/>
        <w:rPr>
          <w:rFonts w:cs="Arial"/>
        </w:rPr>
      </w:pPr>
    </w:p>
    <w:p w:rsidR="003909BA" w:rsidRDefault="003909BA" w:rsidP="00A85BB5">
      <w:pPr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18325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85BB5">
        <w:rPr>
          <w:rFonts w:cs="Arial"/>
          <w:color w:val="FF0000"/>
          <w:sz w:val="24"/>
          <w:szCs w:val="24"/>
        </w:rPr>
        <w:t>Điền Listener name: LISTENER_</w:t>
      </w:r>
      <w:r w:rsidR="00E43B94">
        <w:rPr>
          <w:rFonts w:cs="Arial"/>
          <w:color w:val="FF0000"/>
          <w:sz w:val="24"/>
          <w:szCs w:val="24"/>
        </w:rPr>
        <w:t>DB01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174365"/>
            <wp:effectExtent l="0" t="0" r="63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61865" cy="320929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E43B94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61865" cy="3191655"/>
            <wp:effectExtent l="0" t="0" r="63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81" cy="31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E43B94" w:rsidRDefault="00E43B94" w:rsidP="00E43B94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lastRenderedPageBreak/>
        <w:t xml:space="preserve">Chọn </w:t>
      </w:r>
      <w:r w:rsidRPr="00E43B94">
        <w:rPr>
          <w:rFonts w:cs="Arial"/>
          <w:b/>
          <w:sz w:val="24"/>
          <w:szCs w:val="24"/>
        </w:rPr>
        <w:t>No</w:t>
      </w:r>
    </w:p>
    <w:p w:rsidR="00E43B94" w:rsidRPr="00A85BB5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E43B94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E43B94" w:rsidRDefault="00F176AD" w:rsidP="00E43B94">
      <w:pPr>
        <w:ind w:left="36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05045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A85BB5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  <w:r w:rsidR="00E43B94">
        <w:rPr>
          <w:rFonts w:cs="Arial"/>
          <w:b/>
          <w:sz w:val="24"/>
          <w:szCs w:val="24"/>
        </w:rPr>
        <w:t xml:space="preserve"> </w:t>
      </w:r>
    </w:p>
    <w:p w:rsidR="00A85BB5" w:rsidRDefault="00F176AD" w:rsidP="00E43B94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0504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numPr>
          <w:ilvl w:val="0"/>
          <w:numId w:val="15"/>
        </w:numPr>
        <w:rPr>
          <w:noProof/>
          <w:sz w:val="24"/>
          <w:szCs w:val="24"/>
        </w:rPr>
      </w:pPr>
      <w:r w:rsidRPr="00E43B94">
        <w:rPr>
          <w:noProof/>
          <w:sz w:val="24"/>
          <w:szCs w:val="24"/>
        </w:rPr>
        <w:lastRenderedPageBreak/>
        <w:t xml:space="preserve">Chọn </w:t>
      </w:r>
      <w:r w:rsidRPr="00E43B94">
        <w:rPr>
          <w:b/>
          <w:noProof/>
          <w:sz w:val="24"/>
          <w:szCs w:val="24"/>
        </w:rPr>
        <w:t>Finish</w:t>
      </w:r>
      <w:r w:rsidRPr="00E43B94">
        <w:rPr>
          <w:noProof/>
          <w:sz w:val="24"/>
          <w:szCs w:val="24"/>
        </w:rPr>
        <w:t xml:space="preserve"> để hoàn thành quá trình cài đặt</w:t>
      </w:r>
    </w:p>
    <w:p w:rsidR="00E43B94" w:rsidRDefault="00F176AD" w:rsidP="00E43B94">
      <w:r>
        <w:rPr>
          <w:noProof/>
          <w:lang w:eastAsia="ja-JP"/>
        </w:rPr>
        <w:drawing>
          <wp:inline distT="0" distB="0" distL="0" distR="0">
            <wp:extent cx="5046345" cy="33381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/>
    <w:p w:rsidR="00E43B94" w:rsidRDefault="00E43B94" w:rsidP="00E43B94"/>
    <w:p w:rsidR="0003064A" w:rsidRDefault="0003064A" w:rsidP="00E43B94"/>
    <w:p w:rsidR="00A85BB5" w:rsidRDefault="00A85BB5" w:rsidP="00A85BB5">
      <w:pPr>
        <w:pStyle w:val="Heading2"/>
      </w:pPr>
      <w:bookmarkStart w:id="71" w:name="_Toc454440325"/>
      <w:r>
        <w:t>Cài đặt database</w:t>
      </w:r>
      <w:bookmarkEnd w:id="71"/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Máy tính tiến hành Remote phải</w:t>
      </w:r>
      <w:r>
        <w:rPr>
          <w:sz w:val="24"/>
          <w:szCs w:val="24"/>
        </w:rPr>
        <w:t xml:space="preserve"> được cài đặt và</w:t>
      </w:r>
      <w:r w:rsidRPr="0052067E">
        <w:rPr>
          <w:sz w:val="24"/>
          <w:szCs w:val="24"/>
        </w:rPr>
        <w:t xml:space="preserve"> bật X-Passive</w:t>
      </w:r>
      <w:r>
        <w:rPr>
          <w:sz w:val="24"/>
          <w:szCs w:val="24"/>
        </w:rPr>
        <w:t xml:space="preserve"> ( X-Server, XMing ...)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 w:rsidRPr="0052067E">
        <w:rPr>
          <w:sz w:val="24"/>
          <w:szCs w:val="24"/>
        </w:rPr>
        <w:t>Thay IP bôi đỏ phía dưới bằng IP của máy tiến hành Remote</w:t>
      </w:r>
    </w:p>
    <w:p w:rsidR="00E43B94" w:rsidRPr="0052067E" w:rsidRDefault="00E43B94" w:rsidP="00E43B94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E43B94" w:rsidRPr="00C52938" w:rsidRDefault="00E43B94" w:rsidP="00E43B94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dbca</w:t>
      </w: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E43B94" w:rsidRP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87900" cy="3234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Create a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87900" cy="3269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E43B94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Genetal Purpose or Transaction Processing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E43B94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435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Default="00E43B94" w:rsidP="00E43B94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color w:val="FF0000"/>
          <w:sz w:val="24"/>
          <w:szCs w:val="24"/>
        </w:rPr>
      </w:pPr>
    </w:p>
    <w:p w:rsidR="00A85BB5" w:rsidRPr="00AA2CC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 w:val="24"/>
          <w:szCs w:val="24"/>
        </w:rPr>
      </w:pPr>
      <w:r w:rsidRPr="00AA2CC2">
        <w:rPr>
          <w:rFonts w:cs="Arial"/>
          <w:color w:val="FF0000"/>
          <w:sz w:val="24"/>
          <w:szCs w:val="24"/>
        </w:rPr>
        <w:t xml:space="preserve">Điền tên cho database : </w:t>
      </w:r>
      <w:r w:rsidR="0041548F">
        <w:rPr>
          <w:rFonts w:cs="Arial"/>
          <w:color w:val="FF0000"/>
          <w:sz w:val="24"/>
          <w:szCs w:val="24"/>
        </w:rPr>
        <w:t>db01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813300" cy="32264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A85BB5">
      <w:pPr>
        <w:pStyle w:val="ListParagraph"/>
        <w:ind w:left="108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color w:val="FF0000"/>
          <w:sz w:val="24"/>
          <w:szCs w:val="24"/>
        </w:rPr>
        <w:t>Bỏ tích</w:t>
      </w:r>
      <w:r w:rsidRPr="006B1488">
        <w:rPr>
          <w:rFonts w:cs="Arial"/>
          <w:sz w:val="24"/>
          <w:szCs w:val="24"/>
        </w:rPr>
        <w:t xml:space="preserve"> </w:t>
      </w:r>
      <w:r w:rsidRPr="0041548F">
        <w:rPr>
          <w:rFonts w:cs="Arial"/>
          <w:b/>
          <w:sz w:val="24"/>
          <w:szCs w:val="24"/>
        </w:rPr>
        <w:t xml:space="preserve">Configure Enterprise Manager 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779010" cy="32175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the Same Administrative Password for All Accounts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Điền </w:t>
      </w:r>
      <w:r w:rsidRPr="0041548F">
        <w:rPr>
          <w:rFonts w:cs="Arial"/>
          <w:color w:val="FF0000"/>
          <w:sz w:val="24"/>
          <w:szCs w:val="24"/>
        </w:rPr>
        <w:t>password</w:t>
      </w:r>
      <w:r w:rsidRPr="006B1488">
        <w:rPr>
          <w:rFonts w:cs="Arial"/>
          <w:sz w:val="24"/>
          <w:szCs w:val="24"/>
        </w:rPr>
        <w:t xml:space="preserve"> và 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9010" cy="3209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Chon </w:t>
      </w:r>
      <w:r w:rsidRPr="0041548F">
        <w:rPr>
          <w:rFonts w:cs="Arial"/>
          <w:b/>
          <w:sz w:val="24"/>
          <w:szCs w:val="24"/>
        </w:rPr>
        <w:t xml:space="preserve">Use </w:t>
      </w:r>
      <w:r w:rsidR="0041548F">
        <w:rPr>
          <w:rFonts w:cs="Arial"/>
          <w:b/>
          <w:sz w:val="24"/>
          <w:szCs w:val="24"/>
        </w:rPr>
        <w:t>Database File Location from Template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 w:val="24"/>
          <w:szCs w:val="24"/>
        </w:rPr>
      </w:pP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Specify Fast Recovery Area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17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34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Typical: </w:t>
      </w:r>
      <w:r w:rsidRPr="0041548F">
        <w:rPr>
          <w:rFonts w:cs="Arial"/>
          <w:b/>
          <w:sz w:val="24"/>
          <w:szCs w:val="24"/>
        </w:rPr>
        <w:t>40% percenntage</w:t>
      </w: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1548F">
        <w:rPr>
          <w:rFonts w:cs="Arial"/>
          <w:b/>
          <w:sz w:val="24"/>
          <w:szCs w:val="24"/>
        </w:rPr>
        <w:t>Use Automatic Memory Management</w:t>
      </w:r>
    </w:p>
    <w:p w:rsidR="0041548F" w:rsidRPr="006B1488" w:rsidRDefault="0041548F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Sizing</w:t>
      </w:r>
    </w:p>
    <w:p w:rsidR="00A85BB5" w:rsidRDefault="00F176AD" w:rsidP="006B1488">
      <w:pPr>
        <w:pStyle w:val="ListParagraph"/>
        <w:ind w:left="0" w:firstLine="630"/>
        <w:jc w:val="both"/>
        <w:rPr>
          <w:rFonts w:cs="Arial"/>
        </w:rPr>
      </w:pPr>
      <w:r>
        <w:rPr>
          <w:rFonts w:cs="Arial"/>
          <w:noProof/>
          <w:lang w:eastAsia="ja-JP"/>
        </w:rPr>
        <w:drawing>
          <wp:inline distT="0" distB="0" distL="0" distR="0">
            <wp:extent cx="4848225" cy="3286760"/>
            <wp:effectExtent l="0" t="0" r="952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Điền  Processes: </w:t>
      </w:r>
      <w:r w:rsidRPr="00422E23">
        <w:rPr>
          <w:rFonts w:cs="Arial"/>
          <w:b/>
          <w:sz w:val="24"/>
          <w:szCs w:val="24"/>
        </w:rPr>
        <w:t>300</w:t>
      </w:r>
    </w:p>
    <w:p w:rsidR="0041548F" w:rsidRP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41548F">
        <w:rPr>
          <w:rFonts w:cs="Arial"/>
          <w:sz w:val="24"/>
          <w:szCs w:val="24"/>
        </w:rPr>
        <w:t>Chọn</w:t>
      </w:r>
      <w:r>
        <w:rPr>
          <w:rFonts w:cs="Arial"/>
          <w:b/>
          <w:sz w:val="24"/>
          <w:szCs w:val="24"/>
        </w:rPr>
        <w:t xml:space="preserve"> Tab </w:t>
      </w:r>
      <w:r w:rsidR="00422E23">
        <w:rPr>
          <w:rFonts w:cs="Arial"/>
          <w:b/>
          <w:sz w:val="24"/>
          <w:szCs w:val="24"/>
        </w:rPr>
        <w:t>Character Sets</w:t>
      </w:r>
    </w:p>
    <w:p w:rsidR="00A85BB5" w:rsidRDefault="00F176AD" w:rsidP="00422E23">
      <w:pPr>
        <w:spacing w:line="312" w:lineRule="auto"/>
        <w:ind w:left="720" w:firstLine="0"/>
        <w:jc w:val="both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779010" cy="32524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Use Unicode AL32UTF8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National Character Set : UTF8 – Unicode 3.0 UTF …</w:t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Langue : America</w:t>
      </w:r>
    </w:p>
    <w:p w:rsidR="00422E23" w:rsidRDefault="00A85BB5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6B1488">
        <w:rPr>
          <w:sz w:val="24"/>
          <w:szCs w:val="24"/>
        </w:rPr>
        <w:t xml:space="preserve">Chọn </w:t>
      </w:r>
      <w:r w:rsidRPr="00422E23">
        <w:rPr>
          <w:b/>
          <w:sz w:val="24"/>
          <w:szCs w:val="24"/>
        </w:rPr>
        <w:t>Default Terrioty : United States</w:t>
      </w:r>
    </w:p>
    <w:p w:rsidR="00422E23" w:rsidRPr="00422E23" w:rsidRDefault="00422E23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 w:val="24"/>
          <w:szCs w:val="24"/>
        </w:rPr>
      </w:pPr>
      <w:r w:rsidRPr="00422E23">
        <w:rPr>
          <w:sz w:val="24"/>
          <w:szCs w:val="24"/>
        </w:rPr>
        <w:t>Chọn</w:t>
      </w:r>
      <w:r w:rsidRPr="00422E23">
        <w:rPr>
          <w:b/>
          <w:sz w:val="24"/>
          <w:szCs w:val="24"/>
        </w:rPr>
        <w:t xml:space="preserve"> Next</w:t>
      </w:r>
    </w:p>
    <w:p w:rsidR="00A85BB5" w:rsidRPr="00E65F62" w:rsidRDefault="00F176AD" w:rsidP="00422E23">
      <w:pPr>
        <w:pStyle w:val="ListParagraph"/>
        <w:spacing w:line="312" w:lineRule="auto"/>
        <w:ind w:firstLine="0"/>
        <w:jc w:val="both"/>
      </w:pPr>
      <w:r>
        <w:rPr>
          <w:noProof/>
          <w:lang w:eastAsia="ja-JP"/>
        </w:rPr>
        <w:drawing>
          <wp:inline distT="0" distB="0" distL="0" distR="0">
            <wp:extent cx="4770120" cy="3226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noProof/>
          <w:sz w:val="24"/>
          <w:szCs w:val="24"/>
        </w:rPr>
        <w:lastRenderedPageBreak/>
        <w:t xml:space="preserve">Chọn </w:t>
      </w:r>
      <w:r w:rsidRPr="00422E23">
        <w:rPr>
          <w:b/>
          <w:noProof/>
          <w:sz w:val="24"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70120" cy="3269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422E23" w:rsidRDefault="00422E23" w:rsidP="00422E23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 w:val="24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Create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t xml:space="preserve">Chọn </w:t>
      </w:r>
      <w:r w:rsidRPr="00422E23">
        <w:rPr>
          <w:rFonts w:cs="Arial"/>
          <w:b/>
          <w:sz w:val="24"/>
          <w:szCs w:val="24"/>
        </w:rPr>
        <w:t>Finish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761865" cy="321754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Default="00422E23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 w:rsidRPr="006B1488">
        <w:rPr>
          <w:rFonts w:cs="Arial"/>
          <w:sz w:val="24"/>
          <w:szCs w:val="24"/>
        </w:rPr>
        <w:lastRenderedPageBreak/>
        <w:t xml:space="preserve">Chọn </w:t>
      </w:r>
      <w:r w:rsidRPr="00422E23">
        <w:rPr>
          <w:rFonts w:cs="Arial"/>
          <w:b/>
          <w:sz w:val="24"/>
          <w:szCs w:val="24"/>
        </w:rPr>
        <w:t>Ok</w:t>
      </w:r>
      <w:r w:rsidRPr="006B1488">
        <w:rPr>
          <w:rFonts w:cs="Arial"/>
          <w:sz w:val="24"/>
          <w:szCs w:val="24"/>
        </w:rPr>
        <w:t xml:space="preserve"> </w:t>
      </w:r>
    </w:p>
    <w:p w:rsidR="00A85BB5" w:rsidRDefault="00F176AD" w:rsidP="00422E23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ja-JP"/>
        </w:rPr>
        <w:drawing>
          <wp:inline distT="0" distB="0" distL="0" distR="0">
            <wp:extent cx="4657725" cy="437373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7" cy="4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23" w:rsidRDefault="00422E23" w:rsidP="00422E23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Pr="006B1488" w:rsidRDefault="00422E23" w:rsidP="00422E23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Chờ đợi quá trình hoàn thành</w:t>
      </w:r>
    </w:p>
    <w:p w:rsidR="00A85BB5" w:rsidRDefault="00F176AD" w:rsidP="001D3A26">
      <w:pPr>
        <w:ind w:firstLine="720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4658264" cy="32446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4" cy="32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7F" w:rsidRDefault="00A03B7F" w:rsidP="00A03B7F">
      <w:pPr>
        <w:pStyle w:val="Heading2"/>
      </w:pPr>
      <w:bookmarkStart w:id="72" w:name="_Toc454440326"/>
      <w:r>
        <w:lastRenderedPageBreak/>
        <w:t>Kiểm tra kết quả</w:t>
      </w:r>
      <w:bookmarkEnd w:id="72"/>
    </w:p>
    <w:p w:rsidR="00A03B7F" w:rsidRPr="00A03B7F" w:rsidRDefault="00A03B7F" w:rsidP="00A03B7F"/>
    <w:p w:rsidR="00A03B7F" w:rsidRPr="0052067E" w:rsidRDefault="00A03B7F" w:rsidP="00A03B7F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 với</w:t>
      </w:r>
      <w:r w:rsidRPr="0052067E">
        <w:rPr>
          <w:sz w:val="24"/>
          <w:szCs w:val="24"/>
        </w:rPr>
        <w:t xml:space="preserve"> </w:t>
      </w:r>
      <w:r w:rsidRPr="000F5126">
        <w:rPr>
          <w:color w:val="FF0000"/>
          <w:sz w:val="24"/>
          <w:szCs w:val="24"/>
        </w:rPr>
        <w:t>User Oracle</w:t>
      </w:r>
    </w:p>
    <w:p w:rsidR="00A96835" w:rsidRPr="0003064A" w:rsidRDefault="00A96835" w:rsidP="00A96835">
      <w:pPr>
        <w:pStyle w:val="Code"/>
        <w:rPr>
          <w:b/>
          <w:lang w:val="en-US"/>
        </w:rPr>
      </w:pPr>
      <w:r w:rsidRPr="00A96835">
        <w:rPr>
          <w:lang w:val="en-US"/>
        </w:rPr>
        <w:t xml:space="preserve">$ </w:t>
      </w:r>
      <w:r w:rsidRPr="0003064A">
        <w:rPr>
          <w:b/>
          <w:lang w:val="en-US"/>
        </w:rPr>
        <w:t>lsnrctl status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LSNRCTL for Linux: Version 11.2.0.3.0 - Production on 14-JAN-2015 20:05:26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Copyright (c) 1991, 2011, Oracle.  All rights reserved.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Connecting to (ADDRESS=(PROTOCOL=tcp)(HOST=)(PORT=1521))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STATUS of the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------------------------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Alias                    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Version                   TNSLSNR for Linux: Version 11.2.0.3.0 - Production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Start Date                14-JAN-2015 20:04:11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Uptime                    0 days 0 hr. 1 min. 16 sec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Trace Level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Security                  ON: Local OS Authentication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SNMP       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Parameter File   /u01/app/oracle/product/11.2.0/dbhome_1/network/admin/listener.ora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Log File         /u01/app/oracle/diag/tnslsnr/rhel6/listener/alert/log.xml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Listening Endpoints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(DESCRIPTION=(ADDRESS=(PROTOCOL=tcp)(HOST=rhel6)(PORT=1521)))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"db01XDB"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The command completed successfully</w:t>
      </w:r>
    </w:p>
    <w:p w:rsidR="00A96835" w:rsidRDefault="00A96835" w:rsidP="00A03B7F">
      <w:pPr>
        <w:pStyle w:val="Code"/>
        <w:rPr>
          <w:lang w:val="en-US"/>
        </w:rPr>
      </w:pPr>
    </w:p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03B7F">
      <w:pPr>
        <w:pStyle w:val="Code"/>
        <w:rPr>
          <w:lang w:val="en-US"/>
        </w:rPr>
      </w:pPr>
    </w:p>
    <w:p w:rsidR="00A03B7F" w:rsidRDefault="00A03B7F" w:rsidP="00A03B7F">
      <w:pPr>
        <w:pStyle w:val="Code"/>
      </w:pPr>
      <w:r>
        <w:rPr>
          <w:lang w:val="en-US"/>
        </w:rPr>
        <w:t xml:space="preserve">$ </w:t>
      </w:r>
      <w:r w:rsidRPr="006E43A2">
        <w:rPr>
          <w:b/>
        </w:rPr>
        <w:t>sqlplus / as sysdba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SQL*Plus: Release 11.2.0.3.0 Production on Wed Jan 14 09:15:46 2015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Copyright (c) 1982, 2011, Oracle.  All rights reserved.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Connected to:</w:t>
      </w:r>
    </w:p>
    <w:p w:rsidR="00A03B7F" w:rsidRDefault="00A03B7F" w:rsidP="00A03B7F">
      <w:pPr>
        <w:pStyle w:val="Code"/>
      </w:pPr>
      <w:r>
        <w:t>Oracle Database 11g Enterprise Edition Release 11.2.0.3.0 - 64bit Production</w:t>
      </w:r>
    </w:p>
    <w:p w:rsidR="00A03B7F" w:rsidRDefault="00A03B7F" w:rsidP="00A03B7F">
      <w:pPr>
        <w:pStyle w:val="Code"/>
      </w:pPr>
      <w:r>
        <w:t>With the Partitioning, OLAP, Data Mining and Real Application Testing options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SQL&gt; show parameter name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NAME                                 TYPE        VALUE</w:t>
      </w:r>
    </w:p>
    <w:p w:rsidR="00A03B7F" w:rsidRDefault="00A03B7F" w:rsidP="00A03B7F">
      <w:pPr>
        <w:pStyle w:val="Code"/>
      </w:pPr>
      <w:r>
        <w:t>------------------------------------ ----------- ------------------------------</w:t>
      </w:r>
    </w:p>
    <w:p w:rsidR="00A03B7F" w:rsidRDefault="00A03B7F" w:rsidP="00A03B7F">
      <w:pPr>
        <w:pStyle w:val="Code"/>
      </w:pPr>
      <w:r>
        <w:t>db_file_name_convert                 string</w:t>
      </w:r>
    </w:p>
    <w:p w:rsidR="00A03B7F" w:rsidRDefault="00A03B7F" w:rsidP="00A03B7F">
      <w:pPr>
        <w:pStyle w:val="Code"/>
      </w:pPr>
      <w:r>
        <w:t>db_name                              string      db01</w:t>
      </w:r>
    </w:p>
    <w:p w:rsidR="00A03B7F" w:rsidRDefault="00A03B7F" w:rsidP="00A03B7F">
      <w:pPr>
        <w:pStyle w:val="Code"/>
      </w:pPr>
      <w:r>
        <w:t>db_unique_name                       string      db01</w:t>
      </w:r>
    </w:p>
    <w:p w:rsidR="00A03B7F" w:rsidRDefault="00A03B7F" w:rsidP="00A03B7F">
      <w:pPr>
        <w:pStyle w:val="Code"/>
      </w:pPr>
      <w:r>
        <w:t>global_names                         boolean     FALSE</w:t>
      </w:r>
    </w:p>
    <w:p w:rsidR="00A03B7F" w:rsidRDefault="00A03B7F" w:rsidP="00A03B7F">
      <w:pPr>
        <w:pStyle w:val="Code"/>
      </w:pPr>
      <w:r>
        <w:t>instance_name                        string      db01</w:t>
      </w:r>
    </w:p>
    <w:p w:rsidR="00A03B7F" w:rsidRDefault="00A03B7F" w:rsidP="00A03B7F">
      <w:pPr>
        <w:pStyle w:val="Code"/>
      </w:pPr>
      <w:r>
        <w:t>lock_name_space                      string</w:t>
      </w:r>
    </w:p>
    <w:p w:rsidR="00A03B7F" w:rsidRDefault="00A03B7F" w:rsidP="00A03B7F">
      <w:pPr>
        <w:pStyle w:val="Code"/>
      </w:pPr>
      <w:r>
        <w:t>log_file_name_convert                string</w:t>
      </w:r>
    </w:p>
    <w:p w:rsidR="00A03B7F" w:rsidRDefault="00A03B7F" w:rsidP="00A03B7F">
      <w:pPr>
        <w:pStyle w:val="Code"/>
      </w:pPr>
      <w:r>
        <w:t>processor_group_name                 string</w:t>
      </w:r>
    </w:p>
    <w:p w:rsidR="001D3A26" w:rsidRDefault="00A03B7F" w:rsidP="00A03B7F">
      <w:pPr>
        <w:pStyle w:val="Code"/>
      </w:pPr>
      <w:r>
        <w:t>service_names                        string      db01</w:t>
      </w:r>
    </w:p>
    <w:p w:rsidR="001D3A26" w:rsidRDefault="001D3A26" w:rsidP="00A03B7F">
      <w:pPr>
        <w:pStyle w:val="Code"/>
      </w:pPr>
    </w:p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6E43A2" w:rsidRDefault="006E43A2" w:rsidP="001D3A26"/>
    <w:p w:rsidR="006E43A2" w:rsidRDefault="006E43A2" w:rsidP="001D3A26"/>
    <w:p w:rsidR="001D3A26" w:rsidRDefault="001D3A26" w:rsidP="001D3A26"/>
    <w:p w:rsidR="001D3A26" w:rsidRDefault="001D3A26" w:rsidP="001D3A26"/>
    <w:p w:rsidR="00623110" w:rsidRDefault="00623110" w:rsidP="00623110">
      <w:pPr>
        <w:pStyle w:val="Heading1"/>
      </w:pPr>
      <w:bookmarkStart w:id="73" w:name="_Toc454440327"/>
      <w:r>
        <w:lastRenderedPageBreak/>
        <w:t xml:space="preserve">Phụ Lục: </w:t>
      </w:r>
      <w:r w:rsidR="006E43A2">
        <w:t>Cấu hình</w:t>
      </w:r>
      <w:bookmarkEnd w:id="73"/>
      <w:r w:rsidR="006E43A2">
        <w:t xml:space="preserve"> </w:t>
      </w:r>
    </w:p>
    <w:p w:rsidR="00623110" w:rsidRPr="00623110" w:rsidRDefault="00623110" w:rsidP="00623110"/>
    <w:p w:rsidR="001D3A26" w:rsidRDefault="00F9123F" w:rsidP="001D3A26">
      <w:pPr>
        <w:pStyle w:val="Heading2"/>
      </w:pPr>
      <w:bookmarkStart w:id="74" w:name="_Toc454440328"/>
      <w:r>
        <w:t>Cấu hình để Database tự khởi động cùng với OS</w:t>
      </w:r>
      <w:bookmarkEnd w:id="74"/>
    </w:p>
    <w:p w:rsidR="00F9123F" w:rsidRPr="00F9123F" w:rsidRDefault="00AE077E" w:rsidP="00F9123F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r w:rsidR="00F9123F" w:rsidRPr="00F9123F">
        <w:rPr>
          <w:sz w:val="24"/>
          <w:szCs w:val="24"/>
        </w:rPr>
        <w:t xml:space="preserve"> với </w:t>
      </w:r>
      <w:r w:rsidR="00F9123F" w:rsidRPr="00CA3A64">
        <w:rPr>
          <w:color w:val="FF0000"/>
          <w:sz w:val="24"/>
          <w:szCs w:val="24"/>
        </w:rPr>
        <w:t>User Root</w:t>
      </w:r>
    </w:p>
    <w:p w:rsidR="00F9123F" w:rsidRPr="00F9123F" w:rsidRDefault="00F9123F" w:rsidP="00F9123F">
      <w:pPr>
        <w:ind w:left="720" w:firstLine="0"/>
        <w:rPr>
          <w:sz w:val="24"/>
          <w:szCs w:val="24"/>
        </w:rPr>
      </w:pPr>
      <w:r w:rsidRPr="00F9123F">
        <w:rPr>
          <w:sz w:val="24"/>
          <w:szCs w:val="24"/>
        </w:rPr>
        <w:t>Sửa file /etc/oratab</w:t>
      </w:r>
    </w:p>
    <w:p w:rsidR="001D3A26" w:rsidRDefault="00C64852" w:rsidP="00F9123F">
      <w:pPr>
        <w:pStyle w:val="Code"/>
      </w:pPr>
      <w:r>
        <w:rPr>
          <w:lang w:val="en-US"/>
        </w:rPr>
        <w:t>#</w:t>
      </w:r>
      <w:r w:rsidR="00F9123F" w:rsidRPr="00F9123F">
        <w:t>vi /etc/oratab</w:t>
      </w:r>
    </w:p>
    <w:p w:rsidR="00F9123F" w:rsidRPr="00CA3A64" w:rsidRDefault="00F9123F" w:rsidP="00CA3A64">
      <w:pPr>
        <w:ind w:firstLine="720"/>
        <w:rPr>
          <w:sz w:val="24"/>
          <w:szCs w:val="24"/>
        </w:rPr>
      </w:pPr>
      <w:r w:rsidRPr="00CA3A64">
        <w:rPr>
          <w:sz w:val="24"/>
          <w:szCs w:val="24"/>
        </w:rPr>
        <w:t xml:space="preserve">Tìm dòng </w:t>
      </w:r>
      <w:r w:rsidRPr="00CA3A64">
        <w:rPr>
          <w:b/>
          <w:sz w:val="24"/>
          <w:szCs w:val="24"/>
        </w:rPr>
        <w:t>db01</w:t>
      </w:r>
      <w:r w:rsidRPr="00CA3A64">
        <w:rPr>
          <w:sz w:val="24"/>
          <w:szCs w:val="24"/>
        </w:rPr>
        <w:t xml:space="preserve"> và thay đổi </w:t>
      </w:r>
      <w:r w:rsidR="00CA3A64">
        <w:rPr>
          <w:sz w:val="24"/>
          <w:szCs w:val="24"/>
        </w:rPr>
        <w:t>như sau :</w:t>
      </w:r>
    </w:p>
    <w:p w:rsidR="00F9123F" w:rsidRDefault="00F9123F" w:rsidP="00CA3A64">
      <w:pPr>
        <w:pStyle w:val="Code"/>
        <w:rPr>
          <w:color w:val="FF0000"/>
        </w:rPr>
      </w:pPr>
      <w:r w:rsidRPr="00F9123F">
        <w:t>db01:/u01/app/oracle/product/11.2.0/dbhome_1:</w:t>
      </w:r>
      <w:r w:rsidRPr="00CA3A64">
        <w:rPr>
          <w:color w:val="FF0000"/>
        </w:rPr>
        <w:t>Y</w:t>
      </w:r>
    </w:p>
    <w:p w:rsidR="00CA3A64" w:rsidRDefault="00CA3A64" w:rsidP="00CA3A64"/>
    <w:p w:rsidR="00CA3A64" w:rsidRDefault="00CA3A64" w:rsidP="00CA3A64">
      <w:pPr>
        <w:rPr>
          <w:rFonts w:ascii="Arial" w:hAnsi="Arial" w:cs="Arial"/>
          <w:b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Tạo 1 file mới tên </w:t>
      </w:r>
      <w:r w:rsidRPr="009B67FE">
        <w:rPr>
          <w:rFonts w:ascii="Arial" w:hAnsi="Arial" w:cs="Arial"/>
          <w:b/>
          <w:color w:val="000000"/>
          <w:sz w:val="23"/>
          <w:szCs w:val="23"/>
          <w:shd w:val="clear" w:color="auto" w:fill="FFFFFF"/>
        </w:rPr>
        <w:t>là /etc/init.d/</w:t>
      </w:r>
      <w:r w:rsidR="009B67FE">
        <w:rPr>
          <w:rFonts w:ascii="Arial" w:hAnsi="Arial" w:cs="Arial"/>
          <w:b/>
          <w:color w:val="000000"/>
          <w:sz w:val="23"/>
          <w:szCs w:val="23"/>
          <w:shd w:val="clear" w:color="auto" w:fill="FFFFFF"/>
        </w:rPr>
        <w:t>dbora</w:t>
      </w:r>
    </w:p>
    <w:p w:rsidR="009B67FE" w:rsidRDefault="00C64852" w:rsidP="009B67FE">
      <w:pPr>
        <w:pStyle w:val="Code"/>
      </w:pPr>
      <w:r>
        <w:rPr>
          <w:lang w:val="en-US"/>
        </w:rPr>
        <w:t>#</w:t>
      </w:r>
      <w:r w:rsidR="009B67FE" w:rsidRPr="00F9123F">
        <w:t xml:space="preserve">vi </w:t>
      </w:r>
      <w:r w:rsidR="009B67FE" w:rsidRPr="009B67FE">
        <w:t>/etc/init.d/dbora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#!/bin/sh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chkconfig: 345 99 10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description: Oracle auto start-stop script.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# Set ORA_OWNER to the user id of the owner of the 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Oracle database software.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ORA_OWNER=oracle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case "$1" in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'start')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Start the Oracle databases: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The following command assumes that the oracle login 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will not prompt the user for any values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Remove "&amp;" if you don't want startup as a background process.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su $ORA_OWNER -c "/home/oracle/scripts/startup.sh &gt;&gt; </w:t>
      </w:r>
      <w:r w:rsidR="00C64852">
        <w:rPr>
          <w:color w:val="000000"/>
        </w:rPr>
        <w:t xml:space="preserve">  </w:t>
      </w:r>
      <w:r>
        <w:rPr>
          <w:color w:val="000000"/>
        </w:rPr>
        <w:t>/home/oracle/scripts/startup_shutdown.log 2&gt;&amp;1" &amp;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touch /var/lock/subsys/dbora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;;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'stop')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Stop the Oracle databases: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The following command assumes that the oracle login 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# will not prompt the user for any values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su $ORA_OWNER -c "/home/oracle/scripts/shutdown.sh &gt;&gt; /home/oracle/scripts/startup_shutdown.log 2&gt;&amp;1"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rm -f /var/lock/subsys/dbora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 xml:space="preserve">        ;;</w:t>
      </w:r>
    </w:p>
    <w:p w:rsidR="009B67FE" w:rsidRDefault="009B67FE" w:rsidP="009B67F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esac</w:t>
      </w:r>
    </w:p>
    <w:p w:rsidR="009B67FE" w:rsidRP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Cấp quyền thực thi và đăng kí tự khởi động: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</w:t>
      </w:r>
      <w:r w:rsidRPr="00C64852">
        <w:rPr>
          <w:shd w:val="clear" w:color="auto" w:fill="FFFFFF"/>
        </w:rPr>
        <w:t>chmod 750 /etc/init.d/dbora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  <w:lang w:val="en-US"/>
        </w:rPr>
        <w:t>#</w:t>
      </w:r>
      <w:r w:rsidRPr="00C64852">
        <w:rPr>
          <w:shd w:val="clear" w:color="auto" w:fill="FFFFFF"/>
        </w:rPr>
        <w:t>chkconfig --add dbora</w:t>
      </w:r>
    </w:p>
    <w:p w:rsidR="00C64852" w:rsidRP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lastRenderedPageBreak/>
        <w:t>Tạo thư mục chứa script tự khởi động</w:t>
      </w:r>
      <w:r>
        <w:rPr>
          <w:color w:val="000000"/>
          <w:sz w:val="24"/>
          <w:szCs w:val="24"/>
          <w:shd w:val="clear" w:color="auto" w:fill="FFFFFF"/>
        </w:rPr>
        <w:t>:</w:t>
      </w:r>
    </w:p>
    <w:p w:rsidR="00C64852" w:rsidRPr="00C64852" w:rsidRDefault="00C64852" w:rsidP="00C64852">
      <w:pPr>
        <w:pStyle w:val="Code"/>
        <w:rPr>
          <w:shd w:val="clear" w:color="auto" w:fill="FFFFFF"/>
        </w:rPr>
      </w:pPr>
      <w:r w:rsidRPr="00C64852">
        <w:rPr>
          <w:shd w:val="clear" w:color="auto" w:fill="FFFFFF"/>
        </w:rPr>
        <w:t># mkdir -p /home/oracle/scripts</w:t>
      </w:r>
    </w:p>
    <w:p w:rsidR="009B67FE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 chown oracle:</w:t>
      </w:r>
      <w:r w:rsidRPr="00C64852">
        <w:rPr>
          <w:shd w:val="clear" w:color="auto" w:fill="FFFFFF"/>
        </w:rPr>
        <w:t>oinstall /home/oracle/scripts</w:t>
      </w:r>
    </w:p>
    <w:p w:rsidR="009B67FE" w:rsidRDefault="009B67FE" w:rsidP="00CA3A64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:rsidR="009B67FE" w:rsidRDefault="00C64852" w:rsidP="00CA3A64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t>Tạo script tự động khởi động</w:t>
      </w:r>
      <w:r>
        <w:rPr>
          <w:color w:val="000000"/>
          <w:sz w:val="24"/>
          <w:szCs w:val="24"/>
          <w:shd w:val="clear" w:color="auto" w:fill="FFFFFF"/>
        </w:rPr>
        <w:t>:</w:t>
      </w:r>
    </w:p>
    <w:p w:rsidR="00C64852" w:rsidRDefault="00C64852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r>
        <w:rPr>
          <w:shd w:val="clear" w:color="auto" w:fill="FFFFFF"/>
          <w:lang w:val="en-US"/>
        </w:rPr>
        <w:t>vi</w:t>
      </w:r>
      <w:r w:rsidR="00A67E75">
        <w:rPr>
          <w:shd w:val="clear" w:color="auto" w:fill="FFFFFF"/>
          <w:lang w:val="en-US"/>
        </w:rPr>
        <w:t xml:space="preserve"> </w:t>
      </w:r>
      <w:r w:rsidRPr="00C64852">
        <w:rPr>
          <w:shd w:val="clear" w:color="auto" w:fill="FFFFFF"/>
          <w:lang w:val="en-US"/>
        </w:rPr>
        <w:t>/home/oracle/scripts/startup.sh</w:t>
      </w:r>
      <w:r>
        <w:rPr>
          <w:shd w:val="clear" w:color="auto" w:fill="FFFFFF"/>
          <w:lang w:val="en-US"/>
        </w:rPr>
        <w:t xml:space="preserve"> </w:t>
      </w:r>
    </w:p>
    <w:p w:rsid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#!/bin/bash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TMP=/tmp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TMPDIR=$TMP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PATH=/usr/sbin:/usr/local/bin:$PATH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ORACLE_SID=db01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ORAENV_ASK=NO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. oraenv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ORAENV_ASK=YES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Start Listener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lsnrctl start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Start Database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sqlplus / as sysdba &lt;&lt; EOF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STARTUP;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EXIT;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EOF</w:t>
      </w:r>
    </w:p>
    <w:p w:rsidR="00C64852" w:rsidRDefault="00C64852" w:rsidP="00CA3A64">
      <w:pPr>
        <w:rPr>
          <w:color w:val="000000"/>
          <w:sz w:val="24"/>
          <w:szCs w:val="24"/>
          <w:shd w:val="clear" w:color="auto" w:fill="FFFFFF"/>
        </w:rPr>
      </w:pPr>
    </w:p>
    <w:p w:rsidR="00C64852" w:rsidRPr="00C64852" w:rsidRDefault="00C64852" w:rsidP="00C64852">
      <w:pPr>
        <w:rPr>
          <w:color w:val="000000"/>
          <w:sz w:val="24"/>
          <w:szCs w:val="24"/>
          <w:shd w:val="clear" w:color="auto" w:fill="FFFFFF"/>
        </w:rPr>
      </w:pPr>
      <w:r w:rsidRPr="00C64852">
        <w:rPr>
          <w:color w:val="000000"/>
          <w:sz w:val="24"/>
          <w:szCs w:val="24"/>
          <w:shd w:val="clear" w:color="auto" w:fill="FFFFFF"/>
        </w:rPr>
        <w:t>Tạo thư mục</w:t>
      </w:r>
      <w:r>
        <w:rPr>
          <w:color w:val="000000"/>
          <w:sz w:val="24"/>
          <w:szCs w:val="24"/>
          <w:shd w:val="clear" w:color="auto" w:fill="FFFFFF"/>
        </w:rPr>
        <w:t xml:space="preserve"> chứa script tự tắt database:</w:t>
      </w:r>
    </w:p>
    <w:p w:rsidR="00C64852" w:rsidRDefault="00A67E75" w:rsidP="00C6485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#v</w:t>
      </w:r>
      <w:r w:rsidR="00C64852" w:rsidRPr="00C64852">
        <w:rPr>
          <w:shd w:val="clear" w:color="auto" w:fill="FFFFFF"/>
        </w:rPr>
        <w:t>i</w:t>
      </w:r>
      <w:r>
        <w:rPr>
          <w:shd w:val="clear" w:color="auto" w:fill="FFFFFF"/>
          <w:lang w:val="en-US"/>
        </w:rPr>
        <w:t xml:space="preserve"> </w:t>
      </w:r>
      <w:r w:rsidR="00C64852" w:rsidRPr="00C64852">
        <w:rPr>
          <w:shd w:val="clear" w:color="auto" w:fill="FFFFFF"/>
        </w:rPr>
        <w:t>/home/oracle/scripts/s</w:t>
      </w:r>
      <w:r w:rsidR="00C64852">
        <w:rPr>
          <w:shd w:val="clear" w:color="auto" w:fill="FFFFFF"/>
          <w:lang w:val="en-US"/>
        </w:rPr>
        <w:t>hutdown</w:t>
      </w:r>
      <w:r w:rsidR="00C64852" w:rsidRPr="00C64852">
        <w:rPr>
          <w:shd w:val="clear" w:color="auto" w:fill="FFFFFF"/>
        </w:rPr>
        <w:t>.sh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#!/bin/bash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TMP=/tmp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TMPDIR=$TMP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PATH=/usr/sbin:/usr/local/bin:$PATH</w:t>
      </w:r>
    </w:p>
    <w:p w:rsidR="00C64852" w:rsidRDefault="00DD457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export ORACLE_SID=db01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ORAENV_ASK=NO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. oraenv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ORAENV_ASK=YES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Stop Database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sqlplus / as sysdba &lt;&lt; EOF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SHUTDOWN IMMEDIATE;</w:t>
      </w:r>
    </w:p>
    <w:p w:rsidR="006E43A2" w:rsidRDefault="006E43A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EXIT;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EOF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# Stop Listener</w:t>
      </w:r>
    </w:p>
    <w:p w:rsidR="00C64852" w:rsidRDefault="00C64852" w:rsidP="00C6485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rPr>
          <w:color w:val="000000"/>
        </w:rPr>
      </w:pPr>
      <w:r>
        <w:rPr>
          <w:color w:val="000000"/>
        </w:rPr>
        <w:t>lsnrctl stop</w:t>
      </w:r>
    </w:p>
    <w:p w:rsidR="005C6911" w:rsidRPr="005C6911" w:rsidRDefault="005C6911" w:rsidP="005C6911">
      <w:pPr>
        <w:pStyle w:val="ISONormal"/>
        <w:rPr>
          <w:sz w:val="24"/>
          <w:szCs w:val="24"/>
        </w:rPr>
      </w:pPr>
      <w:r w:rsidRPr="005C6911">
        <w:rPr>
          <w:sz w:val="24"/>
          <w:szCs w:val="24"/>
        </w:rPr>
        <w:lastRenderedPageBreak/>
        <w:t>Cấp quyền thực thi cho 2 script tự tạo</w:t>
      </w:r>
    </w:p>
    <w:p w:rsidR="00DD4572" w:rsidRDefault="00DD4572" w:rsidP="005C6911">
      <w:pPr>
        <w:pStyle w:val="Code"/>
      </w:pPr>
      <w:r>
        <w:t># chmod u+x /home/oracle/scripts/startup.sh /home/oracle/scripts/shutdown.sh</w:t>
      </w:r>
    </w:p>
    <w:p w:rsidR="005C6911" w:rsidRDefault="005C6911" w:rsidP="005C6911">
      <w:pPr>
        <w:pStyle w:val="Code"/>
      </w:pPr>
      <w:r>
        <w:t># chown oracle:</w:t>
      </w:r>
      <w:r w:rsidR="00DD4572">
        <w:t xml:space="preserve">oinstall /home/oracle/scripts/startup.sh </w:t>
      </w:r>
    </w:p>
    <w:p w:rsidR="00DD4572" w:rsidRDefault="005C6911" w:rsidP="005C6911">
      <w:pPr>
        <w:pStyle w:val="Code"/>
      </w:pPr>
      <w:r>
        <w:t>#</w:t>
      </w:r>
      <w:r w:rsidRPr="005C6911">
        <w:t xml:space="preserve"> </w:t>
      </w:r>
      <w:r>
        <w:t xml:space="preserve">chown oracle:oinstall </w:t>
      </w:r>
      <w:r w:rsidR="00DD4572">
        <w:t>/home/oracle/scripts/shutdown.sh</w:t>
      </w:r>
    </w:p>
    <w:p w:rsidR="00C64852" w:rsidRDefault="00C64852" w:rsidP="00C64852">
      <w:pPr>
        <w:rPr>
          <w:shd w:val="clear" w:color="auto" w:fill="FFFFFF"/>
        </w:rPr>
      </w:pPr>
    </w:p>
    <w:p w:rsidR="00DD4572" w:rsidRDefault="00DD4572" w:rsidP="00C64852">
      <w:pPr>
        <w:rPr>
          <w:shd w:val="clear" w:color="auto" w:fill="FFFFFF"/>
        </w:rPr>
      </w:pPr>
    </w:p>
    <w:p w:rsidR="006E43A2" w:rsidRDefault="006E43A2" w:rsidP="006E43A2">
      <w:pPr>
        <w:pStyle w:val="Heading2"/>
        <w:rPr>
          <w:shd w:val="clear" w:color="auto" w:fill="FFFFFF"/>
        </w:rPr>
      </w:pPr>
      <w:bookmarkStart w:id="75" w:name="_Toc454440329"/>
      <w:r>
        <w:rPr>
          <w:shd w:val="clear" w:color="auto" w:fill="FFFFFF"/>
        </w:rPr>
        <w:t>Cấu hình chế độ archivelog mode</w:t>
      </w:r>
      <w:bookmarkEnd w:id="75"/>
    </w:p>
    <w:p w:rsidR="00AE077E" w:rsidRPr="008D60C7" w:rsidRDefault="00AE077E" w:rsidP="008D60C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D60C7">
        <w:rPr>
          <w:sz w:val="24"/>
          <w:szCs w:val="24"/>
        </w:rPr>
        <w:t xml:space="preserve">Login vào user </w:t>
      </w:r>
      <w:r w:rsidRPr="008D60C7">
        <w:rPr>
          <w:b/>
          <w:sz w:val="24"/>
          <w:szCs w:val="24"/>
        </w:rPr>
        <w:t>oracle</w:t>
      </w:r>
    </w:p>
    <w:p w:rsidR="00AE077E" w:rsidRPr="008D60C7" w:rsidRDefault="00AE077E" w:rsidP="008D60C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D60C7">
        <w:rPr>
          <w:sz w:val="24"/>
          <w:szCs w:val="24"/>
        </w:rPr>
        <w:t xml:space="preserve">Login vào database với user </w:t>
      </w:r>
      <w:r w:rsidRPr="008D60C7">
        <w:rPr>
          <w:b/>
          <w:sz w:val="24"/>
          <w:szCs w:val="24"/>
        </w:rPr>
        <w:t>sys</w:t>
      </w:r>
    </w:p>
    <w:p w:rsidR="00AE077E" w:rsidRDefault="00AE077E" w:rsidP="00AE077E">
      <w:pPr>
        <w:pStyle w:val="ListParagraph"/>
        <w:ind w:left="1080" w:firstLine="0"/>
        <w:rPr>
          <w:b/>
          <w:sz w:val="24"/>
          <w:szCs w:val="24"/>
        </w:rPr>
      </w:pPr>
    </w:p>
    <w:p w:rsidR="00AE077E" w:rsidRPr="00AE077E" w:rsidRDefault="00AE077E" w:rsidP="00AE077E">
      <w:pPr>
        <w:rPr>
          <w:sz w:val="24"/>
          <w:szCs w:val="24"/>
        </w:rPr>
      </w:pPr>
      <w:r>
        <w:rPr>
          <w:sz w:val="24"/>
          <w:szCs w:val="24"/>
        </w:rPr>
        <w:t>Cấ</w:t>
      </w:r>
      <w:r w:rsidR="008D60C7">
        <w:rPr>
          <w:sz w:val="24"/>
          <w:szCs w:val="24"/>
        </w:rPr>
        <w:t>u</w:t>
      </w:r>
      <w:r>
        <w:rPr>
          <w:sz w:val="24"/>
          <w:szCs w:val="24"/>
        </w:rPr>
        <w:t xml:space="preserve"> hình địa</w:t>
      </w:r>
      <w:r w:rsidR="008D60C7">
        <w:rPr>
          <w:sz w:val="24"/>
          <w:szCs w:val="24"/>
        </w:rPr>
        <w:t xml:space="preserve"> chỉ lưu trữ archivelog</w:t>
      </w:r>
    </w:p>
    <w:p w:rsidR="00AE077E" w:rsidRPr="00AE077E" w:rsidRDefault="00AE077E" w:rsidP="008D60C7">
      <w:pPr>
        <w:pStyle w:val="Code"/>
      </w:pPr>
      <w:r w:rsidRPr="00AE077E">
        <w:t>$</w:t>
      </w:r>
      <w:r>
        <w:t xml:space="preserve"> sqlplus / as sysdba</w:t>
      </w:r>
    </w:p>
    <w:p w:rsidR="006E43A2" w:rsidRDefault="006E43A2" w:rsidP="008D60C7">
      <w:pPr>
        <w:pStyle w:val="Code"/>
      </w:pPr>
    </w:p>
    <w:p w:rsidR="006E43A2" w:rsidRPr="008D60C7" w:rsidRDefault="008D60C7" w:rsidP="008D60C7">
      <w:pPr>
        <w:pStyle w:val="Code"/>
        <w:rPr>
          <w:sz w:val="19"/>
          <w:szCs w:val="19"/>
        </w:rPr>
      </w:pPr>
      <w:r>
        <w:t xml:space="preserve">SQL&gt; </w:t>
      </w:r>
      <w:r w:rsidRPr="008D60C7">
        <w:rPr>
          <w:sz w:val="19"/>
          <w:szCs w:val="19"/>
        </w:rPr>
        <w:t xml:space="preserve">ALTER SYSTEM SET </w:t>
      </w:r>
      <w:r w:rsidR="006E43A2" w:rsidRPr="008D60C7">
        <w:rPr>
          <w:sz w:val="19"/>
          <w:szCs w:val="19"/>
        </w:rPr>
        <w:t>log_archive_dest_1='location=/u01/app/oracle/archivelog/db01';</w:t>
      </w:r>
    </w:p>
    <w:p w:rsidR="006E43A2" w:rsidRDefault="006E43A2" w:rsidP="008D60C7">
      <w:pPr>
        <w:pStyle w:val="Code"/>
      </w:pPr>
      <w:r>
        <w:t>SQL&gt; ALTER SYSTEM SET log_archive_dest_state_1 ='ENABLE';</w:t>
      </w:r>
    </w:p>
    <w:p w:rsidR="006E43A2" w:rsidRDefault="006E43A2" w:rsidP="008D60C7">
      <w:pPr>
        <w:pStyle w:val="Code"/>
      </w:pPr>
      <w:r>
        <w:t>SQL&gt; ALTER SYST</w:t>
      </w:r>
      <w:r w:rsidR="008D60C7">
        <w:t>EM SET log_archive_format='</w:t>
      </w:r>
      <w:r>
        <w:t>arch_%T_%t_%s_%r.dbf' scope =spfile;</w:t>
      </w:r>
    </w:p>
    <w:p w:rsidR="006E43A2" w:rsidRDefault="006E43A2" w:rsidP="006E43A2">
      <w:r>
        <w:tab/>
      </w:r>
    </w:p>
    <w:p w:rsidR="006E43A2" w:rsidRPr="008D60C7" w:rsidRDefault="008D60C7" w:rsidP="006E43A2">
      <w:pPr>
        <w:rPr>
          <w:sz w:val="24"/>
          <w:szCs w:val="24"/>
        </w:rPr>
      </w:pPr>
      <w:r w:rsidRPr="008D60C7">
        <w:rPr>
          <w:sz w:val="24"/>
          <w:szCs w:val="24"/>
        </w:rPr>
        <w:t>Bật tính chế độ archivelog mode</w:t>
      </w:r>
      <w:r w:rsidR="006E43A2" w:rsidRPr="008D60C7">
        <w:rPr>
          <w:sz w:val="24"/>
          <w:szCs w:val="24"/>
        </w:rPr>
        <w:tab/>
      </w:r>
    </w:p>
    <w:p w:rsidR="006E43A2" w:rsidRDefault="006E43A2" w:rsidP="008D60C7">
      <w:pPr>
        <w:pStyle w:val="Code"/>
      </w:pPr>
      <w:r>
        <w:t>SQL&gt; Shutdown immediate;</w:t>
      </w:r>
    </w:p>
    <w:p w:rsidR="006E43A2" w:rsidRDefault="006E43A2" w:rsidP="008D60C7">
      <w:pPr>
        <w:pStyle w:val="Code"/>
      </w:pPr>
      <w:r>
        <w:t>SQL&gt; Startup mount;</w:t>
      </w:r>
    </w:p>
    <w:p w:rsidR="006E43A2" w:rsidRDefault="006E43A2" w:rsidP="008D60C7">
      <w:pPr>
        <w:pStyle w:val="Code"/>
      </w:pPr>
      <w:r>
        <w:t>SQL&gt; Alter database archivelog;</w:t>
      </w:r>
    </w:p>
    <w:p w:rsidR="006E43A2" w:rsidRDefault="006E43A2" w:rsidP="006E43A2">
      <w:r>
        <w:tab/>
      </w:r>
    </w:p>
    <w:p w:rsidR="006E43A2" w:rsidRPr="008D60C7" w:rsidRDefault="008D60C7" w:rsidP="006E43A2">
      <w:pPr>
        <w:rPr>
          <w:sz w:val="24"/>
          <w:szCs w:val="24"/>
        </w:rPr>
      </w:pPr>
      <w:r w:rsidRPr="008D60C7">
        <w:rPr>
          <w:sz w:val="24"/>
          <w:szCs w:val="24"/>
        </w:rPr>
        <w:t>Khởi động lại database và kiểm tra</w:t>
      </w:r>
    </w:p>
    <w:p w:rsidR="006E43A2" w:rsidRDefault="006E43A2" w:rsidP="008D60C7">
      <w:pPr>
        <w:pStyle w:val="Code"/>
      </w:pPr>
      <w:r>
        <w:t>SQL&gt; shutdown immediate;</w:t>
      </w:r>
    </w:p>
    <w:p w:rsidR="006E43A2" w:rsidRDefault="006E43A2" w:rsidP="008D60C7">
      <w:pPr>
        <w:pStyle w:val="Code"/>
      </w:pPr>
      <w:r>
        <w:t>SQL&gt; startup</w:t>
      </w:r>
    </w:p>
    <w:p w:rsidR="006E43A2" w:rsidRDefault="006E43A2" w:rsidP="008D60C7">
      <w:pPr>
        <w:pStyle w:val="Code"/>
      </w:pPr>
      <w:r>
        <w:t>SQL&gt; archive log list;</w:t>
      </w:r>
    </w:p>
    <w:p w:rsidR="008D60C7" w:rsidRDefault="008D60C7" w:rsidP="008D60C7"/>
    <w:p w:rsidR="008D60C7" w:rsidRDefault="008D60C7" w:rsidP="008D60C7"/>
    <w:p w:rsidR="008D60C7" w:rsidRDefault="008D60C7" w:rsidP="008D60C7"/>
    <w:p w:rsidR="008D60C7" w:rsidRDefault="008D60C7" w:rsidP="008D60C7"/>
    <w:p w:rsidR="00EA7340" w:rsidRDefault="00EA7340" w:rsidP="008D60C7"/>
    <w:p w:rsidR="00EA7340" w:rsidRDefault="00EA7340" w:rsidP="008D60C7"/>
    <w:p w:rsidR="00EA7340" w:rsidRDefault="00EA7340" w:rsidP="008D60C7"/>
    <w:p w:rsidR="00EA7340" w:rsidRDefault="00EA7340" w:rsidP="008D60C7"/>
    <w:sectPr w:rsidR="00EA7340" w:rsidSect="001137C0">
      <w:headerReference w:type="default" r:id="rId56"/>
      <w:footerReference w:type="default" r:id="rId57"/>
      <w:pgSz w:w="11907" w:h="16840" w:code="9"/>
      <w:pgMar w:top="1021" w:right="1021" w:bottom="1021" w:left="1531" w:header="567" w:footer="62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821" w:rsidRDefault="00E02821" w:rsidP="004E5A9C">
      <w:pPr>
        <w:spacing w:before="0" w:after="0"/>
      </w:pPr>
      <w:r>
        <w:separator/>
      </w:r>
    </w:p>
  </w:endnote>
  <w:endnote w:type="continuationSeparator" w:id="0">
    <w:p w:rsidR="00E02821" w:rsidRDefault="00E02821" w:rsidP="004E5A9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H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Plogostd">
    <w:altName w:val="Symbol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F1D" w:rsidRPr="009A26C6" w:rsidRDefault="00D84F1D" w:rsidP="009A26C6">
    <w:pPr>
      <w:pBdr>
        <w:top w:val="single" w:sz="18" w:space="1" w:color="auto"/>
      </w:pBdr>
      <w:tabs>
        <w:tab w:val="right" w:pos="9239"/>
      </w:tabs>
      <w:spacing w:before="60" w:after="20"/>
    </w:pPr>
    <w:bookmarkStart w:id="77" w:name="hp_Footer"/>
    <w:r>
      <w:rPr>
        <w:lang w:val="en-GB"/>
      </w:rPr>
      <w:t>&lt;Project Name&gt;</w:t>
    </w:r>
    <w:r>
      <w:tab/>
    </w:r>
    <w:r w:rsidRPr="00F90CA3">
      <w:rPr>
        <w:sz w:val="24"/>
      </w:rPr>
      <w:t xml:space="preserve">Page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PAGE  \* MERGEFORMAT </w:instrText>
    </w:r>
    <w:r w:rsidRPr="00F90CA3">
      <w:rPr>
        <w:sz w:val="24"/>
      </w:rPr>
      <w:fldChar w:fldCharType="separate"/>
    </w:r>
    <w:r w:rsidR="00FC001C" w:rsidRPr="00FC001C">
      <w:rPr>
        <w:noProof/>
        <w:sz w:val="26"/>
      </w:rPr>
      <w:t>14</w:t>
    </w:r>
    <w:r w:rsidRPr="00F90CA3">
      <w:rPr>
        <w:sz w:val="24"/>
      </w:rPr>
      <w:fldChar w:fldCharType="end"/>
    </w:r>
    <w:r w:rsidRPr="00F90CA3">
      <w:rPr>
        <w:sz w:val="24"/>
      </w:rPr>
      <w:t xml:space="preserve"> of </w:t>
    </w:r>
    <w:r w:rsidRPr="00F90CA3">
      <w:rPr>
        <w:sz w:val="24"/>
      </w:rPr>
      <w:fldChar w:fldCharType="begin"/>
    </w:r>
    <w:r w:rsidRPr="00F90CA3">
      <w:rPr>
        <w:sz w:val="24"/>
      </w:rPr>
      <w:instrText xml:space="preserve"> NUMPAGES  \* MERGEFORMAT </w:instrText>
    </w:r>
    <w:r w:rsidRPr="00F90CA3">
      <w:rPr>
        <w:sz w:val="24"/>
      </w:rPr>
      <w:fldChar w:fldCharType="separate"/>
    </w:r>
    <w:r w:rsidR="00FC001C" w:rsidRPr="00FC001C">
      <w:rPr>
        <w:noProof/>
        <w:sz w:val="26"/>
      </w:rPr>
      <w:t>41</w:t>
    </w:r>
    <w:r w:rsidRPr="00F90CA3">
      <w:rPr>
        <w:sz w:val="24"/>
      </w:rPr>
      <w:fldChar w:fldCharType="end"/>
    </w:r>
    <w:bookmarkEnd w:id="77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821" w:rsidRDefault="00E02821" w:rsidP="004E5A9C">
      <w:pPr>
        <w:spacing w:before="0" w:after="0"/>
      </w:pPr>
      <w:r>
        <w:separator/>
      </w:r>
    </w:p>
  </w:footnote>
  <w:footnote w:type="continuationSeparator" w:id="0">
    <w:p w:rsidR="00E02821" w:rsidRDefault="00E02821" w:rsidP="004E5A9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F1D" w:rsidRDefault="00D84F1D">
    <w:pPr>
      <w:pStyle w:val="Header"/>
    </w:pPr>
  </w:p>
  <w:tbl>
    <w:tblPr>
      <w:tblW w:w="9381" w:type="dxa"/>
      <w:tblInd w:w="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985"/>
      <w:gridCol w:w="5103"/>
      <w:gridCol w:w="2293"/>
    </w:tblGrid>
    <w:tr w:rsidR="00D84F1D" w:rsidTr="009A26C6">
      <w:trPr>
        <w:cantSplit/>
        <w:trHeight w:val="951"/>
      </w:trPr>
      <w:tc>
        <w:tcPr>
          <w:tcW w:w="1985" w:type="dxa"/>
          <w:tcBorders>
            <w:top w:val="double" w:sz="6" w:space="0" w:color="auto"/>
            <w:right w:val="dotted" w:sz="4" w:space="0" w:color="auto"/>
          </w:tcBorders>
          <w:vAlign w:val="center"/>
        </w:tcPr>
        <w:p w:rsidR="00D84F1D" w:rsidRDefault="00D84F1D" w:rsidP="009A26C6">
          <w:pPr>
            <w:jc w:val="center"/>
            <w:rPr>
              <w:lang w:val="en-GB"/>
            </w:rPr>
          </w:pPr>
          <w:bookmarkStart w:id="76" w:name="hp_Header"/>
        </w:p>
      </w:tc>
      <w:tc>
        <w:tcPr>
          <w:tcW w:w="5103" w:type="dxa"/>
          <w:tcBorders>
            <w:left w:val="nil"/>
            <w:right w:val="nil"/>
          </w:tcBorders>
          <w:vAlign w:val="center"/>
        </w:tcPr>
        <w:p w:rsidR="00D84F1D" w:rsidRPr="00F90CA3" w:rsidRDefault="00D84F1D" w:rsidP="00250194">
          <w:pPr>
            <w:spacing w:before="100" w:after="60"/>
            <w:jc w:val="center"/>
            <w:rPr>
              <w:b/>
              <w:sz w:val="32"/>
              <w:szCs w:val="32"/>
            </w:rPr>
          </w:pPr>
        </w:p>
      </w:tc>
      <w:tc>
        <w:tcPr>
          <w:tcW w:w="2293" w:type="dxa"/>
          <w:tcBorders>
            <w:top w:val="double" w:sz="6" w:space="0" w:color="auto"/>
            <w:left w:val="dotted" w:sz="4" w:space="0" w:color="auto"/>
          </w:tcBorders>
          <w:vAlign w:val="center"/>
        </w:tcPr>
        <w:p w:rsidR="00D84F1D" w:rsidRPr="00427573" w:rsidRDefault="00D84F1D" w:rsidP="009A26C6">
          <w:pPr>
            <w:spacing w:before="60"/>
            <w:ind w:right="-72"/>
            <w:jc w:val="center"/>
            <w:rPr>
              <w:rFonts w:ascii="HPlogostd" w:hAnsi="HPlogostd"/>
              <w:sz w:val="32"/>
            </w:rPr>
          </w:pPr>
          <w:r>
            <w:rPr>
              <w:noProof/>
              <w:lang w:eastAsia="ja-JP"/>
            </w:rPr>
            <w:drawing>
              <wp:inline distT="0" distB="0" distL="0" distR="0">
                <wp:extent cx="923290" cy="551815"/>
                <wp:effectExtent l="0" t="0" r="0" b="635"/>
                <wp:docPr id="49" name="Picture 49" descr="logo_HiPT_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logo_HiPT_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29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76"/>
  </w:tbl>
  <w:p w:rsidR="00D84F1D" w:rsidRDefault="00D84F1D" w:rsidP="004E5A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0A2A"/>
    <w:multiLevelType w:val="hybridMultilevel"/>
    <w:tmpl w:val="210E6B64"/>
    <w:lvl w:ilvl="0" w:tplc="AC9A3F7E">
      <w:start w:val="1"/>
      <w:numFmt w:val="decimal"/>
      <w:lvlText w:val="5.2.4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45728"/>
    <w:multiLevelType w:val="hybridMultilevel"/>
    <w:tmpl w:val="FCAA97EA"/>
    <w:lvl w:ilvl="0" w:tplc="B3CC45BE">
      <w:start w:val="1"/>
      <w:numFmt w:val="decimal"/>
      <w:lvlText w:val="4.2.7.%1"/>
      <w:lvlJc w:val="left"/>
      <w:pPr>
        <w:ind w:left="117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B7E1989"/>
    <w:multiLevelType w:val="hybridMultilevel"/>
    <w:tmpl w:val="EA4647E6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3C6700"/>
    <w:multiLevelType w:val="hybridMultilevel"/>
    <w:tmpl w:val="6B0C4A30"/>
    <w:lvl w:ilvl="0" w:tplc="055AB812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EF4ED5"/>
    <w:multiLevelType w:val="multilevel"/>
    <w:tmpl w:val="B838C880"/>
    <w:styleLink w:val="ISMSbulletlvl1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FA0E83"/>
    <w:multiLevelType w:val="hybridMultilevel"/>
    <w:tmpl w:val="95A0C80C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2B2FD0"/>
    <w:multiLevelType w:val="hybridMultilevel"/>
    <w:tmpl w:val="FFE6B2AA"/>
    <w:lvl w:ilvl="0" w:tplc="222C4D90">
      <w:start w:val="1"/>
      <w:numFmt w:val="decimal"/>
      <w:pStyle w:val="Body-List-Special"/>
      <w:lvlText w:val="4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B84F4D"/>
    <w:multiLevelType w:val="hybridMultilevel"/>
    <w:tmpl w:val="98E0740E"/>
    <w:lvl w:ilvl="0" w:tplc="9ED85926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A30577"/>
    <w:multiLevelType w:val="multilevel"/>
    <w:tmpl w:val="928A23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66E7533"/>
    <w:multiLevelType w:val="hybridMultilevel"/>
    <w:tmpl w:val="F1FC191A"/>
    <w:lvl w:ilvl="0" w:tplc="67ACBF7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2B8701D"/>
    <w:multiLevelType w:val="hybridMultilevel"/>
    <w:tmpl w:val="84FE6290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32B4239"/>
    <w:multiLevelType w:val="hybridMultilevel"/>
    <w:tmpl w:val="B33C96D6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6B759B8"/>
    <w:multiLevelType w:val="hybridMultilevel"/>
    <w:tmpl w:val="103AE440"/>
    <w:lvl w:ilvl="0" w:tplc="714027A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AB02959"/>
    <w:multiLevelType w:val="hybridMultilevel"/>
    <w:tmpl w:val="3DDEDA30"/>
    <w:lvl w:ilvl="0" w:tplc="97786B3C"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b w:val="0"/>
        <w:i w:val="0"/>
        <w:sz w:val="16"/>
        <w:szCs w:val="16"/>
      </w:rPr>
    </w:lvl>
    <w:lvl w:ilvl="1" w:tplc="71D69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AA0A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48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BE1F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DEACA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06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ECF0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15233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3E0673"/>
    <w:multiLevelType w:val="hybridMultilevel"/>
    <w:tmpl w:val="4D681A7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921F2A"/>
    <w:multiLevelType w:val="hybridMultilevel"/>
    <w:tmpl w:val="A2342C22"/>
    <w:lvl w:ilvl="0" w:tplc="6FD0E2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59D27AC"/>
    <w:multiLevelType w:val="hybridMultilevel"/>
    <w:tmpl w:val="47C6CAF4"/>
    <w:lvl w:ilvl="0" w:tplc="3230A63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8503A4A"/>
    <w:multiLevelType w:val="hybridMultilevel"/>
    <w:tmpl w:val="45E4AA1A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BD25771"/>
    <w:multiLevelType w:val="hybridMultilevel"/>
    <w:tmpl w:val="EF589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DC308F"/>
    <w:multiLevelType w:val="hybridMultilevel"/>
    <w:tmpl w:val="B61E17D4"/>
    <w:lvl w:ilvl="0" w:tplc="FEBE7CE4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>
    <w:nsid w:val="6D176519"/>
    <w:multiLevelType w:val="hybridMultilevel"/>
    <w:tmpl w:val="E17E4C9C"/>
    <w:lvl w:ilvl="0" w:tplc="A0F66D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E63357"/>
    <w:multiLevelType w:val="hybridMultilevel"/>
    <w:tmpl w:val="4A84158E"/>
    <w:lvl w:ilvl="0" w:tplc="1D7C601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D41707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7D83644F"/>
    <w:multiLevelType w:val="multilevel"/>
    <w:tmpl w:val="CBDC4512"/>
    <w:lvl w:ilvl="0">
      <w:start w:val="1"/>
      <w:numFmt w:val="decimal"/>
      <w:pStyle w:val="In-table-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3"/>
  </w:num>
  <w:num w:numId="2">
    <w:abstractNumId w:val="20"/>
  </w:num>
  <w:num w:numId="3">
    <w:abstractNumId w:val="13"/>
  </w:num>
  <w:num w:numId="4">
    <w:abstractNumId w:val="14"/>
  </w:num>
  <w:num w:numId="5">
    <w:abstractNumId w:val="4"/>
  </w:num>
  <w:num w:numId="6">
    <w:abstractNumId w:val="8"/>
  </w:num>
  <w:num w:numId="7">
    <w:abstractNumId w:val="11"/>
  </w:num>
  <w:num w:numId="8">
    <w:abstractNumId w:val="7"/>
  </w:num>
  <w:num w:numId="9">
    <w:abstractNumId w:val="5"/>
  </w:num>
  <w:num w:numId="10">
    <w:abstractNumId w:val="1"/>
  </w:num>
  <w:num w:numId="11">
    <w:abstractNumId w:val="6"/>
  </w:num>
  <w:num w:numId="12">
    <w:abstractNumId w:val="0"/>
  </w:num>
  <w:num w:numId="13">
    <w:abstractNumId w:val="2"/>
  </w:num>
  <w:num w:numId="14">
    <w:abstractNumId w:val="19"/>
  </w:num>
  <w:num w:numId="15">
    <w:abstractNumId w:val="15"/>
  </w:num>
  <w:num w:numId="16">
    <w:abstractNumId w:val="16"/>
  </w:num>
  <w:num w:numId="17">
    <w:abstractNumId w:val="17"/>
  </w:num>
  <w:num w:numId="18">
    <w:abstractNumId w:val="10"/>
  </w:num>
  <w:num w:numId="19">
    <w:abstractNumId w:val="18"/>
  </w:num>
  <w:num w:numId="20">
    <w:abstractNumId w:val="21"/>
  </w:num>
  <w:num w:numId="21">
    <w:abstractNumId w:val="9"/>
  </w:num>
  <w:num w:numId="22">
    <w:abstractNumId w:val="12"/>
  </w:num>
  <w:num w:numId="23">
    <w:abstractNumId w:val="22"/>
  </w:num>
  <w:num w:numId="24">
    <w:abstractNumId w:val="3"/>
  </w:num>
  <w:num w:numId="25">
    <w:abstractNumId w:val="24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C0"/>
    <w:rsid w:val="00002207"/>
    <w:rsid w:val="00006204"/>
    <w:rsid w:val="00006A8A"/>
    <w:rsid w:val="0003064A"/>
    <w:rsid w:val="00033CDF"/>
    <w:rsid w:val="00062BD2"/>
    <w:rsid w:val="00067634"/>
    <w:rsid w:val="000B1D1D"/>
    <w:rsid w:val="000F15B7"/>
    <w:rsid w:val="000F5126"/>
    <w:rsid w:val="001119DD"/>
    <w:rsid w:val="001137C0"/>
    <w:rsid w:val="00160B63"/>
    <w:rsid w:val="001D3A26"/>
    <w:rsid w:val="001F0865"/>
    <w:rsid w:val="00250194"/>
    <w:rsid w:val="00254FA8"/>
    <w:rsid w:val="00284063"/>
    <w:rsid w:val="00284CE0"/>
    <w:rsid w:val="002865F5"/>
    <w:rsid w:val="002E59BA"/>
    <w:rsid w:val="003067BD"/>
    <w:rsid w:val="00337A1D"/>
    <w:rsid w:val="0034381B"/>
    <w:rsid w:val="00374211"/>
    <w:rsid w:val="003909BA"/>
    <w:rsid w:val="003A051F"/>
    <w:rsid w:val="003A39C0"/>
    <w:rsid w:val="003B53AD"/>
    <w:rsid w:val="003C7EC4"/>
    <w:rsid w:val="003D4E3B"/>
    <w:rsid w:val="003E0F9B"/>
    <w:rsid w:val="00404A4F"/>
    <w:rsid w:val="00407800"/>
    <w:rsid w:val="0041548F"/>
    <w:rsid w:val="00422E23"/>
    <w:rsid w:val="00475227"/>
    <w:rsid w:val="004833E6"/>
    <w:rsid w:val="004C28E5"/>
    <w:rsid w:val="004E5A9C"/>
    <w:rsid w:val="005031FE"/>
    <w:rsid w:val="00510974"/>
    <w:rsid w:val="0051323F"/>
    <w:rsid w:val="0052505B"/>
    <w:rsid w:val="00534B3B"/>
    <w:rsid w:val="00541A5D"/>
    <w:rsid w:val="00572F34"/>
    <w:rsid w:val="00574D92"/>
    <w:rsid w:val="005771FB"/>
    <w:rsid w:val="005C3220"/>
    <w:rsid w:val="005C6911"/>
    <w:rsid w:val="005E2EEF"/>
    <w:rsid w:val="00602CBA"/>
    <w:rsid w:val="00623110"/>
    <w:rsid w:val="00626D39"/>
    <w:rsid w:val="00673C8E"/>
    <w:rsid w:val="006B1488"/>
    <w:rsid w:val="006D0C6E"/>
    <w:rsid w:val="006D5E63"/>
    <w:rsid w:val="006D78D3"/>
    <w:rsid w:val="006E43A2"/>
    <w:rsid w:val="006F7A4B"/>
    <w:rsid w:val="0070089D"/>
    <w:rsid w:val="00736536"/>
    <w:rsid w:val="0077241B"/>
    <w:rsid w:val="00791986"/>
    <w:rsid w:val="007E30EF"/>
    <w:rsid w:val="0080092C"/>
    <w:rsid w:val="0080280A"/>
    <w:rsid w:val="0082001D"/>
    <w:rsid w:val="00823D9A"/>
    <w:rsid w:val="00842887"/>
    <w:rsid w:val="008500F5"/>
    <w:rsid w:val="00866115"/>
    <w:rsid w:val="00871B07"/>
    <w:rsid w:val="00871EDC"/>
    <w:rsid w:val="008842CA"/>
    <w:rsid w:val="00886DC7"/>
    <w:rsid w:val="008A7E65"/>
    <w:rsid w:val="008C1452"/>
    <w:rsid w:val="008D5DB4"/>
    <w:rsid w:val="008D60C7"/>
    <w:rsid w:val="009311E1"/>
    <w:rsid w:val="009470CF"/>
    <w:rsid w:val="009506B2"/>
    <w:rsid w:val="00981A50"/>
    <w:rsid w:val="009A0B8E"/>
    <w:rsid w:val="009A26C6"/>
    <w:rsid w:val="009B67FE"/>
    <w:rsid w:val="009D2947"/>
    <w:rsid w:val="009E4900"/>
    <w:rsid w:val="00A03B7F"/>
    <w:rsid w:val="00A07D67"/>
    <w:rsid w:val="00A408BA"/>
    <w:rsid w:val="00A53B58"/>
    <w:rsid w:val="00A63214"/>
    <w:rsid w:val="00A67E75"/>
    <w:rsid w:val="00A76D14"/>
    <w:rsid w:val="00A82421"/>
    <w:rsid w:val="00A85BB5"/>
    <w:rsid w:val="00A9216C"/>
    <w:rsid w:val="00A96835"/>
    <w:rsid w:val="00AA045F"/>
    <w:rsid w:val="00AA2CC2"/>
    <w:rsid w:val="00AA6D8B"/>
    <w:rsid w:val="00AB3559"/>
    <w:rsid w:val="00AB3B94"/>
    <w:rsid w:val="00AB77B6"/>
    <w:rsid w:val="00AE077E"/>
    <w:rsid w:val="00AF6A44"/>
    <w:rsid w:val="00B27E71"/>
    <w:rsid w:val="00B378CC"/>
    <w:rsid w:val="00B60FEF"/>
    <w:rsid w:val="00B7279F"/>
    <w:rsid w:val="00B82946"/>
    <w:rsid w:val="00BB0D99"/>
    <w:rsid w:val="00C24664"/>
    <w:rsid w:val="00C3352A"/>
    <w:rsid w:val="00C353A4"/>
    <w:rsid w:val="00C354D3"/>
    <w:rsid w:val="00C52938"/>
    <w:rsid w:val="00C64852"/>
    <w:rsid w:val="00C7597D"/>
    <w:rsid w:val="00C80057"/>
    <w:rsid w:val="00C93984"/>
    <w:rsid w:val="00CA0473"/>
    <w:rsid w:val="00CA3A64"/>
    <w:rsid w:val="00CC6AF0"/>
    <w:rsid w:val="00CD6333"/>
    <w:rsid w:val="00CE2DB6"/>
    <w:rsid w:val="00D056F9"/>
    <w:rsid w:val="00D15483"/>
    <w:rsid w:val="00D2474B"/>
    <w:rsid w:val="00D52C02"/>
    <w:rsid w:val="00D77D4D"/>
    <w:rsid w:val="00D84F1D"/>
    <w:rsid w:val="00D97B7B"/>
    <w:rsid w:val="00DA09AD"/>
    <w:rsid w:val="00DD325E"/>
    <w:rsid w:val="00DD4572"/>
    <w:rsid w:val="00DF1799"/>
    <w:rsid w:val="00DF1C0A"/>
    <w:rsid w:val="00E02821"/>
    <w:rsid w:val="00E248DC"/>
    <w:rsid w:val="00E24D5E"/>
    <w:rsid w:val="00E36031"/>
    <w:rsid w:val="00E43B94"/>
    <w:rsid w:val="00E46C3B"/>
    <w:rsid w:val="00E66C9E"/>
    <w:rsid w:val="00E73B25"/>
    <w:rsid w:val="00E84D01"/>
    <w:rsid w:val="00E9274E"/>
    <w:rsid w:val="00EA7340"/>
    <w:rsid w:val="00EC2B75"/>
    <w:rsid w:val="00EC5187"/>
    <w:rsid w:val="00ED3FF4"/>
    <w:rsid w:val="00EE0B00"/>
    <w:rsid w:val="00F15A5E"/>
    <w:rsid w:val="00F176AD"/>
    <w:rsid w:val="00F63001"/>
    <w:rsid w:val="00F9123F"/>
    <w:rsid w:val="00FA159A"/>
    <w:rsid w:val="00FC001C"/>
    <w:rsid w:val="00FD3A12"/>
    <w:rsid w:val="00FD6F0D"/>
    <w:rsid w:val="00FE4FF5"/>
    <w:rsid w:val="00FF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E0E221-328E-467A-BA05-22C5B1A8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7C0"/>
    <w:pPr>
      <w:spacing w:before="120" w:after="120"/>
      <w:ind w:firstLine="360"/>
    </w:pPr>
    <w:rPr>
      <w:rFonts w:ascii="Times New Roman" w:eastAsia="Times New Roman" w:hAnsi="Times New Roman"/>
      <w:sz w:val="28"/>
    </w:rPr>
  </w:style>
  <w:style w:type="paragraph" w:styleId="Heading1">
    <w:name w:val="heading 1"/>
    <w:aliases w:val="ISO Heading 1"/>
    <w:basedOn w:val="Normal"/>
    <w:next w:val="Normal"/>
    <w:link w:val="Heading1Char"/>
    <w:uiPriority w:val="9"/>
    <w:qFormat/>
    <w:rsid w:val="000B1D1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ISO Heading 2"/>
    <w:basedOn w:val="Normal"/>
    <w:next w:val="Normal"/>
    <w:link w:val="Heading2Char"/>
    <w:uiPriority w:val="9"/>
    <w:unhideWhenUsed/>
    <w:qFormat/>
    <w:rsid w:val="009A26C6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="Cambria" w:hAnsi="Cambria"/>
      <w:b/>
      <w:bCs/>
      <w:i/>
      <w:iCs/>
      <w:szCs w:val="28"/>
    </w:rPr>
  </w:style>
  <w:style w:type="paragraph" w:styleId="Heading3">
    <w:name w:val="heading 3"/>
    <w:aliases w:val="ISO Heading 3"/>
    <w:basedOn w:val="Normal"/>
    <w:next w:val="Normal"/>
    <w:link w:val="Heading3Char"/>
    <w:uiPriority w:val="9"/>
    <w:unhideWhenUsed/>
    <w:qFormat/>
    <w:rsid w:val="001137C0"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rFonts w:ascii="Cambria" w:hAnsi="Cambria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137C0"/>
    <w:pPr>
      <w:keepNext/>
      <w:numPr>
        <w:ilvl w:val="3"/>
        <w:numId w:val="1"/>
      </w:numPr>
      <w:adjustRightInd w:val="0"/>
      <w:snapToGrid w:val="0"/>
      <w:spacing w:before="240" w:after="60"/>
      <w:ind w:left="0" w:firstLine="0"/>
      <w:outlineLvl w:val="3"/>
    </w:pPr>
    <w:rPr>
      <w:rFonts w:ascii="Cambria" w:hAnsi="Cambria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B1D1D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B1D1D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0B1D1D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0B1D1D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0B1D1D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basedOn w:val="Normal"/>
    <w:rsid w:val="004E5A9C"/>
    <w:rPr>
      <w:rFonts w:ascii="Futura Bk" w:hAnsi="Futura Bk"/>
      <w:sz w:val="20"/>
    </w:rPr>
  </w:style>
  <w:style w:type="paragraph" w:customStyle="1" w:styleId="TableSmall">
    <w:name w:val="Table_Small"/>
    <w:basedOn w:val="Table"/>
    <w:rsid w:val="004E5A9C"/>
    <w:rPr>
      <w:sz w:val="16"/>
    </w:rPr>
  </w:style>
  <w:style w:type="character" w:customStyle="1" w:styleId="CharacterUserEntry">
    <w:name w:val="Character UserEntry"/>
    <w:rsid w:val="004E5A9C"/>
    <w:rPr>
      <w:color w:val="FF0000"/>
    </w:rPr>
  </w:style>
  <w:style w:type="paragraph" w:customStyle="1" w:styleId="TableSmHeading">
    <w:name w:val="Table_Sm_Heading"/>
    <w:basedOn w:val="Normal"/>
    <w:rsid w:val="004E5A9C"/>
    <w:pPr>
      <w:keepNext/>
      <w:keepLines/>
      <w:spacing w:before="60"/>
    </w:pPr>
    <w:rPr>
      <w:rFonts w:ascii="Futura Bk" w:hAnsi="Futura Bk"/>
      <w:b/>
      <w:sz w:val="16"/>
    </w:rPr>
  </w:style>
  <w:style w:type="paragraph" w:customStyle="1" w:styleId="HPTableTitle">
    <w:name w:val="HP_Table_Title"/>
    <w:basedOn w:val="Normal"/>
    <w:next w:val="Normal"/>
    <w:rsid w:val="004E5A9C"/>
    <w:pPr>
      <w:keepNext/>
      <w:keepLines/>
      <w:spacing w:before="240" w:after="60"/>
    </w:pPr>
    <w:rPr>
      <w:rFonts w:ascii="Futura Bk" w:hAnsi="Futura Bk"/>
      <w:b/>
      <w:sz w:val="18"/>
    </w:rPr>
  </w:style>
  <w:style w:type="paragraph" w:customStyle="1" w:styleId="TableSmHeadingRight">
    <w:name w:val="Table_Sm_Heading_Right"/>
    <w:basedOn w:val="TableSmHeading"/>
    <w:rsid w:val="004E5A9C"/>
    <w:pPr>
      <w:jc w:val="right"/>
    </w:pPr>
  </w:style>
  <w:style w:type="paragraph" w:customStyle="1" w:styleId="TableMedium">
    <w:name w:val="Table_Medium"/>
    <w:basedOn w:val="Table"/>
    <w:rsid w:val="004E5A9C"/>
    <w:rPr>
      <w:sz w:val="18"/>
    </w:rPr>
  </w:style>
  <w:style w:type="paragraph" w:customStyle="1" w:styleId="TitlePageHeader">
    <w:name w:val="TitlePage_Header"/>
    <w:basedOn w:val="Normal"/>
    <w:rsid w:val="004E5A9C"/>
    <w:pPr>
      <w:spacing w:before="240" w:after="240"/>
      <w:ind w:left="3240"/>
    </w:pPr>
    <w:rPr>
      <w:rFonts w:ascii="Futura Bk" w:hAnsi="Futura Bk"/>
      <w:b/>
      <w:sz w:val="32"/>
    </w:rPr>
  </w:style>
  <w:style w:type="paragraph" w:customStyle="1" w:styleId="TitlePageTopBorder">
    <w:name w:val="TitlePage_TopBorder"/>
    <w:basedOn w:val="Normal"/>
    <w:next w:val="Normal"/>
    <w:rsid w:val="004E5A9C"/>
    <w:pPr>
      <w:pBdr>
        <w:top w:val="single" w:sz="18" w:space="1" w:color="auto"/>
      </w:pBdr>
      <w:spacing w:before="240" w:after="240"/>
      <w:ind w:left="3240"/>
    </w:pPr>
    <w:rPr>
      <w:rFonts w:ascii="Futura Bk" w:hAnsi="Futura Bk"/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link w:val="Header"/>
    <w:uiPriority w:val="99"/>
    <w:rsid w:val="004E5A9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link w:val="Footer"/>
    <w:uiPriority w:val="99"/>
    <w:semiHidden/>
    <w:rsid w:val="004E5A9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1Char">
    <w:name w:val="Heading 1 Char"/>
    <w:aliases w:val="ISO Heading 1 Char"/>
    <w:link w:val="Heading1"/>
    <w:uiPriority w:val="9"/>
    <w:rsid w:val="000B1D1D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aliases w:val="ISO Heading 2 Char"/>
    <w:link w:val="Heading2"/>
    <w:uiPriority w:val="9"/>
    <w:rsid w:val="009A26C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aliases w:val="ISO Heading 3 Char"/>
    <w:link w:val="Heading3"/>
    <w:uiPriority w:val="9"/>
    <w:rsid w:val="001137C0"/>
    <w:rPr>
      <w:rFonts w:ascii="Cambria" w:eastAsia="Times New Roman" w:hAnsi="Cambria"/>
      <w:b/>
      <w:bCs/>
      <w:sz w:val="28"/>
      <w:szCs w:val="26"/>
      <w:lang w:eastAsia="en-US"/>
    </w:rPr>
  </w:style>
  <w:style w:type="character" w:customStyle="1" w:styleId="Heading4Char">
    <w:name w:val="Heading 4 Char"/>
    <w:link w:val="Heading4"/>
    <w:rsid w:val="001137C0"/>
    <w:rPr>
      <w:rFonts w:ascii="Cambria" w:eastAsia="Times New Roman" w:hAnsi="Cambria"/>
      <w:b/>
      <w:bCs/>
      <w:sz w:val="24"/>
      <w:szCs w:val="28"/>
      <w:lang w:eastAsia="en-US"/>
    </w:rPr>
  </w:style>
  <w:style w:type="character" w:customStyle="1" w:styleId="Heading5Char">
    <w:name w:val="Heading 5 Char"/>
    <w:link w:val="Heading5"/>
    <w:rsid w:val="000B1D1D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0B1D1D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0B1D1D"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rsid w:val="000B1D1D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0B1D1D"/>
    <w:rPr>
      <w:rFonts w:ascii="Cambria" w:eastAsia="Times New Roman" w:hAnsi="Cambr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323F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A26C6"/>
    <w:pPr>
      <w:tabs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51323F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323F"/>
    <w:pPr>
      <w:ind w:left="520"/>
    </w:pPr>
  </w:style>
  <w:style w:type="character" w:styleId="Hyperlink">
    <w:name w:val="Hyperlink"/>
    <w:uiPriority w:val="99"/>
    <w:unhideWhenUsed/>
    <w:rsid w:val="0051323F"/>
    <w:rPr>
      <w:color w:val="0000FF"/>
      <w:u w:val="single"/>
    </w:rPr>
  </w:style>
  <w:style w:type="character" w:customStyle="1" w:styleId="themebody">
    <w:name w:val="themebody"/>
    <w:basedOn w:val="DefaultParagraphFont"/>
    <w:rsid w:val="00BB0D99"/>
  </w:style>
  <w:style w:type="paragraph" w:customStyle="1" w:styleId="In-table-List">
    <w:name w:val="In-table-List"/>
    <w:basedOn w:val="Normal"/>
    <w:rsid w:val="00FA159A"/>
    <w:pPr>
      <w:numPr>
        <w:numId w:val="25"/>
      </w:numPr>
      <w:spacing w:before="0" w:after="0"/>
      <w:ind w:hanging="360"/>
    </w:pPr>
    <w:rPr>
      <w:rFonts w:ascii="Arial" w:hAnsi="Arial"/>
      <w:sz w:val="20"/>
    </w:rPr>
  </w:style>
  <w:style w:type="paragraph" w:customStyle="1" w:styleId="Body-List">
    <w:name w:val="Body-List"/>
    <w:rsid w:val="00FA159A"/>
    <w:pPr>
      <w:tabs>
        <w:tab w:val="num" w:pos="720"/>
      </w:tabs>
      <w:spacing w:before="120"/>
      <w:ind w:left="2160" w:hanging="720"/>
      <w:contextualSpacing/>
    </w:pPr>
    <w:rPr>
      <w:rFonts w:ascii="Verdana" w:eastAsia="Times New Roman" w:hAnsi="Verdana"/>
      <w:szCs w:val="24"/>
    </w:rPr>
  </w:style>
  <w:style w:type="paragraph" w:customStyle="1" w:styleId="Body-List-Special">
    <w:name w:val="Body-List-Special"/>
    <w:link w:val="Body-List-SpecialChar"/>
    <w:rsid w:val="00FA159A"/>
    <w:pPr>
      <w:numPr>
        <w:numId w:val="11"/>
      </w:numPr>
      <w:spacing w:before="120"/>
      <w:ind w:left="1440"/>
    </w:pPr>
    <w:rPr>
      <w:rFonts w:ascii="Verdana" w:eastAsia="Times New Roman" w:hAnsi="Verdana"/>
      <w:b/>
      <w:szCs w:val="24"/>
    </w:rPr>
  </w:style>
  <w:style w:type="character" w:customStyle="1" w:styleId="Body-List-SpecialChar">
    <w:name w:val="Body-List-Special Char"/>
    <w:link w:val="Body-List-Special"/>
    <w:rsid w:val="00FA159A"/>
    <w:rPr>
      <w:rFonts w:ascii="Verdana" w:eastAsia="Times New Roman" w:hAnsi="Verdana"/>
      <w:b/>
      <w:szCs w:val="24"/>
      <w:lang w:val="en-US" w:eastAsia="en-US" w:bidi="ar-SA"/>
    </w:rPr>
  </w:style>
  <w:style w:type="table" w:styleId="TableGrid">
    <w:name w:val="Table Grid"/>
    <w:basedOn w:val="TableNormal"/>
    <w:rsid w:val="00CA0473"/>
    <w:pPr>
      <w:suppressAutoHyphens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CA0473"/>
    <w:pPr>
      <w:suppressAutoHyphens/>
      <w:spacing w:before="0" w:after="0"/>
      <w:ind w:left="720"/>
      <w:contextualSpacing/>
    </w:pPr>
    <w:rPr>
      <w:sz w:val="20"/>
      <w:lang w:eastAsia="ar-SA"/>
    </w:rPr>
  </w:style>
  <w:style w:type="paragraph" w:styleId="Title">
    <w:name w:val="Title"/>
    <w:basedOn w:val="Normal"/>
    <w:link w:val="TitleChar"/>
    <w:qFormat/>
    <w:rsid w:val="001137C0"/>
    <w:pPr>
      <w:jc w:val="center"/>
    </w:pPr>
    <w:rPr>
      <w:rFonts w:ascii=".VnArialH" w:hAnsi=".VnArialH"/>
      <w:b/>
      <w:lang w:val="x-none" w:eastAsia="x-none"/>
    </w:rPr>
  </w:style>
  <w:style w:type="character" w:customStyle="1" w:styleId="TitleChar">
    <w:name w:val="Title Char"/>
    <w:link w:val="Title"/>
    <w:rsid w:val="001137C0"/>
    <w:rPr>
      <w:rFonts w:ascii=".VnArialH" w:eastAsia="Times New Roman" w:hAnsi=".VnArialH"/>
      <w:b/>
      <w:sz w:val="28"/>
      <w:lang w:val="x-none" w:eastAsia="x-none"/>
    </w:rPr>
  </w:style>
  <w:style w:type="numbering" w:customStyle="1" w:styleId="ISMSbulletlvl1">
    <w:name w:val="ISMS bullet lvl 1"/>
    <w:basedOn w:val="NoList"/>
    <w:rsid w:val="001137C0"/>
    <w:pPr>
      <w:numPr>
        <w:numId w:val="5"/>
      </w:numPr>
    </w:pPr>
  </w:style>
  <w:style w:type="paragraph" w:customStyle="1" w:styleId="ISONormal">
    <w:name w:val="ISO Normal"/>
    <w:basedOn w:val="Normal"/>
    <w:link w:val="ISONormalChar"/>
    <w:qFormat/>
    <w:rsid w:val="001137C0"/>
    <w:pPr>
      <w:spacing w:line="288" w:lineRule="auto"/>
      <w:ind w:firstLine="454"/>
      <w:jc w:val="both"/>
    </w:pPr>
    <w:rPr>
      <w:lang w:val="en-GB" w:eastAsia="x-none"/>
    </w:rPr>
  </w:style>
  <w:style w:type="character" w:customStyle="1" w:styleId="ISONormalChar">
    <w:name w:val="ISO Normal Char"/>
    <w:link w:val="ISONormal"/>
    <w:rsid w:val="001137C0"/>
    <w:rPr>
      <w:rFonts w:ascii="Times New Roman" w:eastAsia="Times New Roman" w:hAnsi="Times New Roman"/>
      <w:sz w:val="28"/>
      <w:lang w:val="en-GB" w:eastAsia="x-none"/>
    </w:rPr>
  </w:style>
  <w:style w:type="paragraph" w:customStyle="1" w:styleId="DocumentTitle">
    <w:name w:val="Document Title"/>
    <w:basedOn w:val="Normal"/>
    <w:rsid w:val="001137C0"/>
    <w:pPr>
      <w:spacing w:before="240" w:after="60" w:line="312" w:lineRule="auto"/>
      <w:ind w:firstLine="0"/>
      <w:jc w:val="center"/>
    </w:pPr>
    <w:rPr>
      <w:rFonts w:cs="Arial"/>
      <w:b/>
      <w:i/>
      <w:color w:val="000000"/>
      <w:sz w:val="36"/>
    </w:rPr>
  </w:style>
  <w:style w:type="paragraph" w:customStyle="1" w:styleId="Code">
    <w:name w:val="Code"/>
    <w:basedOn w:val="ListParagraph"/>
    <w:link w:val="CodeChar"/>
    <w:qFormat/>
    <w:rsid w:val="00113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before="60" w:after="60" w:line="300" w:lineRule="atLeast"/>
      <w:ind w:left="0" w:right="-374" w:firstLine="0"/>
    </w:pPr>
    <w:rPr>
      <w:rFonts w:ascii="Courier New" w:hAnsi="Courier New"/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1137C0"/>
    <w:rPr>
      <w:rFonts w:ascii="Times New Roman" w:eastAsia="Times New Roman" w:hAnsi="Times New Roman"/>
      <w:lang w:eastAsia="ar-SA"/>
    </w:rPr>
  </w:style>
  <w:style w:type="character" w:customStyle="1" w:styleId="CodeChar">
    <w:name w:val="Code Char"/>
    <w:link w:val="Code"/>
    <w:rsid w:val="001137C0"/>
    <w:rPr>
      <w:rFonts w:ascii="Courier New" w:eastAsia="Times New Roman" w:hAnsi="Courier New"/>
      <w:lang w:val="x-none" w:eastAsia="x-none"/>
    </w:rPr>
  </w:style>
  <w:style w:type="paragraph" w:styleId="TOC4">
    <w:name w:val="toc 4"/>
    <w:basedOn w:val="Normal"/>
    <w:next w:val="Normal"/>
    <w:autoRedefine/>
    <w:uiPriority w:val="39"/>
    <w:unhideWhenUsed/>
    <w:rsid w:val="001137C0"/>
    <w:pPr>
      <w:ind w:left="8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semiHidden/>
    <w:rsid w:val="00C354D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dows\AppData\Local\Microsoft\Windows\Temporary%20Internet%20Files\Content.Outlook\CCJS44K6\HiSI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35BB7-1E47-41DF-82D8-68B5D38A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HiSI_Template</Template>
  <TotalTime>167</TotalTime>
  <Pages>41</Pages>
  <Words>2575</Words>
  <Characters>14683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17224</CharactersWithSpaces>
  <SharedDoc>false</SharedDoc>
  <HLinks>
    <vt:vector size="144" baseType="variant"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_Toc361134003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_Toc361134002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_Toc361134001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_Toc361134000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_Toc361133999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_Toc361133998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_Toc361133997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_Toc361133996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_Toc361133995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_Toc361133994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_Toc361133993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_Toc361133992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_Toc361133991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_Toc361133990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_Toc361133989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_Toc361133988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_Toc361133987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_Toc361133986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_Toc361133985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_Toc361133984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_Toc361133983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_Toc361133982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_Toc361133981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_Toc361133980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Shadows</dc:creator>
  <cp:keywords/>
  <cp:lastModifiedBy>sudowoodoo</cp:lastModifiedBy>
  <cp:revision>6</cp:revision>
  <cp:lastPrinted>2008-07-22T06:31:00Z</cp:lastPrinted>
  <dcterms:created xsi:type="dcterms:W3CDTF">2015-01-19T07:23:00Z</dcterms:created>
  <dcterms:modified xsi:type="dcterms:W3CDTF">2016-06-23T03:16:00Z</dcterms:modified>
</cp:coreProperties>
</file>