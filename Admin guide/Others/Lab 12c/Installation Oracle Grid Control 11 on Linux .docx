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61E" w:rsidRDefault="0006139A" w:rsidP="0025661E">
      <w:pPr>
        <w:pStyle w:val="Heading1"/>
      </w:pPr>
      <w:r>
        <w:t xml:space="preserve">Yêu cầu </w:t>
      </w:r>
      <w:r w:rsidR="0025661E">
        <w:t>hệ thống</w:t>
      </w:r>
    </w:p>
    <w:p w:rsidR="00EA3E3E" w:rsidRDefault="0025661E" w:rsidP="0025661E">
      <w:pPr>
        <w:pStyle w:val="Heading2"/>
      </w:pPr>
      <w:r>
        <w:t xml:space="preserve">Yêu cầu </w:t>
      </w:r>
      <w:r w:rsidR="0006139A">
        <w:t>phần cứng</w:t>
      </w:r>
    </w:p>
    <w:tbl>
      <w:tblPr>
        <w:tblStyle w:val="TableGrid"/>
        <w:tblW w:w="10233" w:type="dxa"/>
        <w:tblLook w:val="04A0" w:firstRow="1" w:lastRow="0" w:firstColumn="1" w:lastColumn="0" w:noHBand="0" w:noVBand="1"/>
      </w:tblPr>
      <w:tblGrid>
        <w:gridCol w:w="4451"/>
        <w:gridCol w:w="5782"/>
      </w:tblGrid>
      <w:tr w:rsidR="0006139A" w:rsidTr="00952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51" w:type="dxa"/>
          </w:tcPr>
          <w:p w:rsidR="0006139A" w:rsidRDefault="0006139A" w:rsidP="0006139A">
            <w:pPr>
              <w:ind w:firstLine="0"/>
            </w:pPr>
            <w:r>
              <w:t>OS</w:t>
            </w:r>
          </w:p>
        </w:tc>
        <w:tc>
          <w:tcPr>
            <w:tcW w:w="5782" w:type="dxa"/>
          </w:tcPr>
          <w:p w:rsidR="0006139A" w:rsidRDefault="0006139A" w:rsidP="0006139A">
            <w:pPr>
              <w:ind w:firstLine="0"/>
            </w:pPr>
            <w:r>
              <w:t>Pacgake</w:t>
            </w:r>
          </w:p>
        </w:tc>
      </w:tr>
      <w:tr w:rsidR="0006139A" w:rsidTr="00952F1D">
        <w:tc>
          <w:tcPr>
            <w:tcW w:w="10233" w:type="dxa"/>
            <w:gridSpan w:val="2"/>
          </w:tcPr>
          <w:p w:rsidR="0006139A" w:rsidRDefault="0006139A" w:rsidP="009F2B55">
            <w:pPr>
              <w:pStyle w:val="Heading5"/>
              <w:outlineLvl w:val="4"/>
            </w:pPr>
            <w:r>
              <w:t>Oracle Management Service</w:t>
            </w:r>
          </w:p>
        </w:tc>
      </w:tr>
      <w:tr w:rsidR="007607FE" w:rsidTr="00952F1D">
        <w:tc>
          <w:tcPr>
            <w:tcW w:w="4451" w:type="dxa"/>
          </w:tcPr>
          <w:p w:rsidR="007607FE" w:rsidRPr="002B4098" w:rsidRDefault="007607FE" w:rsidP="0006139A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RAM</w:t>
            </w:r>
          </w:p>
        </w:tc>
        <w:tc>
          <w:tcPr>
            <w:tcW w:w="5782" w:type="dxa"/>
          </w:tcPr>
          <w:p w:rsidR="007607FE" w:rsidRPr="007607FE" w:rsidRDefault="00345785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Style w:val="italic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Small : </w:t>
            </w:r>
            <w:r w:rsidR="007607FE">
              <w:rPr>
                <w:sz w:val="26"/>
                <w:szCs w:val="26"/>
              </w:rPr>
              <w:t>3G&lt;=RAM&lt;=4G (</w:t>
            </w:r>
            <w:r w:rsidR="007607FE">
              <w:rPr>
                <w:rStyle w:val="italic"/>
              </w:rPr>
              <w:t>&lt; 100 monitored targets)</w:t>
            </w:r>
          </w:p>
          <w:p w:rsidR="007607FE" w:rsidRPr="007607FE" w:rsidRDefault="00345785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Style w:val="italic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Medium : </w:t>
            </w:r>
            <w:r w:rsidR="007607FE">
              <w:rPr>
                <w:sz w:val="26"/>
                <w:szCs w:val="26"/>
              </w:rPr>
              <w:t xml:space="preserve">4G&lt;=RAM&lt;=6G </w:t>
            </w:r>
            <w:r w:rsidR="007607FE">
              <w:rPr>
                <w:rStyle w:val="italic"/>
              </w:rPr>
              <w:t>(&lt; 1000 monitored targets)</w:t>
            </w:r>
          </w:p>
          <w:p w:rsidR="007607FE" w:rsidRPr="002B4098" w:rsidRDefault="00345785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rStyle w:val="italic"/>
              </w:rPr>
              <w:t xml:space="preserve">Large : </w:t>
            </w:r>
            <w:r w:rsidR="007607FE">
              <w:rPr>
                <w:rStyle w:val="italic"/>
              </w:rPr>
              <w:t>RAM&gt;=6G (&lt; 10,00 monitored targets)</w:t>
            </w:r>
          </w:p>
        </w:tc>
      </w:tr>
      <w:tr w:rsidR="00345785" w:rsidTr="00952F1D">
        <w:tc>
          <w:tcPr>
            <w:tcW w:w="4451" w:type="dxa"/>
          </w:tcPr>
          <w:p w:rsidR="00345785" w:rsidRDefault="00345785" w:rsidP="0006139A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Hard Disk Space</w:t>
            </w:r>
          </w:p>
        </w:tc>
        <w:tc>
          <w:tcPr>
            <w:tcW w:w="5782" w:type="dxa"/>
          </w:tcPr>
          <w:p w:rsidR="00345785" w:rsidRDefault="006A0AC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Small : &gt;=50G</w:t>
            </w:r>
          </w:p>
          <w:p w:rsidR="006A0AC6" w:rsidRDefault="006A0AC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 : &gt;=100G</w:t>
            </w:r>
          </w:p>
          <w:p w:rsidR="006A0AC6" w:rsidRDefault="006A0AC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Large : &gt;=400G</w:t>
            </w:r>
          </w:p>
        </w:tc>
      </w:tr>
      <w:tr w:rsidR="001A5592" w:rsidTr="00952F1D">
        <w:tc>
          <w:tcPr>
            <w:tcW w:w="4451" w:type="dxa"/>
          </w:tcPr>
          <w:p w:rsidR="001A5592" w:rsidRDefault="001A5592" w:rsidP="0006139A">
            <w:pPr>
              <w:pStyle w:val="NormalWeb"/>
              <w:rPr>
                <w:sz w:val="26"/>
                <w:szCs w:val="26"/>
              </w:rPr>
            </w:pPr>
            <w:r w:rsidRPr="001A5592">
              <w:rPr>
                <w:sz w:val="26"/>
                <w:szCs w:val="26"/>
              </w:rPr>
              <w:t>Temporary Directory Space</w:t>
            </w:r>
          </w:p>
        </w:tc>
        <w:tc>
          <w:tcPr>
            <w:tcW w:w="5782" w:type="dxa"/>
          </w:tcPr>
          <w:p w:rsidR="001A5592" w:rsidRDefault="001A5592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/tmp &gt;=500M</w:t>
            </w:r>
          </w:p>
        </w:tc>
      </w:tr>
      <w:tr w:rsidR="0006139A" w:rsidTr="00952F1D">
        <w:tc>
          <w:tcPr>
            <w:tcW w:w="4451" w:type="dxa"/>
          </w:tcPr>
          <w:p w:rsidR="0006139A" w:rsidRPr="002B4098" w:rsidRDefault="0006139A" w:rsidP="0006139A">
            <w:pPr>
              <w:pStyle w:val="NormalWeb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Red Hat Enterprise Linux 5.x</w:t>
            </w:r>
          </w:p>
          <w:p w:rsidR="0006139A" w:rsidRPr="002B4098" w:rsidRDefault="0006139A" w:rsidP="0006139A">
            <w:pPr>
              <w:pStyle w:val="NormalWeb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Oracle Linux 5.x</w:t>
            </w:r>
          </w:p>
          <w:p w:rsidR="0006139A" w:rsidRPr="002B4098" w:rsidRDefault="0006139A" w:rsidP="0006139A">
            <w:pPr>
              <w:ind w:firstLine="0"/>
            </w:pPr>
          </w:p>
        </w:tc>
        <w:tc>
          <w:tcPr>
            <w:tcW w:w="5782" w:type="dxa"/>
          </w:tcPr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rng-utils-2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make-3.81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binutils-2.17.50.0.6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gcc-4.1.1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libaio-0.3.106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glibc-common-2.3.4-2.9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compat-libstdc++-296 -2.96-132.7.2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libstdc++-4.1.1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libstdc++-devel-4.1.1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setarch-1.6-1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sysstat-5.0.5-1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compat-db-4.1.25-9</w:t>
            </w:r>
          </w:p>
          <w:p w:rsidR="0006139A" w:rsidRPr="002B4098" w:rsidRDefault="0006139A" w:rsidP="0006139A">
            <w:pPr>
              <w:ind w:firstLine="0"/>
            </w:pPr>
          </w:p>
        </w:tc>
      </w:tr>
      <w:tr w:rsidR="009C0FD7" w:rsidTr="00952F1D">
        <w:tc>
          <w:tcPr>
            <w:tcW w:w="4451" w:type="dxa"/>
          </w:tcPr>
          <w:p w:rsidR="009C0FD7" w:rsidRPr="002B4098" w:rsidRDefault="009C0FD7" w:rsidP="0006139A">
            <w:pPr>
              <w:pStyle w:val="NormalWeb"/>
              <w:rPr>
                <w:sz w:val="26"/>
                <w:szCs w:val="26"/>
              </w:rPr>
            </w:pPr>
            <w:r w:rsidRPr="009C0FD7">
              <w:rPr>
                <w:sz w:val="26"/>
                <w:szCs w:val="26"/>
              </w:rPr>
              <w:t>File Descriptor /etc/security/limits.conf</w:t>
            </w:r>
          </w:p>
        </w:tc>
        <w:tc>
          <w:tcPr>
            <w:tcW w:w="5782" w:type="dxa"/>
          </w:tcPr>
          <w:p w:rsidR="007B2579" w:rsidRPr="007B2579" w:rsidRDefault="007B257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7B2579">
              <w:rPr>
                <w:sz w:val="26"/>
                <w:szCs w:val="26"/>
              </w:rPr>
              <w:t>/bin/sh -c "ulimit -n"</w:t>
            </w:r>
          </w:p>
          <w:p w:rsidR="009C0FD7" w:rsidRPr="009C0FD7" w:rsidRDefault="009C0FD7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9C0FD7">
              <w:rPr>
                <w:sz w:val="26"/>
                <w:szCs w:val="26"/>
              </w:rPr>
              <w:t>soft nofile 4096</w:t>
            </w:r>
          </w:p>
          <w:p w:rsidR="009C0FD7" w:rsidRPr="002B4098" w:rsidRDefault="009C0FD7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9C0FD7">
              <w:rPr>
                <w:sz w:val="26"/>
                <w:szCs w:val="26"/>
              </w:rPr>
              <w:t>hard nofile 4096</w:t>
            </w:r>
          </w:p>
        </w:tc>
      </w:tr>
      <w:tr w:rsidR="00952F1D" w:rsidTr="00952F1D">
        <w:tc>
          <w:tcPr>
            <w:tcW w:w="4451" w:type="dxa"/>
          </w:tcPr>
          <w:p w:rsidR="00952F1D" w:rsidRPr="009C0FD7" w:rsidRDefault="00952F1D" w:rsidP="0006139A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Host file /etc/hosts</w:t>
            </w:r>
          </w:p>
        </w:tc>
        <w:tc>
          <w:tcPr>
            <w:tcW w:w="5782" w:type="dxa"/>
          </w:tcPr>
          <w:p w:rsidR="00952F1D" w:rsidRPr="00952F1D" w:rsidRDefault="00952F1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Style w:val="HTMLCode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IP Tĩnh</w:t>
            </w:r>
          </w:p>
          <w:p w:rsidR="00952F1D" w:rsidRPr="009C0FD7" w:rsidRDefault="00952F1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rStyle w:val="HTMLCode"/>
              </w:rPr>
              <w:t>&lt;ip&gt; &lt;fully_qualified_host_name&gt; &lt;short_host_name&gt;</w:t>
            </w:r>
            <w:r>
              <w:t>.</w:t>
            </w:r>
          </w:p>
        </w:tc>
      </w:tr>
      <w:tr w:rsidR="0006139A" w:rsidTr="00952F1D">
        <w:tc>
          <w:tcPr>
            <w:tcW w:w="10233" w:type="dxa"/>
            <w:gridSpan w:val="2"/>
          </w:tcPr>
          <w:p w:rsidR="0006139A" w:rsidRDefault="0006139A" w:rsidP="009F2B55">
            <w:pPr>
              <w:pStyle w:val="Heading5"/>
              <w:outlineLvl w:val="4"/>
            </w:pPr>
            <w:r>
              <w:t>Oracle Management Agent</w:t>
            </w:r>
          </w:p>
        </w:tc>
      </w:tr>
      <w:tr w:rsidR="00DF683B" w:rsidTr="00952F1D">
        <w:tc>
          <w:tcPr>
            <w:tcW w:w="4451" w:type="dxa"/>
          </w:tcPr>
          <w:p w:rsidR="00DF683B" w:rsidRPr="002B4098" w:rsidRDefault="00DF683B" w:rsidP="00594A40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RAM</w:t>
            </w:r>
          </w:p>
        </w:tc>
        <w:tc>
          <w:tcPr>
            <w:tcW w:w="5782" w:type="dxa"/>
          </w:tcPr>
          <w:p w:rsidR="00DF683B" w:rsidRPr="002B4098" w:rsidRDefault="00DF683B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&gt;=512M</w:t>
            </w:r>
          </w:p>
        </w:tc>
      </w:tr>
      <w:tr w:rsidR="00C12CA4" w:rsidTr="00952F1D">
        <w:tc>
          <w:tcPr>
            <w:tcW w:w="4451" w:type="dxa"/>
          </w:tcPr>
          <w:p w:rsidR="00C12CA4" w:rsidRDefault="00C12CA4" w:rsidP="00594A40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Hard Disk Space</w:t>
            </w:r>
          </w:p>
        </w:tc>
        <w:tc>
          <w:tcPr>
            <w:tcW w:w="5782" w:type="dxa"/>
          </w:tcPr>
          <w:p w:rsidR="00C12CA4" w:rsidRDefault="00C12CA4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&gt;=5G</w:t>
            </w:r>
          </w:p>
        </w:tc>
      </w:tr>
      <w:tr w:rsidR="00ED5031" w:rsidTr="00952F1D">
        <w:tc>
          <w:tcPr>
            <w:tcW w:w="4451" w:type="dxa"/>
          </w:tcPr>
          <w:p w:rsidR="00ED5031" w:rsidRDefault="00ED5031" w:rsidP="00CE1C51">
            <w:pPr>
              <w:pStyle w:val="NormalWeb"/>
              <w:rPr>
                <w:sz w:val="26"/>
                <w:szCs w:val="26"/>
              </w:rPr>
            </w:pPr>
            <w:r w:rsidRPr="001A5592">
              <w:rPr>
                <w:sz w:val="26"/>
                <w:szCs w:val="26"/>
              </w:rPr>
              <w:t>Temporary Directory Space</w:t>
            </w:r>
          </w:p>
        </w:tc>
        <w:tc>
          <w:tcPr>
            <w:tcW w:w="5782" w:type="dxa"/>
          </w:tcPr>
          <w:p w:rsidR="00ED5031" w:rsidRDefault="00ED5031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/tmp &gt;=500M</w:t>
            </w:r>
          </w:p>
        </w:tc>
      </w:tr>
      <w:tr w:rsidR="0006139A" w:rsidTr="00952F1D">
        <w:tc>
          <w:tcPr>
            <w:tcW w:w="4451" w:type="dxa"/>
          </w:tcPr>
          <w:p w:rsidR="00594A40" w:rsidRPr="002B4098" w:rsidRDefault="00594A40" w:rsidP="00594A40">
            <w:pPr>
              <w:pStyle w:val="NormalWeb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Red Hat Enterprise Linux 5.x</w:t>
            </w:r>
          </w:p>
          <w:p w:rsidR="00594A40" w:rsidRPr="002B4098" w:rsidRDefault="00594A40" w:rsidP="00594A40">
            <w:pPr>
              <w:pStyle w:val="NormalWeb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Oracle Linux 5.x</w:t>
            </w:r>
          </w:p>
          <w:p w:rsidR="0006139A" w:rsidRPr="002B4098" w:rsidRDefault="0006139A" w:rsidP="0006139A">
            <w:pPr>
              <w:ind w:firstLine="0"/>
            </w:pPr>
          </w:p>
        </w:tc>
        <w:tc>
          <w:tcPr>
            <w:tcW w:w="5782" w:type="dxa"/>
          </w:tcPr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lastRenderedPageBreak/>
              <w:t>make-3.81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binutils-2.17.50.0.6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gcc-4.1.1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libstdc++-4.1.1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lastRenderedPageBreak/>
              <w:t>libaio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glibc-devel (64-bit)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glibc-devel (32-bit)</w:t>
            </w:r>
          </w:p>
          <w:p w:rsidR="0006139A" w:rsidRPr="002B4098" w:rsidRDefault="0006139A" w:rsidP="0006139A">
            <w:pPr>
              <w:ind w:firstLine="0"/>
            </w:pPr>
          </w:p>
        </w:tc>
      </w:tr>
      <w:tr w:rsidR="00D76536" w:rsidTr="00952F1D">
        <w:tc>
          <w:tcPr>
            <w:tcW w:w="4451" w:type="dxa"/>
          </w:tcPr>
          <w:p w:rsidR="00D76536" w:rsidRPr="002B4098" w:rsidRDefault="00D76536" w:rsidP="00CE1C51">
            <w:pPr>
              <w:pStyle w:val="NormalWeb"/>
              <w:rPr>
                <w:sz w:val="26"/>
                <w:szCs w:val="26"/>
              </w:rPr>
            </w:pPr>
            <w:r w:rsidRPr="009C0FD7">
              <w:rPr>
                <w:sz w:val="26"/>
                <w:szCs w:val="26"/>
              </w:rPr>
              <w:lastRenderedPageBreak/>
              <w:t>File Descriptor /etc/security/limits.conf</w:t>
            </w:r>
          </w:p>
        </w:tc>
        <w:tc>
          <w:tcPr>
            <w:tcW w:w="5782" w:type="dxa"/>
          </w:tcPr>
          <w:p w:rsidR="007B2579" w:rsidRPr="007B2579" w:rsidRDefault="007B257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7B2579">
              <w:rPr>
                <w:sz w:val="26"/>
                <w:szCs w:val="26"/>
              </w:rPr>
              <w:t>/bin/sh -c "ulimit -n"</w:t>
            </w:r>
          </w:p>
          <w:p w:rsidR="00D76536" w:rsidRPr="009C0FD7" w:rsidRDefault="00D7653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9C0FD7">
              <w:rPr>
                <w:sz w:val="26"/>
                <w:szCs w:val="26"/>
              </w:rPr>
              <w:t>soft nofile 4096</w:t>
            </w:r>
          </w:p>
          <w:p w:rsidR="00D76536" w:rsidRPr="002B4098" w:rsidRDefault="00D7653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9C0FD7">
              <w:rPr>
                <w:sz w:val="26"/>
                <w:szCs w:val="26"/>
              </w:rPr>
              <w:t>hard nofile 4096</w:t>
            </w:r>
          </w:p>
        </w:tc>
      </w:tr>
    </w:tbl>
    <w:p w:rsidR="0006139A" w:rsidRDefault="00DC7DA3" w:rsidP="0025661E">
      <w:pPr>
        <w:pStyle w:val="Heading2"/>
      </w:pPr>
      <w:r>
        <w:t>Yêu cầu về Software</w:t>
      </w:r>
    </w:p>
    <w:tbl>
      <w:tblPr>
        <w:tblStyle w:val="TableGrid"/>
        <w:tblW w:w="10211" w:type="dxa"/>
        <w:tblLook w:val="04A0" w:firstRow="1" w:lastRow="0" w:firstColumn="1" w:lastColumn="0" w:noHBand="0" w:noVBand="1"/>
      </w:tblPr>
      <w:tblGrid>
        <w:gridCol w:w="4440"/>
        <w:gridCol w:w="5771"/>
      </w:tblGrid>
      <w:tr w:rsidR="007607FE" w:rsidTr="007B25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40" w:type="dxa"/>
          </w:tcPr>
          <w:p w:rsidR="007607FE" w:rsidRDefault="007607FE" w:rsidP="00DC7DA3">
            <w:pPr>
              <w:ind w:firstLine="0"/>
            </w:pPr>
            <w:r>
              <w:t>Yêu cầu</w:t>
            </w:r>
          </w:p>
        </w:tc>
        <w:tc>
          <w:tcPr>
            <w:tcW w:w="5771" w:type="dxa"/>
          </w:tcPr>
          <w:p w:rsidR="007607FE" w:rsidRDefault="007607FE" w:rsidP="00DC7DA3">
            <w:pPr>
              <w:ind w:firstLine="0"/>
            </w:pPr>
            <w:r>
              <w:t>Mô tả</w:t>
            </w:r>
          </w:p>
        </w:tc>
      </w:tr>
      <w:tr w:rsidR="007607FE" w:rsidTr="007B2579">
        <w:tc>
          <w:tcPr>
            <w:tcW w:w="4440" w:type="dxa"/>
          </w:tcPr>
          <w:p w:rsidR="007607FE" w:rsidRDefault="00952F1D" w:rsidP="00DC7DA3">
            <w:pPr>
              <w:ind w:firstLine="0"/>
            </w:pPr>
            <w:r>
              <w:t>JDK</w:t>
            </w:r>
          </w:p>
        </w:tc>
        <w:tc>
          <w:tcPr>
            <w:tcW w:w="5771" w:type="dxa"/>
          </w:tcPr>
          <w:p w:rsidR="00F9254D" w:rsidRPr="00F9254D" w:rsidRDefault="00F9254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F9254D">
              <w:rPr>
                <w:sz w:val="26"/>
                <w:szCs w:val="26"/>
              </w:rPr>
              <w:t>java -fullversion</w:t>
            </w:r>
          </w:p>
          <w:p w:rsidR="007607FE" w:rsidRDefault="0052563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F9254D">
              <w:rPr>
                <w:sz w:val="26"/>
                <w:szCs w:val="26"/>
              </w:rPr>
              <w:t>SUN JDK 1.6_18+</w:t>
            </w:r>
          </w:p>
        </w:tc>
      </w:tr>
      <w:tr w:rsidR="007607FE" w:rsidTr="007B2579">
        <w:tc>
          <w:tcPr>
            <w:tcW w:w="4440" w:type="dxa"/>
          </w:tcPr>
          <w:p w:rsidR="007607FE" w:rsidRDefault="00506BA2" w:rsidP="00DC7DA3">
            <w:pPr>
              <w:ind w:firstLine="0"/>
            </w:pPr>
            <w:r>
              <w:t>Oracle WebLogic Server</w:t>
            </w:r>
          </w:p>
        </w:tc>
        <w:tc>
          <w:tcPr>
            <w:tcW w:w="5771" w:type="dxa"/>
          </w:tcPr>
          <w:p w:rsidR="007607FE" w:rsidRDefault="00506BA2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Oracle WebLogic Server 10.3.2</w:t>
            </w:r>
          </w:p>
        </w:tc>
      </w:tr>
      <w:tr w:rsidR="007607FE" w:rsidTr="007B2579">
        <w:tc>
          <w:tcPr>
            <w:tcW w:w="4440" w:type="dxa"/>
          </w:tcPr>
          <w:p w:rsidR="007607FE" w:rsidRDefault="000D475E" w:rsidP="00DC7DA3">
            <w:pPr>
              <w:ind w:firstLine="0"/>
            </w:pPr>
            <w:r>
              <w:t>Oracle WebLogic Server Patch</w:t>
            </w:r>
          </w:p>
        </w:tc>
        <w:tc>
          <w:tcPr>
            <w:tcW w:w="5771" w:type="dxa"/>
          </w:tcPr>
          <w:p w:rsidR="007607FE" w:rsidRDefault="000D475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 xml:space="preserve">ID </w:t>
            </w:r>
            <w:r w:rsidRPr="000D475E">
              <w:t>WDJ7</w:t>
            </w:r>
            <w:r>
              <w:t xml:space="preserve"> (</w:t>
            </w:r>
            <w:r w:rsidRPr="000D475E">
              <w:rPr>
                <w:rStyle w:val="italic"/>
                <w:b/>
                <w:i/>
              </w:rPr>
              <w:t>My Oracle Support</w:t>
            </w:r>
            <w:r w:rsidRPr="000D475E">
              <w:rPr>
                <w:b/>
                <w:i/>
              </w:rPr>
              <w:t xml:space="preserve"> note 1072763.1</w:t>
            </w:r>
            <w:r>
              <w:t>)</w:t>
            </w:r>
          </w:p>
        </w:tc>
      </w:tr>
      <w:tr w:rsidR="007607FE" w:rsidTr="007B2579">
        <w:tc>
          <w:tcPr>
            <w:tcW w:w="4440" w:type="dxa"/>
          </w:tcPr>
          <w:p w:rsidR="007607FE" w:rsidRDefault="0042597B" w:rsidP="00DC7DA3">
            <w:pPr>
              <w:ind w:firstLine="0"/>
            </w:pPr>
            <w:r>
              <w:t>Existing Database Not to Be in QUIESCE Mode</w:t>
            </w:r>
          </w:p>
        </w:tc>
        <w:tc>
          <w:tcPr>
            <w:tcW w:w="5771" w:type="dxa"/>
          </w:tcPr>
          <w:p w:rsidR="0042597B" w:rsidRPr="0096073A" w:rsidRDefault="0042597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96073A">
              <w:rPr>
                <w:sz w:val="26"/>
                <w:szCs w:val="26"/>
              </w:rPr>
              <w:t>Ensure that existing, certified Oracle Database is not in QUIESCE mode. To verify this, run the following SQL in the database:</w:t>
            </w:r>
          </w:p>
          <w:p w:rsidR="0042597B" w:rsidRPr="0096073A" w:rsidRDefault="0042597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96073A">
              <w:rPr>
                <w:sz w:val="26"/>
                <w:szCs w:val="26"/>
              </w:rPr>
              <w:t>select active_state from v$instance;</w:t>
            </w:r>
          </w:p>
          <w:p w:rsidR="007607FE" w:rsidRPr="0096073A" w:rsidRDefault="007607FE" w:rsidP="00DC7DA3">
            <w:pPr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7607FE" w:rsidTr="007B2579">
        <w:tc>
          <w:tcPr>
            <w:tcW w:w="4440" w:type="dxa"/>
          </w:tcPr>
          <w:p w:rsidR="007607FE" w:rsidRDefault="003214CD" w:rsidP="00DC7DA3">
            <w:pPr>
              <w:ind w:firstLine="0"/>
            </w:pPr>
            <w:r>
              <w:t>Existing Database Not to Have Database Control</w:t>
            </w:r>
          </w:p>
        </w:tc>
        <w:tc>
          <w:tcPr>
            <w:tcW w:w="5771" w:type="dxa"/>
          </w:tcPr>
          <w:p w:rsidR="003214CD" w:rsidRPr="003214CD" w:rsidRDefault="003214C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3214CD">
              <w:rPr>
                <w:sz w:val="26"/>
                <w:szCs w:val="26"/>
              </w:rPr>
              <w:t>Check exist user SYSMAN</w:t>
            </w:r>
            <w:r>
              <w:rPr>
                <w:sz w:val="26"/>
                <w:szCs w:val="26"/>
              </w:rPr>
              <w:t>:</w:t>
            </w:r>
            <w:r w:rsidRPr="003214CD">
              <w:rPr>
                <w:sz w:val="26"/>
                <w:szCs w:val="26"/>
              </w:rPr>
              <w:t xml:space="preserve"> </w:t>
            </w:r>
          </w:p>
          <w:p w:rsidR="007607FE" w:rsidRPr="006F51E4" w:rsidRDefault="003214C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rPr>
                <w:rStyle w:val="HTMLCode"/>
                <w:rFonts w:eastAsia="Calibri"/>
              </w:rPr>
              <w:t xml:space="preserve"> </w:t>
            </w:r>
            <w:r w:rsidRPr="003214CD">
              <w:rPr>
                <w:sz w:val="26"/>
                <w:szCs w:val="26"/>
              </w:rPr>
              <w:t>SELECT COUNT(*) FROM ALL_USERS WHERE USERNAME='SYSMAN'</w:t>
            </w:r>
          </w:p>
          <w:p w:rsidR="006F51E4" w:rsidRPr="006F51E4" w:rsidRDefault="006F51E4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rPr>
                <w:sz w:val="26"/>
                <w:szCs w:val="26"/>
              </w:rPr>
              <w:t xml:space="preserve">Drop </w:t>
            </w:r>
          </w:p>
          <w:p w:rsidR="006F51E4" w:rsidRDefault="006F51E4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6F51E4">
              <w:rPr>
                <w:sz w:val="26"/>
                <w:szCs w:val="26"/>
              </w:rPr>
              <w:t>$&lt;ORACLE_HOME&gt;/bin/emca -deconfig dbcontrol db -repos drop -SYS_PWD &lt;sys pasword&gt; -SYSMAN_PWD &lt;sysman password&gt;</w:t>
            </w:r>
          </w:p>
        </w:tc>
      </w:tr>
      <w:tr w:rsidR="007607FE" w:rsidTr="007B2579">
        <w:tc>
          <w:tcPr>
            <w:tcW w:w="4440" w:type="dxa"/>
          </w:tcPr>
          <w:p w:rsidR="007607FE" w:rsidRDefault="006D311E" w:rsidP="00DC7DA3">
            <w:pPr>
              <w:ind w:firstLine="0"/>
            </w:pPr>
            <w:r>
              <w:t>UNDO Tablespace Size</w:t>
            </w:r>
          </w:p>
        </w:tc>
        <w:tc>
          <w:tcPr>
            <w:tcW w:w="5771" w:type="dxa"/>
          </w:tcPr>
          <w:p w:rsidR="007607FE" w:rsidRPr="006D311E" w:rsidRDefault="006D311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6D311E">
              <w:rPr>
                <w:sz w:val="26"/>
                <w:szCs w:val="26"/>
              </w:rPr>
              <w:t>&gt;=200M</w:t>
            </w:r>
          </w:p>
          <w:p w:rsidR="006D311E" w:rsidRDefault="006D311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6D311E">
              <w:rPr>
                <w:sz w:val="26"/>
                <w:szCs w:val="26"/>
              </w:rPr>
              <w:t>alter database datafile '&lt;absolute_path&gt;/&lt;file_name&gt;' resize 200M;</w:t>
            </w:r>
          </w:p>
        </w:tc>
      </w:tr>
      <w:tr w:rsidR="007607FE" w:rsidTr="007B2579">
        <w:tc>
          <w:tcPr>
            <w:tcW w:w="4440" w:type="dxa"/>
          </w:tcPr>
          <w:p w:rsidR="007607FE" w:rsidRDefault="006D311E" w:rsidP="00DC7DA3">
            <w:pPr>
              <w:ind w:firstLine="0"/>
            </w:pPr>
            <w:r>
              <w:t>Archive Logging</w:t>
            </w:r>
          </w:p>
        </w:tc>
        <w:tc>
          <w:tcPr>
            <w:tcW w:w="5771" w:type="dxa"/>
          </w:tcPr>
          <w:p w:rsidR="006D311E" w:rsidRPr="006D311E" w:rsidRDefault="006D311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6D311E">
              <w:rPr>
                <w:sz w:val="26"/>
                <w:szCs w:val="26"/>
              </w:rPr>
              <w:t>select log_mode from v$database;</w:t>
            </w:r>
          </w:p>
          <w:p w:rsidR="006D311E" w:rsidRPr="006D311E" w:rsidRDefault="006D311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Courier New" w:hAnsi="Courier New" w:cs="Courier New"/>
                <w:sz w:val="20"/>
                <w:szCs w:val="20"/>
              </w:rPr>
            </w:pPr>
            <w:r w:rsidRPr="006D311E">
              <w:rPr>
                <w:sz w:val="26"/>
                <w:szCs w:val="26"/>
              </w:rPr>
              <w:t>archiving</w:t>
            </w:r>
          </w:p>
        </w:tc>
      </w:tr>
      <w:tr w:rsidR="006D311E" w:rsidTr="007B2579">
        <w:tc>
          <w:tcPr>
            <w:tcW w:w="4440" w:type="dxa"/>
          </w:tcPr>
          <w:p w:rsidR="006D311E" w:rsidRDefault="001364A2" w:rsidP="00DC7DA3">
            <w:pPr>
              <w:ind w:firstLine="0"/>
            </w:pPr>
            <w:r w:rsidRPr="001364A2">
              <w:t>cluster_database</w:t>
            </w:r>
          </w:p>
        </w:tc>
        <w:tc>
          <w:tcPr>
            <w:tcW w:w="5771" w:type="dxa"/>
          </w:tcPr>
          <w:p w:rsidR="006D311E" w:rsidRDefault="001364A2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1364A2">
              <w:t>T</w:t>
            </w:r>
            <w:r>
              <w:t>RUE(nếu RAC)</w:t>
            </w:r>
          </w:p>
        </w:tc>
      </w:tr>
      <w:tr w:rsidR="001364A2" w:rsidTr="007B2579">
        <w:tc>
          <w:tcPr>
            <w:tcW w:w="4440" w:type="dxa"/>
          </w:tcPr>
          <w:p w:rsidR="001364A2" w:rsidRDefault="00504421" w:rsidP="00DC7DA3">
            <w:pPr>
              <w:ind w:firstLine="0"/>
            </w:pPr>
            <w:r w:rsidRPr="00504421">
              <w:t>compatible</w:t>
            </w:r>
          </w:p>
        </w:tc>
        <w:tc>
          <w:tcPr>
            <w:tcW w:w="5771" w:type="dxa"/>
          </w:tcPr>
          <w:p w:rsidR="001364A2" w:rsidRDefault="00504421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10.2.0.1.0 or higher</w:t>
            </w:r>
          </w:p>
        </w:tc>
      </w:tr>
      <w:tr w:rsidR="001364A2" w:rsidTr="007B2579">
        <w:tc>
          <w:tcPr>
            <w:tcW w:w="4440" w:type="dxa"/>
          </w:tcPr>
          <w:p w:rsidR="001364A2" w:rsidRDefault="00504421" w:rsidP="00DC7DA3">
            <w:pPr>
              <w:ind w:firstLine="0"/>
            </w:pPr>
            <w:r w:rsidRPr="00504421">
              <w:t>max_commit_propogation_delay</w:t>
            </w:r>
          </w:p>
        </w:tc>
        <w:tc>
          <w:tcPr>
            <w:tcW w:w="5771" w:type="dxa"/>
          </w:tcPr>
          <w:p w:rsidR="001364A2" w:rsidRDefault="00504421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0 (Nếu RAC)</w:t>
            </w:r>
          </w:p>
        </w:tc>
      </w:tr>
      <w:tr w:rsidR="001364A2" w:rsidTr="007B2579">
        <w:tc>
          <w:tcPr>
            <w:tcW w:w="4440" w:type="dxa"/>
          </w:tcPr>
          <w:p w:rsidR="001364A2" w:rsidRDefault="00111CDB" w:rsidP="00DC7DA3">
            <w:pPr>
              <w:ind w:firstLine="0"/>
            </w:pPr>
            <w:r w:rsidRPr="00111CDB">
              <w:t>remote_login_passwordfile</w:t>
            </w:r>
          </w:p>
        </w:tc>
        <w:tc>
          <w:tcPr>
            <w:tcW w:w="5771" w:type="dxa"/>
          </w:tcPr>
          <w:p w:rsidR="001364A2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SHARED or EXCLUSIVE</w:t>
            </w:r>
          </w:p>
        </w:tc>
      </w:tr>
      <w:tr w:rsidR="00111CDB" w:rsidTr="007B2579">
        <w:tc>
          <w:tcPr>
            <w:tcW w:w="4440" w:type="dxa"/>
          </w:tcPr>
          <w:p w:rsidR="00111CDB" w:rsidRDefault="00111CDB" w:rsidP="00DC7DA3">
            <w:pPr>
              <w:ind w:firstLine="0"/>
            </w:pPr>
            <w:r w:rsidRPr="00111CDB">
              <w:t>statistics_level</w:t>
            </w:r>
          </w:p>
        </w:tc>
        <w:tc>
          <w:tcPr>
            <w:tcW w:w="5771" w:type="dxa"/>
          </w:tcPr>
          <w:p w:rsidR="00111CDB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TYPICAL</w:t>
            </w:r>
          </w:p>
        </w:tc>
      </w:tr>
      <w:tr w:rsidR="00111CDB" w:rsidTr="007B2579">
        <w:tc>
          <w:tcPr>
            <w:tcW w:w="4440" w:type="dxa"/>
          </w:tcPr>
          <w:p w:rsidR="00111CDB" w:rsidRDefault="00111CDB" w:rsidP="00DC7DA3">
            <w:pPr>
              <w:ind w:firstLine="0"/>
            </w:pPr>
            <w:r w:rsidRPr="00111CDB">
              <w:lastRenderedPageBreak/>
              <w:t>timed_statistics</w:t>
            </w:r>
          </w:p>
        </w:tc>
        <w:tc>
          <w:tcPr>
            <w:tcW w:w="5771" w:type="dxa"/>
          </w:tcPr>
          <w:p w:rsidR="00111CDB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TRUE</w:t>
            </w:r>
          </w:p>
        </w:tc>
      </w:tr>
      <w:tr w:rsidR="00111CDB" w:rsidTr="007B2579">
        <w:tc>
          <w:tcPr>
            <w:tcW w:w="4440" w:type="dxa"/>
          </w:tcPr>
          <w:p w:rsidR="00111CDB" w:rsidRDefault="00111CDB" w:rsidP="00DC7DA3">
            <w:pPr>
              <w:ind w:firstLine="0"/>
            </w:pPr>
            <w:r w:rsidRPr="00111CDB">
              <w:t>undo_management</w:t>
            </w:r>
          </w:p>
        </w:tc>
        <w:tc>
          <w:tcPr>
            <w:tcW w:w="5771" w:type="dxa"/>
          </w:tcPr>
          <w:p w:rsidR="00111CDB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AUTO</w:t>
            </w:r>
          </w:p>
        </w:tc>
      </w:tr>
      <w:tr w:rsidR="00111CDB" w:rsidTr="00111CDB">
        <w:trPr>
          <w:trHeight w:val="242"/>
        </w:trPr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workarea_size_policy</w:t>
            </w:r>
          </w:p>
        </w:tc>
        <w:tc>
          <w:tcPr>
            <w:tcW w:w="5771" w:type="dxa"/>
          </w:tcPr>
          <w:p w:rsidR="00111CDB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AUTO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db_block_size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&gt;=8192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job_queue_processes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&gt;=10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log_buffer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 10485760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open_cursors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 300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processes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&gt;=500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session_cached_cursors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&gt;=200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sga_target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=2/3RAM (Only database)</w:t>
            </w:r>
          </w:p>
        </w:tc>
      </w:tr>
    </w:tbl>
    <w:p w:rsidR="00DC7DA3" w:rsidRPr="00DC7DA3" w:rsidRDefault="00DC7DA3" w:rsidP="00DC7DA3"/>
    <w:p w:rsidR="00E424B0" w:rsidRDefault="00E424B0" w:rsidP="00E424B0">
      <w:pPr>
        <w:pStyle w:val="Heading1"/>
      </w:pPr>
      <w:bookmarkStart w:id="0" w:name="_Toc334539430"/>
      <w:r>
        <w:t xml:space="preserve">Cài đặt Oracle </w:t>
      </w:r>
      <w:r w:rsidR="00EC0AB3">
        <w:t xml:space="preserve">Enterprise Managemer Grid Control </w:t>
      </w:r>
      <w:r>
        <w:t>11</w:t>
      </w:r>
      <w:r w:rsidR="00EC0AB3">
        <w:t>g</w:t>
      </w:r>
      <w:bookmarkEnd w:id="0"/>
    </w:p>
    <w:p w:rsidR="00E424B0" w:rsidRDefault="00577BD5" w:rsidP="00577BD5">
      <w:pPr>
        <w:pStyle w:val="Heading2"/>
      </w:pPr>
      <w:bookmarkStart w:id="1" w:name="_Toc334539431"/>
      <w:r>
        <w:t>Các bước chuẩn bị cài đặt</w:t>
      </w:r>
      <w:bookmarkEnd w:id="1"/>
    </w:p>
    <w:p w:rsidR="00EA3E3E" w:rsidRPr="00EA0F9A" w:rsidRDefault="00E04E06" w:rsidP="0025661E">
      <w:r w:rsidRPr="00EA0F9A">
        <w:t>Download Oracle Database</w:t>
      </w:r>
      <w:r w:rsidR="003034E2" w:rsidRPr="00EA0F9A">
        <w:t xml:space="preserve"> (nếu chưa có)</w:t>
      </w:r>
    </w:p>
    <w:p w:rsidR="00E04E06" w:rsidRPr="00EA0F9A" w:rsidRDefault="00E04E06" w:rsidP="0025661E">
      <w:r w:rsidRPr="00EA0F9A">
        <w:t>Download JDK version &gt;= SUN JDK 1.6_18+</w:t>
      </w:r>
      <w:r w:rsidR="003034E2" w:rsidRPr="00EA0F9A">
        <w:t>(nếu chưa có)</w:t>
      </w:r>
    </w:p>
    <w:p w:rsidR="003034E2" w:rsidRPr="00EA0F9A" w:rsidRDefault="003034E2" w:rsidP="0025661E">
      <w:r w:rsidRPr="00EA0F9A">
        <w:t>Download Oracle WebLogic Server version 10.3.2</w:t>
      </w:r>
    </w:p>
    <w:p w:rsidR="003034E2" w:rsidRPr="00EA0F9A" w:rsidRDefault="003034E2" w:rsidP="0025661E">
      <w:pPr>
        <w:rPr>
          <w:sz w:val="24"/>
          <w:szCs w:val="24"/>
        </w:rPr>
      </w:pPr>
      <w:r w:rsidRPr="00EA0F9A">
        <w:t xml:space="preserve">Download Patch Oracle WebLogic Server ID </w:t>
      </w:r>
      <w:r w:rsidRPr="00EA0F9A">
        <w:rPr>
          <w:sz w:val="24"/>
          <w:szCs w:val="24"/>
        </w:rPr>
        <w:t>WDJ7</w:t>
      </w:r>
    </w:p>
    <w:p w:rsidR="003034E2" w:rsidRPr="00EA0F9A" w:rsidRDefault="003034E2" w:rsidP="0025661E">
      <w:r w:rsidRPr="00EA0F9A">
        <w:t>Download Grid Control 11</w:t>
      </w:r>
    </w:p>
    <w:p w:rsidR="002534A9" w:rsidRPr="00EA0F9A" w:rsidRDefault="002534A9" w:rsidP="0025661E">
      <w:r w:rsidRPr="00EA0F9A">
        <w:t>Download Agent</w:t>
      </w:r>
    </w:p>
    <w:p w:rsidR="00577BD5" w:rsidRDefault="006F163F" w:rsidP="00577BD5">
      <w:pPr>
        <w:pStyle w:val="Heading2"/>
      </w:pPr>
      <w:bookmarkStart w:id="2" w:name="_Toc334539432"/>
      <w:r>
        <w:t xml:space="preserve">Cài đặt </w:t>
      </w:r>
      <w:r w:rsidR="00E64177">
        <w:t xml:space="preserve">Oracle </w:t>
      </w:r>
      <w:r w:rsidR="00EA0F9A">
        <w:t>Database</w:t>
      </w:r>
      <w:bookmarkEnd w:id="2"/>
    </w:p>
    <w:p w:rsidR="006F163F" w:rsidRDefault="006F163F" w:rsidP="006F163F">
      <w:pPr>
        <w:pStyle w:val="Heading2"/>
      </w:pPr>
      <w:bookmarkStart w:id="3" w:name="_Toc334539433"/>
      <w:r>
        <w:t xml:space="preserve">Cài đặt </w:t>
      </w:r>
      <w:r w:rsidR="000B7A51">
        <w:t>JDK</w:t>
      </w:r>
      <w:bookmarkEnd w:id="3"/>
      <w:r>
        <w:t xml:space="preserve"> </w:t>
      </w:r>
    </w:p>
    <w:p w:rsidR="00DE28E1" w:rsidRDefault="00DE28E1" w:rsidP="0025661E">
      <w:r>
        <w:t xml:space="preserve">Download từ </w:t>
      </w:r>
      <w:hyperlink r:id="rId8" w:history="1">
        <w:r w:rsidRPr="00566D36">
          <w:rPr>
            <w:rStyle w:val="Hyperlink"/>
          </w:rPr>
          <w:t>http://java.sun.com/javase/downloads/widget/jdk6.jsp</w:t>
        </w:r>
      </w:hyperlink>
    </w:p>
    <w:p w:rsidR="00DE28E1" w:rsidRDefault="00DE28E1" w:rsidP="0025661E">
      <w:r w:rsidRPr="00DE28E1">
        <w:t>Linux x86_64</w:t>
      </w:r>
      <w:r>
        <w:t xml:space="preserve"> :  </w:t>
      </w:r>
      <w:r w:rsidRPr="00DE28E1">
        <w:t>jdk-6u18-linux-x64.bin</w:t>
      </w:r>
    </w:p>
    <w:p w:rsidR="00D405CE" w:rsidRDefault="00D405CE" w:rsidP="0025661E">
      <w:r>
        <w:t>Logon với account oracle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F14FE2" w:rsidTr="00CE1C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shd w:val="clear" w:color="auto" w:fill="C6D9F1" w:themeFill="text2" w:themeFillTint="33"/>
          </w:tcPr>
          <w:p w:rsidR="00F14FE2" w:rsidRDefault="00F14FE2" w:rsidP="0025661E">
            <w:r>
              <w:t>Check command</w:t>
            </w:r>
          </w:p>
        </w:tc>
      </w:tr>
      <w:tr w:rsidR="00F14FE2" w:rsidTr="00CE1C51">
        <w:tc>
          <w:tcPr>
            <w:tcW w:w="9288" w:type="dxa"/>
            <w:shd w:val="clear" w:color="auto" w:fill="000000" w:themeFill="text1"/>
          </w:tcPr>
          <w:p w:rsidR="00F14FE2" w:rsidRDefault="00F14FE2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t>#</w:t>
            </w:r>
            <w:r w:rsidRPr="00491BE3">
              <w:rPr>
                <w:rFonts w:ascii="Courier New" w:hAnsi="Courier New" w:cs="Courier New"/>
                <w:sz w:val="20"/>
                <w:szCs w:val="20"/>
              </w:rPr>
              <w:t xml:space="preserve">mkdir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–p </w:t>
            </w:r>
            <w:r w:rsidRPr="00491BE3">
              <w:rPr>
                <w:rFonts w:ascii="Courier New" w:hAnsi="Courier New" w:cs="Courier New"/>
                <w:sz w:val="20"/>
                <w:szCs w:val="20"/>
              </w:rPr>
              <w:t>/u02/jdk</w:t>
            </w:r>
          </w:p>
          <w:p w:rsidR="00F14FE2" w:rsidRDefault="00F14FE2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/u02/jdk</w:t>
            </w:r>
          </w:p>
          <w:p w:rsidR="00F14FE2" w:rsidRDefault="00F14FE2" w:rsidP="0025661E"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#</w:t>
            </w:r>
            <w: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./j</w:t>
            </w:r>
            <w:r w:rsidRPr="00491BE3">
              <w:rPr>
                <w:rFonts w:ascii="Courier New" w:hAnsi="Courier New" w:cs="Courier New"/>
                <w:sz w:val="20"/>
                <w:szCs w:val="20"/>
              </w:rPr>
              <w:t>dk-6u18-linux-x64.bin</w:t>
            </w:r>
          </w:p>
        </w:tc>
      </w:tr>
    </w:tbl>
    <w:p w:rsidR="00D405CE" w:rsidRDefault="003F0CB3" w:rsidP="0025661E">
      <w:pPr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45CEF223" wp14:editId="2F2BF7C4">
            <wp:extent cx="5512279" cy="41406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490" cy="414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1E" w:rsidRDefault="0025661E" w:rsidP="0025661E">
      <w:pPr>
        <w:ind w:firstLine="0"/>
      </w:pPr>
    </w:p>
    <w:p w:rsidR="003F0CB3" w:rsidRDefault="003F0CB3" w:rsidP="0025661E">
      <w:pPr>
        <w:ind w:firstLine="0"/>
      </w:pPr>
      <w:r>
        <w:rPr>
          <w:noProof/>
          <w:lang w:eastAsia="ja-JP"/>
        </w:rPr>
        <w:drawing>
          <wp:inline distT="0" distB="0" distL="0" distR="0" wp14:anchorId="44CCE5E1" wp14:editId="039BD41D">
            <wp:extent cx="5511800" cy="3031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284" cy="30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B3" w:rsidRDefault="003F0CB3" w:rsidP="0025661E">
      <w:pPr>
        <w:ind w:firstLine="0"/>
      </w:pPr>
      <w:r>
        <w:t xml:space="preserve">Click </w:t>
      </w:r>
      <w:r w:rsidRPr="003F0CB3">
        <w:t>Enter</w:t>
      </w:r>
    </w:p>
    <w:p w:rsidR="00720C36" w:rsidRDefault="00720C36" w:rsidP="0025661E">
      <w:pPr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78D76065" wp14:editId="7999F58E">
            <wp:extent cx="5495026" cy="325004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935" cy="32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1E" w:rsidRDefault="0025661E" w:rsidP="0025661E">
      <w:pPr>
        <w:ind w:firstLine="0"/>
      </w:pPr>
    </w:p>
    <w:p w:rsidR="00720C36" w:rsidRDefault="00720C36" w:rsidP="0025661E">
      <w:r>
        <w:t xml:space="preserve">Chọn </w:t>
      </w:r>
      <w:r w:rsidRPr="00720C36">
        <w:t>Yes</w:t>
      </w:r>
      <w:r>
        <w:t xml:space="preserve"> và </w:t>
      </w:r>
      <w:r w:rsidRPr="00720C36">
        <w:t>Enter</w:t>
      </w:r>
    </w:p>
    <w:p w:rsidR="00CB75D9" w:rsidRDefault="00CB75D9" w:rsidP="0025661E">
      <w:pPr>
        <w:ind w:firstLine="0"/>
      </w:pPr>
      <w:r>
        <w:rPr>
          <w:noProof/>
          <w:lang w:eastAsia="ja-JP"/>
        </w:rPr>
        <w:drawing>
          <wp:inline distT="0" distB="0" distL="0" distR="0" wp14:anchorId="6C817381" wp14:editId="3D391C97">
            <wp:extent cx="5494655" cy="41532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423" cy="41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D9" w:rsidRDefault="00CB75D9" w:rsidP="0025661E">
      <w:r>
        <w:t xml:space="preserve">Click </w:t>
      </w:r>
      <w:r w:rsidRPr="00CB75D9">
        <w:t>Enter</w:t>
      </w:r>
    </w:p>
    <w:p w:rsidR="00CB75D9" w:rsidRDefault="00A24778" w:rsidP="0025661E">
      <w:pPr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0128B84F" wp14:editId="12335FDB">
            <wp:extent cx="5451894" cy="40656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209" cy="40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78" w:rsidRDefault="00883AE0" w:rsidP="0025661E">
      <w:pPr>
        <w:ind w:firstLine="0"/>
      </w:pPr>
      <w:r>
        <w:rPr>
          <w:noProof/>
          <w:lang w:eastAsia="ja-JP"/>
        </w:rPr>
        <w:drawing>
          <wp:inline distT="0" distB="0" distL="0" distR="0" wp14:anchorId="57F10E07" wp14:editId="55B41419">
            <wp:extent cx="5503653" cy="40648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120" cy="406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FB" w:rsidRDefault="003C7AFB" w:rsidP="0025661E">
      <w:r>
        <w:t>Kiểm tra version Java</w:t>
      </w:r>
    </w:p>
    <w:p w:rsidR="003C7AFB" w:rsidRDefault="003C7AFB" w:rsidP="0025661E">
      <w:pPr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79FD7FE4" wp14:editId="0D2045B8">
            <wp:extent cx="5520906" cy="3808010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3987" cy="38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1E" w:rsidRPr="00CB75D9" w:rsidRDefault="0025661E" w:rsidP="0025661E"/>
    <w:p w:rsidR="006F163F" w:rsidRDefault="006F163F" w:rsidP="0025661E">
      <w:pPr>
        <w:pStyle w:val="Heading2"/>
      </w:pPr>
      <w:bookmarkStart w:id="4" w:name="_Toc334539434"/>
      <w:r>
        <w:t xml:space="preserve">Cài đặt Oracle </w:t>
      </w:r>
      <w:r w:rsidR="000B2811">
        <w:t>Weblogic Server 10.3.2</w:t>
      </w:r>
      <w:bookmarkEnd w:id="4"/>
    </w:p>
    <w:p w:rsidR="0061546B" w:rsidRDefault="00F14FE2" w:rsidP="0025661E">
      <w:r>
        <w:t xml:space="preserve">Download Weblogic Version from </w:t>
      </w:r>
    </w:p>
    <w:p w:rsidR="00F14FE2" w:rsidRDefault="00B42EBE" w:rsidP="0025661E">
      <w:pPr>
        <w:rPr>
          <w:color w:val="000000"/>
          <w:lang w:val="en-GB"/>
        </w:rPr>
      </w:pPr>
      <w:hyperlink r:id="rId16" w:tgtFrame="_blank" w:tooltip="WLS Software Location" w:history="1">
        <w:r w:rsidR="00F14FE2">
          <w:rPr>
            <w:rStyle w:val="Hyperlink"/>
            <w:lang w:val="en-GB"/>
          </w:rPr>
          <w:t>http://www.oracle.com/technetwork/middleware/ias/downloads/wls-main-097127.html</w:t>
        </w:r>
      </w:hyperlink>
      <w:r w:rsidR="00F14FE2">
        <w:rPr>
          <w:color w:val="000000"/>
          <w:lang w:val="en-GB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F14FE2" w:rsidTr="00F14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shd w:val="clear" w:color="auto" w:fill="C6D9F1" w:themeFill="text2" w:themeFillTint="33"/>
          </w:tcPr>
          <w:p w:rsidR="00F14FE2" w:rsidRDefault="00F14FE2" w:rsidP="0025661E">
            <w:r>
              <w:t>Logon account oracle</w:t>
            </w:r>
          </w:p>
        </w:tc>
      </w:tr>
      <w:tr w:rsidR="00F14FE2" w:rsidTr="00F14FE2">
        <w:tc>
          <w:tcPr>
            <w:tcW w:w="9288" w:type="dxa"/>
            <w:shd w:val="clear" w:color="auto" w:fill="000000" w:themeFill="text1"/>
          </w:tcPr>
          <w:p w:rsidR="00F14FE2" w:rsidRPr="00F14FE2" w:rsidRDefault="00F14FE2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4FE2">
              <w:rPr>
                <w:rFonts w:ascii="Courier New" w:hAnsi="Courier New" w:cs="Courier New"/>
                <w:sz w:val="20"/>
                <w:szCs w:val="20"/>
              </w:rPr>
              <w:t>#export JAVA_HOME=/u02/jdk/jdk1.6.0_18</w:t>
            </w:r>
          </w:p>
          <w:p w:rsidR="00F14FE2" w:rsidRDefault="00F14FE2" w:rsidP="0025661E">
            <w:r w:rsidRPr="00F14FE2"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="004C176A">
              <w:rPr>
                <w:color w:val="000000"/>
                <w:lang w:val="en-GB"/>
              </w:rPr>
              <w:t xml:space="preserve"> </w:t>
            </w:r>
            <w:r w:rsidR="004C176A" w:rsidRPr="004C176A">
              <w:rPr>
                <w:rFonts w:ascii="Courier New" w:hAnsi="Courier New" w:cs="Courier New"/>
                <w:sz w:val="20"/>
                <w:szCs w:val="20"/>
              </w:rPr>
              <w:t>&lt;JAVA_HOME&gt;/bin/java -d64 -jar wls1032_generic.jar</w:t>
            </w:r>
            <w:r w:rsidR="004C176A">
              <w:rPr>
                <w:rFonts w:ascii="Courier New" w:hAnsi="Courier New" w:cs="Courier New"/>
                <w:sz w:val="20"/>
                <w:szCs w:val="20"/>
              </w:rPr>
              <w:t xml:space="preserve"> (OS 64bit)</w:t>
            </w:r>
          </w:p>
        </w:tc>
      </w:tr>
    </w:tbl>
    <w:p w:rsidR="00F14FE2" w:rsidRDefault="00610CB6" w:rsidP="0025661E">
      <w:r>
        <w:rPr>
          <w:noProof/>
          <w:lang w:eastAsia="ja-JP"/>
        </w:rPr>
        <w:lastRenderedPageBreak/>
        <w:drawing>
          <wp:inline distT="0" distB="0" distL="0" distR="0" wp14:anchorId="2779A048" wp14:editId="0006ACC6">
            <wp:extent cx="4994695" cy="36425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619" cy="36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1E" w:rsidRDefault="0025661E" w:rsidP="0025661E"/>
    <w:p w:rsidR="00610CB6" w:rsidRDefault="00610CB6" w:rsidP="0025661E">
      <w:r>
        <w:t xml:space="preserve">Chọn </w:t>
      </w:r>
      <w:r w:rsidRPr="00610CB6">
        <w:t>Next</w:t>
      </w:r>
    </w:p>
    <w:p w:rsidR="00610CB6" w:rsidRDefault="00985E01" w:rsidP="0025661E">
      <w:r>
        <w:rPr>
          <w:noProof/>
          <w:lang w:eastAsia="ja-JP"/>
        </w:rPr>
        <w:drawing>
          <wp:inline distT="0" distB="0" distL="0" distR="0" wp14:anchorId="24877B72" wp14:editId="7C977F49">
            <wp:extent cx="5055080" cy="369487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237" cy="37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01" w:rsidRDefault="00985E01" w:rsidP="0025661E">
      <w:r>
        <w:t xml:space="preserve">Chọn </w:t>
      </w:r>
      <w:r w:rsidRPr="00985E01">
        <w:t>Middleware Home</w:t>
      </w:r>
      <w:r w:rsidR="00B943E5">
        <w:t xml:space="preserve"> và </w:t>
      </w:r>
      <w:r w:rsidR="00B943E5" w:rsidRPr="00B943E5">
        <w:t>Next</w:t>
      </w:r>
    </w:p>
    <w:p w:rsidR="00B943E5" w:rsidRDefault="003503EB" w:rsidP="0025661E">
      <w:r>
        <w:rPr>
          <w:noProof/>
          <w:lang w:eastAsia="ja-JP"/>
        </w:rPr>
        <w:lastRenderedPageBreak/>
        <w:drawing>
          <wp:inline distT="0" distB="0" distL="0" distR="0" wp14:anchorId="79531A94" wp14:editId="042F987B">
            <wp:extent cx="5098212" cy="3750409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069" cy="37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1E" w:rsidRDefault="0025661E" w:rsidP="0025661E"/>
    <w:p w:rsidR="003503EB" w:rsidRDefault="003503EB" w:rsidP="0025661E">
      <w:pPr>
        <w:rPr>
          <w:b/>
        </w:rPr>
      </w:pPr>
      <w:r>
        <w:t xml:space="preserve">Không check MOS và </w:t>
      </w:r>
      <w:r w:rsidRPr="003503EB">
        <w:rPr>
          <w:b/>
        </w:rPr>
        <w:t>Next</w:t>
      </w:r>
    </w:p>
    <w:p w:rsidR="003503EB" w:rsidRDefault="003E179D" w:rsidP="0025661E">
      <w:r>
        <w:rPr>
          <w:noProof/>
          <w:lang w:eastAsia="ja-JP"/>
        </w:rPr>
        <w:drawing>
          <wp:inline distT="0" distB="0" distL="0" distR="0" wp14:anchorId="2AF58889" wp14:editId="2883B707">
            <wp:extent cx="5141344" cy="3669973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609" cy="36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9D" w:rsidRDefault="003E179D" w:rsidP="0025661E">
      <w:r>
        <w:t xml:space="preserve">Chọn </w:t>
      </w:r>
      <w:r w:rsidRPr="003E179D">
        <w:t>Typical</w:t>
      </w:r>
      <w:r>
        <w:t xml:space="preserve"> và </w:t>
      </w:r>
      <w:r w:rsidRPr="003E179D">
        <w:t>Next</w:t>
      </w:r>
    </w:p>
    <w:p w:rsidR="003E179D" w:rsidRDefault="009C3B2F" w:rsidP="0025661E">
      <w:r>
        <w:rPr>
          <w:noProof/>
          <w:lang w:eastAsia="ja-JP"/>
        </w:rPr>
        <w:lastRenderedPageBreak/>
        <w:drawing>
          <wp:inline distT="0" distB="0" distL="0" distR="0" wp14:anchorId="7C4591AB" wp14:editId="13F25006">
            <wp:extent cx="5106838" cy="367289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9066" cy="36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2F" w:rsidRDefault="009C3B2F" w:rsidP="0025661E">
      <w:r>
        <w:t xml:space="preserve">Chọn </w:t>
      </w:r>
      <w:r w:rsidRPr="009C3B2F">
        <w:t>Weblogic Home</w:t>
      </w:r>
      <w:r>
        <w:t xml:space="preserve"> và </w:t>
      </w:r>
      <w:r w:rsidRPr="009C3B2F">
        <w:t>Next</w:t>
      </w:r>
    </w:p>
    <w:p w:rsidR="0025661E" w:rsidRDefault="0025661E" w:rsidP="0025661E"/>
    <w:p w:rsidR="009C3B2F" w:rsidRDefault="0027317D" w:rsidP="0025661E">
      <w:r>
        <w:rPr>
          <w:noProof/>
          <w:lang w:eastAsia="ja-JP"/>
        </w:rPr>
        <w:drawing>
          <wp:inline distT="0" distB="0" distL="0" distR="0" wp14:anchorId="7FECD528" wp14:editId="3BBA5552">
            <wp:extent cx="5106670" cy="38152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618" cy="38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7D" w:rsidRDefault="0027317D" w:rsidP="0025661E">
      <w:r>
        <w:t>Oracle installing</w:t>
      </w:r>
    </w:p>
    <w:p w:rsidR="0027317D" w:rsidRDefault="009278DC" w:rsidP="0025661E">
      <w:r>
        <w:rPr>
          <w:noProof/>
          <w:lang w:eastAsia="ja-JP"/>
        </w:rPr>
        <w:lastRenderedPageBreak/>
        <w:drawing>
          <wp:inline distT="0" distB="0" distL="0" distR="0" wp14:anchorId="4EB2AD64" wp14:editId="37B2AF18">
            <wp:extent cx="5067437" cy="3623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704" cy="36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DC" w:rsidRDefault="009278DC" w:rsidP="0025661E">
      <w:r>
        <w:t xml:space="preserve">Không check </w:t>
      </w:r>
      <w:r w:rsidRPr="009278DC">
        <w:t>Run Quickstart</w:t>
      </w:r>
      <w:r>
        <w:t xml:space="preserve"> và </w:t>
      </w:r>
      <w:r w:rsidRPr="009278DC">
        <w:t>Done</w:t>
      </w:r>
    </w:p>
    <w:p w:rsidR="006F163F" w:rsidRPr="006F163F" w:rsidRDefault="006F163F" w:rsidP="0025661E">
      <w:bookmarkStart w:id="5" w:name="_Toc334539435"/>
      <w:r>
        <w:t>Cài đặt patch cho Oracl</w:t>
      </w:r>
      <w:r w:rsidR="00DD1E48">
        <w:t>e Weblogic Server 10.3.2</w:t>
      </w:r>
      <w:bookmarkEnd w:id="5"/>
    </w:p>
    <w:p w:rsidR="006F163F" w:rsidRDefault="008930C6" w:rsidP="0025661E">
      <w:r>
        <w:t xml:space="preserve">Download patch </w:t>
      </w:r>
      <w:r w:rsidRPr="008930C6">
        <w:t>WebLogic_p9438213_10320_Generic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78"/>
        <w:gridCol w:w="1710"/>
      </w:tblGrid>
      <w:tr w:rsidR="00E80403" w:rsidTr="00E80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E80403" w:rsidRDefault="00E80403" w:rsidP="0025661E">
            <w:r>
              <w:t>Logon account oracle</w:t>
            </w:r>
          </w:p>
        </w:tc>
      </w:tr>
      <w:tr w:rsidR="00E80403" w:rsidTr="00E80403">
        <w:tc>
          <w:tcPr>
            <w:tcW w:w="9288" w:type="dxa"/>
            <w:gridSpan w:val="2"/>
            <w:shd w:val="clear" w:color="auto" w:fill="000000" w:themeFill="text1"/>
          </w:tcPr>
          <w:p w:rsidR="00E80403" w:rsidRDefault="00E80403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0403">
              <w:rPr>
                <w:rFonts w:ascii="Courier New" w:hAnsi="Courier New" w:cs="Courier New"/>
                <w:sz w:val="20"/>
                <w:szCs w:val="20"/>
              </w:rPr>
              <w:t>#export MW_HOME=/u01/oracle/Middleware</w:t>
            </w:r>
          </w:p>
          <w:p w:rsidR="00E80403" w:rsidRDefault="00B66C3D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#mkdir –p /tmp/patch</w:t>
            </w:r>
          </w:p>
          <w:p w:rsidR="00B66C3D" w:rsidRDefault="00B66C3D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#cp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WebLogic_p9438213_10320_Generic</w:t>
            </w:r>
            <w:r>
              <w:rPr>
                <w:rFonts w:ascii="Courier New" w:hAnsi="Courier New" w:cs="Courier New"/>
                <w:sz w:val="20"/>
                <w:szCs w:val="20"/>
              </w:rPr>
              <w:t>.zip /tmp/patch</w:t>
            </w:r>
          </w:p>
          <w:p w:rsidR="00B66C3D" w:rsidRDefault="00B66C3D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/tmp/patch</w:t>
            </w:r>
          </w:p>
          <w:p w:rsidR="00B66C3D" w:rsidRDefault="00B66C3D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#unzip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WebLogic_p9438213_10320_Generic</w:t>
            </w:r>
            <w:r>
              <w:rPr>
                <w:rFonts w:ascii="Courier New" w:hAnsi="Courier New" w:cs="Courier New"/>
                <w:sz w:val="20"/>
                <w:szCs w:val="20"/>
              </w:rPr>
              <w:t>.zip</w:t>
            </w:r>
          </w:p>
          <w:p w:rsidR="00B66C3D" w:rsidRDefault="00B66C3D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#cp *.jar *.xml</w:t>
            </w:r>
            <w:r w:rsidRPr="00B66C3D">
              <w:rPr>
                <w:rFonts w:ascii="Courier New" w:hAnsi="Courier New" w:cs="Courier New"/>
                <w:color w:val="FFFFFF" w:themeColor="background1"/>
                <w:sz w:val="20"/>
                <w:szCs w:val="20"/>
              </w:rPr>
              <w:t xml:space="preserve">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$MW_HOME/utils/bsu</w:t>
            </w:r>
          </w:p>
          <w:p w:rsidR="000A53B6" w:rsidRDefault="000A53B6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#cd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$MW_HOME/utils/bsu</w:t>
            </w:r>
          </w:p>
          <w:p w:rsidR="004A0599" w:rsidRPr="00E80403" w:rsidRDefault="004A0599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A0599">
              <w:rPr>
                <w:rStyle w:val="HTMLCode"/>
                <w:rFonts w:eastAsia="Calibri"/>
                <w:color w:val="FFFFFF" w:themeColor="background1"/>
              </w:rPr>
              <w:t>./bsu.sh -prod_dir=$MW_HOME/wlserver_10.3 -patchlist=WDJ7 -verbose -install</w:t>
            </w:r>
          </w:p>
        </w:tc>
      </w:tr>
      <w:tr w:rsidR="002D1520" w:rsidTr="002D1520">
        <w:tc>
          <w:tcPr>
            <w:tcW w:w="7578" w:type="dxa"/>
            <w:shd w:val="clear" w:color="auto" w:fill="C6D9F1" w:themeFill="text2" w:themeFillTint="33"/>
          </w:tcPr>
          <w:p w:rsidR="002D1520" w:rsidRPr="00E80403" w:rsidRDefault="002D1520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tc>
          <w:tcPr>
            <w:tcW w:w="1710" w:type="dxa"/>
            <w:shd w:val="clear" w:color="auto" w:fill="C6D9F1" w:themeFill="text2" w:themeFillTint="33"/>
          </w:tcPr>
          <w:p w:rsidR="002D1520" w:rsidRPr="00E80403" w:rsidRDefault="002D1520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1200" w:dyaOrig="8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75pt;height:40.75pt" o:ole="">
                  <v:imagedata r:id="rId24" o:title=""/>
                </v:shape>
                <o:OLEObject Type="Embed" ProgID="Package" ShapeID="_x0000_i1025" DrawAspect="Content" ObjectID="_1517986110" r:id="rId25"/>
              </w:object>
            </w:r>
          </w:p>
        </w:tc>
      </w:tr>
    </w:tbl>
    <w:p w:rsidR="0025661E" w:rsidRDefault="0025661E" w:rsidP="0025661E"/>
    <w:p w:rsidR="0025661E" w:rsidRDefault="0025661E" w:rsidP="0025661E"/>
    <w:p w:rsidR="0025661E" w:rsidRDefault="0025661E" w:rsidP="0025661E"/>
    <w:p w:rsidR="00E80403" w:rsidRDefault="00CE1C51" w:rsidP="0025661E">
      <w:r>
        <w:lastRenderedPageBreak/>
        <w:t>Kiểm tra patch đã được apply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78"/>
        <w:gridCol w:w="1710"/>
      </w:tblGrid>
      <w:tr w:rsidR="00CE1C51" w:rsidTr="00CE1C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CE1C51" w:rsidRDefault="00CE1C51" w:rsidP="0025661E">
            <w:r>
              <w:t>Logon account oracle</w:t>
            </w:r>
          </w:p>
        </w:tc>
      </w:tr>
      <w:tr w:rsidR="00CE1C51" w:rsidTr="00CE1C51">
        <w:tc>
          <w:tcPr>
            <w:tcW w:w="9288" w:type="dxa"/>
            <w:gridSpan w:val="2"/>
            <w:shd w:val="clear" w:color="auto" w:fill="000000" w:themeFill="text1"/>
          </w:tcPr>
          <w:p w:rsidR="00CE1C51" w:rsidRDefault="00CE1C51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0403">
              <w:rPr>
                <w:rFonts w:ascii="Courier New" w:hAnsi="Courier New" w:cs="Courier New"/>
                <w:sz w:val="20"/>
                <w:szCs w:val="20"/>
              </w:rPr>
              <w:t>#export MW_HOME=/u01/oracle/Middleware</w:t>
            </w:r>
          </w:p>
          <w:p w:rsidR="00CE1C51" w:rsidRDefault="00CE1C51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#cd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$MW_HOME/utils/bsu</w:t>
            </w:r>
          </w:p>
          <w:p w:rsidR="00CE1C51" w:rsidRDefault="00FB163A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FB163A">
              <w:rPr>
                <w:rFonts w:ascii="Courier New" w:hAnsi="Courier New" w:cs="Courier New"/>
                <w:sz w:val="20"/>
                <w:szCs w:val="20"/>
              </w:rPr>
              <w:t>./bsu.sh -report -patch_id_mask=XLXA</w:t>
            </w:r>
          </w:p>
          <w:p w:rsidR="00FB163A" w:rsidRPr="00FB163A" w:rsidRDefault="00FB163A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FB163A">
              <w:rPr>
                <w:rFonts w:ascii="Courier New" w:hAnsi="Courier New" w:cs="Courier New"/>
                <w:sz w:val="20"/>
                <w:szCs w:val="20"/>
              </w:rPr>
              <w:t>./bsu.sh -report -patch_id_mask=NIXN</w:t>
            </w:r>
          </w:p>
          <w:p w:rsidR="00FB163A" w:rsidRPr="00E80403" w:rsidRDefault="00FB163A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163A">
              <w:rPr>
                <w:rFonts w:ascii="Courier New" w:hAnsi="Courier New" w:cs="Courier New"/>
                <w:sz w:val="20"/>
                <w:szCs w:val="20"/>
              </w:rPr>
              <w:t>#./bsu.sh -report -patch_id_mask=4D53</w:t>
            </w:r>
          </w:p>
        </w:tc>
      </w:tr>
      <w:tr w:rsidR="00CE1C51" w:rsidTr="00CE1C51">
        <w:tc>
          <w:tcPr>
            <w:tcW w:w="7578" w:type="dxa"/>
            <w:shd w:val="clear" w:color="auto" w:fill="C6D9F1" w:themeFill="text2" w:themeFillTint="33"/>
          </w:tcPr>
          <w:p w:rsidR="00CE1C51" w:rsidRPr="00E80403" w:rsidRDefault="00CE1C51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tc>
          <w:tcPr>
            <w:tcW w:w="1710" w:type="dxa"/>
            <w:shd w:val="clear" w:color="auto" w:fill="C6D9F1" w:themeFill="text2" w:themeFillTint="33"/>
          </w:tcPr>
          <w:p w:rsidR="00CE1C51" w:rsidRPr="00E80403" w:rsidRDefault="00CE1C51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1200" w:dyaOrig="811">
                <v:shape id="_x0000_i1026" type="#_x0000_t75" style="width:59.75pt;height:40.75pt" o:ole="">
                  <v:imagedata r:id="rId24" o:title=""/>
                </v:shape>
                <o:OLEObject Type="Embed" ProgID="Package" ShapeID="_x0000_i1026" DrawAspect="Content" ObjectID="_1517986111" r:id="rId26"/>
              </w:object>
            </w:r>
          </w:p>
        </w:tc>
      </w:tr>
    </w:tbl>
    <w:p w:rsidR="00CE1C51" w:rsidRDefault="00A546CD" w:rsidP="0025661E">
      <w:bookmarkStart w:id="6" w:name="_Toc334539436"/>
      <w:r>
        <w:t>Cài đặt Grid Control 11g</w:t>
      </w:r>
      <w:bookmarkEnd w:id="6"/>
    </w:p>
    <w:p w:rsidR="0047781A" w:rsidRDefault="003602E5" w:rsidP="0025661E">
      <w:r>
        <w:t xml:space="preserve">Download Grid Control software từ </w:t>
      </w:r>
    </w:p>
    <w:p w:rsidR="00600EAE" w:rsidRDefault="00B42EBE" w:rsidP="0025661E">
      <w:hyperlink r:id="rId27" w:history="1">
        <w:r w:rsidR="00FD3F85" w:rsidRPr="00403F57">
          <w:rPr>
            <w:rStyle w:val="Hyperlink"/>
          </w:rPr>
          <w:t>http://www.oracle.com/technology/software/products/oem/index.html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6342B0" w:rsidTr="004F6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shd w:val="clear" w:color="auto" w:fill="C6D9F1" w:themeFill="text2" w:themeFillTint="33"/>
          </w:tcPr>
          <w:p w:rsidR="006342B0" w:rsidRDefault="006342B0" w:rsidP="0025661E">
            <w:r>
              <w:t>Logon account oracle</w:t>
            </w:r>
          </w:p>
        </w:tc>
      </w:tr>
      <w:tr w:rsidR="006342B0" w:rsidTr="004F6691">
        <w:tc>
          <w:tcPr>
            <w:tcW w:w="9288" w:type="dxa"/>
            <w:shd w:val="clear" w:color="auto" w:fill="000000" w:themeFill="text1"/>
          </w:tcPr>
          <w:p w:rsidR="006342B0" w:rsidRDefault="006342B0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#mkdir –p /u01/setup/gridcontrol</w:t>
            </w:r>
          </w:p>
          <w:p w:rsidR="006342B0" w:rsidRDefault="006342B0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#cp *.zip /u01/setup/gridcontrol</w:t>
            </w:r>
          </w:p>
          <w:p w:rsidR="006342B0" w:rsidRDefault="006342B0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/u01/setup/gridcontrol</w:t>
            </w:r>
          </w:p>
          <w:p w:rsidR="006342B0" w:rsidRDefault="006342B0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#unzip </w:t>
            </w:r>
            <w:r w:rsidRPr="006342B0">
              <w:rPr>
                <w:rFonts w:ascii="Courier New" w:hAnsi="Courier New" w:cs="Courier New"/>
                <w:sz w:val="20"/>
                <w:szCs w:val="20"/>
              </w:rPr>
              <w:t>GridControl_11.1.0.1.0_Linux_1of3.zip</w:t>
            </w:r>
          </w:p>
          <w:p w:rsidR="006342B0" w:rsidRDefault="006342B0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#unzip GridControl_11.1.0.1.0_Linux_2</w:t>
            </w:r>
            <w:r w:rsidRPr="006342B0">
              <w:rPr>
                <w:rFonts w:ascii="Courier New" w:hAnsi="Courier New" w:cs="Courier New"/>
                <w:sz w:val="20"/>
                <w:szCs w:val="20"/>
              </w:rPr>
              <w:t>of3.zip</w:t>
            </w:r>
          </w:p>
          <w:p w:rsidR="006342B0" w:rsidRDefault="006342B0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#unzip GridControl_11.1.0.1.0_Linux_3</w:t>
            </w:r>
            <w:r w:rsidRPr="006342B0">
              <w:rPr>
                <w:rFonts w:ascii="Courier New" w:hAnsi="Courier New" w:cs="Courier New"/>
                <w:sz w:val="20"/>
                <w:szCs w:val="20"/>
              </w:rPr>
              <w:t>of3.zip</w:t>
            </w:r>
          </w:p>
          <w:p w:rsidR="00C4564D" w:rsidRDefault="00C4564D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grid</w:t>
            </w:r>
          </w:p>
          <w:p w:rsidR="00C4564D" w:rsidRPr="00E80403" w:rsidRDefault="00C4564D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#./runInstaller</w:t>
            </w:r>
          </w:p>
        </w:tc>
      </w:tr>
    </w:tbl>
    <w:p w:rsidR="00FD3F85" w:rsidRDefault="00F46052" w:rsidP="0025661E">
      <w:r>
        <w:rPr>
          <w:noProof/>
          <w:lang w:eastAsia="ja-JP"/>
        </w:rPr>
        <w:lastRenderedPageBreak/>
        <w:drawing>
          <wp:inline distT="0" distB="0" distL="0" distR="0" wp14:anchorId="5A6109AC" wp14:editId="57BD02C5">
            <wp:extent cx="5080959" cy="3812348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5446" cy="38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1E" w:rsidRDefault="0025661E" w:rsidP="0025661E"/>
    <w:p w:rsidR="00F46052" w:rsidRDefault="00F46052" w:rsidP="0025661E">
      <w:pPr>
        <w:rPr>
          <w:b/>
        </w:rPr>
      </w:pPr>
      <w:r>
        <w:t xml:space="preserve">Không chọn updates từ MOS và </w:t>
      </w:r>
      <w:r w:rsidRPr="00F46052">
        <w:rPr>
          <w:b/>
        </w:rPr>
        <w:t>Next</w:t>
      </w:r>
    </w:p>
    <w:p w:rsidR="00F46052" w:rsidRDefault="004E0084" w:rsidP="0025661E">
      <w:r>
        <w:rPr>
          <w:noProof/>
          <w:lang w:eastAsia="ja-JP"/>
        </w:rPr>
        <w:drawing>
          <wp:inline distT="0" distB="0" distL="0" distR="0" wp14:anchorId="2ACCCC3F" wp14:editId="0DC45CEA">
            <wp:extent cx="5760720" cy="43310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4" w:rsidRDefault="004E0084" w:rsidP="0025661E">
      <w:r>
        <w:lastRenderedPageBreak/>
        <w:t xml:space="preserve">Chọn </w:t>
      </w:r>
      <w:r w:rsidRPr="004E0084">
        <w:t>Skip software Updates</w:t>
      </w:r>
      <w:r>
        <w:t xml:space="preserve"> và </w:t>
      </w:r>
      <w:r w:rsidRPr="004E0084">
        <w:t>Next</w:t>
      </w:r>
    </w:p>
    <w:p w:rsidR="001852EC" w:rsidRDefault="00CF10A8" w:rsidP="0025661E">
      <w:r>
        <w:rPr>
          <w:noProof/>
          <w:lang w:eastAsia="ja-JP"/>
        </w:rPr>
        <w:drawing>
          <wp:inline distT="0" distB="0" distL="0" distR="0" wp14:anchorId="18FD8F42" wp14:editId="526D8E1F">
            <wp:extent cx="5089585" cy="3796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93" cy="38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1E" w:rsidRDefault="0025661E" w:rsidP="0025661E"/>
    <w:p w:rsidR="00204694" w:rsidRDefault="00933A95" w:rsidP="0025661E">
      <w:r>
        <w:t xml:space="preserve">Chọn </w:t>
      </w:r>
      <w:r w:rsidRPr="00933A95">
        <w:t>Install a New</w:t>
      </w:r>
      <w:r>
        <w:t xml:space="preserve"> và </w:t>
      </w:r>
      <w:r w:rsidRPr="00933A95">
        <w:t>Next</w:t>
      </w:r>
    </w:p>
    <w:p w:rsidR="00933A95" w:rsidRDefault="00257617" w:rsidP="0025661E">
      <w:r>
        <w:rPr>
          <w:noProof/>
          <w:lang w:eastAsia="ja-JP"/>
        </w:rPr>
        <w:drawing>
          <wp:inline distT="0" distB="0" distL="0" distR="0" wp14:anchorId="09DCB37A" wp14:editId="72DDF29C">
            <wp:extent cx="5080959" cy="3790091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3266" cy="37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17" w:rsidRDefault="00257617" w:rsidP="0025661E">
      <w:pPr>
        <w:rPr>
          <w:b/>
        </w:rPr>
      </w:pPr>
      <w:r>
        <w:t xml:space="preserve">Kiểm tra các tham số của OS phải ở trạng thái </w:t>
      </w:r>
      <w:r w:rsidRPr="00257617">
        <w:rPr>
          <w:b/>
        </w:rPr>
        <w:t>Succeeded</w:t>
      </w:r>
      <w:r>
        <w:t xml:space="preserve"> và </w:t>
      </w:r>
      <w:r w:rsidRPr="00257617">
        <w:rPr>
          <w:b/>
        </w:rPr>
        <w:t>Next</w:t>
      </w:r>
    </w:p>
    <w:p w:rsidR="0065328F" w:rsidRDefault="009B13BC" w:rsidP="0025661E">
      <w:r>
        <w:rPr>
          <w:noProof/>
          <w:lang w:eastAsia="ja-JP"/>
        </w:rPr>
        <w:lastRenderedPageBreak/>
        <w:drawing>
          <wp:inline distT="0" distB="0" distL="0" distR="0" wp14:anchorId="20033AC4" wp14:editId="36F227E7">
            <wp:extent cx="5055080" cy="38274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112" cy="38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1E" w:rsidRDefault="0025661E" w:rsidP="0025661E"/>
    <w:p w:rsidR="009B13BC" w:rsidRDefault="009B13BC" w:rsidP="0025661E">
      <w:r>
        <w:t xml:space="preserve">Kiểm tra </w:t>
      </w:r>
      <w:r w:rsidRPr="009B13BC">
        <w:t>Middleware Home</w:t>
      </w:r>
      <w:r>
        <w:t xml:space="preserve"> và </w:t>
      </w:r>
      <w:r w:rsidRPr="009B13BC">
        <w:t>OMS instance base location</w:t>
      </w:r>
      <w:r>
        <w:t xml:space="preserve"> và </w:t>
      </w:r>
      <w:r w:rsidRPr="009B13BC">
        <w:t>Next</w:t>
      </w:r>
    </w:p>
    <w:p w:rsidR="009B13BC" w:rsidRDefault="004E2C8C" w:rsidP="0025661E">
      <w:r>
        <w:rPr>
          <w:noProof/>
          <w:lang w:eastAsia="ja-JP"/>
        </w:rPr>
        <w:drawing>
          <wp:inline distT="0" distB="0" distL="0" distR="0" wp14:anchorId="553637C2" wp14:editId="1C05E405">
            <wp:extent cx="5054600" cy="3794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1368" cy="37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8C" w:rsidRDefault="004E2C8C" w:rsidP="0025661E">
      <w:r>
        <w:t xml:space="preserve">Nhập </w:t>
      </w:r>
      <w:r w:rsidRPr="004E2C8C">
        <w:t>Weblogic Password, Node Manager Password</w:t>
      </w:r>
      <w:r>
        <w:t xml:space="preserve"> và </w:t>
      </w:r>
      <w:r w:rsidRPr="004E2C8C">
        <w:t>Next</w:t>
      </w:r>
    </w:p>
    <w:p w:rsidR="004E2C8C" w:rsidRDefault="00195634" w:rsidP="0025661E">
      <w:r>
        <w:rPr>
          <w:noProof/>
          <w:lang w:eastAsia="ja-JP"/>
        </w:rPr>
        <w:lastRenderedPageBreak/>
        <w:drawing>
          <wp:inline distT="0" distB="0" distL="0" distR="0" wp14:anchorId="1321F723" wp14:editId="1912A434">
            <wp:extent cx="5089585" cy="38138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4522" cy="381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FC" w:rsidRDefault="00C90B96" w:rsidP="0025661E">
      <w:pPr>
        <w:rPr>
          <w:b/>
        </w:rPr>
      </w:pPr>
      <w:r>
        <w:t xml:space="preserve">Nhập thông tin </w:t>
      </w:r>
      <w:r w:rsidRPr="00C90B96">
        <w:rPr>
          <w:b/>
        </w:rPr>
        <w:t>Database</w:t>
      </w:r>
      <w:r>
        <w:t xml:space="preserve"> và </w:t>
      </w:r>
      <w:r w:rsidRPr="00C90B96">
        <w:rPr>
          <w:b/>
        </w:rPr>
        <w:t>Next</w:t>
      </w:r>
    </w:p>
    <w:p w:rsidR="0025661E" w:rsidRDefault="0025661E" w:rsidP="0025661E"/>
    <w:p w:rsidR="00C90B96" w:rsidRDefault="00195634" w:rsidP="0025661E">
      <w:r>
        <w:rPr>
          <w:noProof/>
          <w:lang w:eastAsia="ja-JP"/>
        </w:rPr>
        <w:drawing>
          <wp:inline distT="0" distB="0" distL="0" distR="0" wp14:anchorId="76CE9368" wp14:editId="6DF9E4B4">
            <wp:extent cx="5089525" cy="3797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5535" cy="38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34" w:rsidRDefault="00195634" w:rsidP="0025661E">
      <w:r>
        <w:t xml:space="preserve">Nhập </w:t>
      </w:r>
      <w:r w:rsidRPr="00195634">
        <w:t>SYSMAN Password</w:t>
      </w:r>
      <w:r>
        <w:t xml:space="preserve">, </w:t>
      </w:r>
      <w:r w:rsidRPr="00195634">
        <w:t>kiểm tra lại các datafile của các tablespace</w:t>
      </w:r>
      <w:r>
        <w:t xml:space="preserve"> và </w:t>
      </w:r>
      <w:r w:rsidRPr="00195634">
        <w:t>Next</w:t>
      </w:r>
    </w:p>
    <w:p w:rsidR="0094623C" w:rsidRDefault="00AA2250" w:rsidP="0025661E">
      <w:r>
        <w:rPr>
          <w:noProof/>
          <w:lang w:eastAsia="ja-JP"/>
        </w:rPr>
        <w:lastRenderedPageBreak/>
        <w:drawing>
          <wp:inline distT="0" distB="0" distL="0" distR="0" wp14:anchorId="6DE5157D" wp14:editId="0876446A">
            <wp:extent cx="5055080" cy="37929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734" cy="37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50" w:rsidRDefault="00AA2250" w:rsidP="0025661E">
      <w:r>
        <w:t xml:space="preserve">Nhập </w:t>
      </w:r>
      <w:r w:rsidRPr="00AA2250">
        <w:t xml:space="preserve">Registration Password, chọn Allow only secure agents to communicate with the OMS, Allow only secure access to the console </w:t>
      </w:r>
      <w:r>
        <w:t xml:space="preserve">và </w:t>
      </w:r>
      <w:r w:rsidRPr="00AA2250">
        <w:t>Next</w:t>
      </w:r>
    </w:p>
    <w:p w:rsidR="0025661E" w:rsidRDefault="0025661E" w:rsidP="0025661E"/>
    <w:p w:rsidR="0094623C" w:rsidRDefault="00FB38BD" w:rsidP="0025661E">
      <w:r>
        <w:rPr>
          <w:noProof/>
          <w:lang w:eastAsia="ja-JP"/>
        </w:rPr>
        <w:drawing>
          <wp:inline distT="0" distB="0" distL="0" distR="0" wp14:anchorId="7F13D3BB" wp14:editId="36AEB6CD">
            <wp:extent cx="5115465" cy="3809818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678" cy="38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F2" w:rsidRDefault="00805F8D" w:rsidP="0025661E">
      <w:r>
        <w:t xml:space="preserve">Kiểm tra lại </w:t>
      </w:r>
      <w:r w:rsidRPr="00805F8D">
        <w:t>port</w:t>
      </w:r>
      <w:r>
        <w:t xml:space="preserve"> của các component và </w:t>
      </w:r>
      <w:r w:rsidRPr="00805F8D">
        <w:t>Next</w:t>
      </w:r>
    </w:p>
    <w:p w:rsidR="00677FAB" w:rsidRDefault="003E4A36" w:rsidP="0025661E">
      <w:pPr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68F5FB5B" wp14:editId="3FB8B018">
            <wp:extent cx="5158597" cy="3870601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1235" cy="38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36" w:rsidRDefault="003E4A36" w:rsidP="0025661E">
      <w:pPr>
        <w:rPr>
          <w:b/>
        </w:rPr>
      </w:pPr>
      <w:r>
        <w:t xml:space="preserve">Kiểm tra lại thông tin cài đặt và </w:t>
      </w:r>
      <w:r w:rsidRPr="003E4A36">
        <w:rPr>
          <w:b/>
        </w:rPr>
        <w:t>Install</w:t>
      </w:r>
    </w:p>
    <w:p w:rsidR="0025661E" w:rsidRPr="003E4A36" w:rsidRDefault="0025661E" w:rsidP="0025661E"/>
    <w:p w:rsidR="004F75FC" w:rsidRDefault="009F2B55" w:rsidP="0025661E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438134C0" wp14:editId="4ED18E9A">
            <wp:extent cx="5055080" cy="3754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929" cy="37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55" w:rsidRDefault="009F2B55" w:rsidP="0025661E">
      <w:r>
        <w:t>Quá trình cài đặt bắt đầu</w:t>
      </w:r>
    </w:p>
    <w:p w:rsidR="009F2B55" w:rsidRDefault="00635C91" w:rsidP="0025661E">
      <w:r>
        <w:rPr>
          <w:noProof/>
          <w:lang w:eastAsia="ja-JP"/>
        </w:rPr>
        <w:lastRenderedPageBreak/>
        <w:drawing>
          <wp:inline distT="0" distB="0" distL="0" distR="0" wp14:anchorId="682B0CA4" wp14:editId="0503E48B">
            <wp:extent cx="5072333" cy="3345247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7390" cy="33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91" w:rsidRDefault="00635C91" w:rsidP="0025661E">
      <w:r>
        <w:t>Execute script allroot.sh</w:t>
      </w:r>
    </w:p>
    <w:p w:rsidR="00C51111" w:rsidRDefault="0025661E" w:rsidP="0025661E">
      <w:r w:rsidRPr="008B4C76">
        <w:rPr>
          <w:rFonts w:ascii="Courier New" w:hAnsi="Courier New" w:cs="Courier New"/>
          <w:sz w:val="20"/>
          <w:szCs w:val="20"/>
        </w:rPr>
        <w:t>#/u01/oracle/Middleware/oms11g/allroot.sh</w:t>
      </w:r>
    </w:p>
    <w:p w:rsidR="00C51111" w:rsidRDefault="00C51111" w:rsidP="0025661E">
      <w:r>
        <w:rPr>
          <w:noProof/>
          <w:lang w:eastAsia="ja-JP"/>
        </w:rPr>
        <w:drawing>
          <wp:inline distT="0" distB="0" distL="0" distR="0" wp14:anchorId="5616C06B" wp14:editId="645B746E">
            <wp:extent cx="5071745" cy="3537647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088" cy="35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91" w:rsidRDefault="001D5341" w:rsidP="0025661E">
      <w:r>
        <w:rPr>
          <w:noProof/>
          <w:lang w:eastAsia="ja-JP"/>
        </w:rPr>
        <w:lastRenderedPageBreak/>
        <w:drawing>
          <wp:inline distT="0" distB="0" distL="0" distR="0" wp14:anchorId="4D2ACD92" wp14:editId="44A92A63">
            <wp:extent cx="5072333" cy="37576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657" cy="37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1" w:rsidRDefault="001D5341" w:rsidP="0025661E">
      <w:r>
        <w:t>Oracle cài đặt các component</w:t>
      </w:r>
    </w:p>
    <w:p w:rsidR="003D0B44" w:rsidRPr="009F2B55" w:rsidRDefault="003D0B44" w:rsidP="0025661E"/>
    <w:p w:rsidR="009F2B55" w:rsidRDefault="00A42F15" w:rsidP="0025661E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431F382E" wp14:editId="306BABA8">
            <wp:extent cx="5071745" cy="37962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010" cy="38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15" w:rsidRDefault="00A42F15" w:rsidP="0025661E">
      <w:r>
        <w:t xml:space="preserve">Click </w:t>
      </w:r>
      <w:r w:rsidRPr="00A42F15">
        <w:rPr>
          <w:b/>
        </w:rPr>
        <w:t>Close</w:t>
      </w:r>
      <w:r>
        <w:t xml:space="preserve"> hoàn thành cài đặt </w:t>
      </w:r>
    </w:p>
    <w:p w:rsidR="003D0B44" w:rsidRDefault="003D0B44" w:rsidP="0025661E"/>
    <w:p w:rsidR="003F3465" w:rsidRDefault="003F3465" w:rsidP="0025661E">
      <w:r>
        <w:lastRenderedPageBreak/>
        <w:t>Kiểm tra trạng thái và vận hành OMS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8"/>
        <w:gridCol w:w="1800"/>
      </w:tblGrid>
      <w:tr w:rsidR="005A5DC2" w:rsidTr="004F6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5A5DC2" w:rsidRDefault="005A5DC2" w:rsidP="0025661E">
            <w:r>
              <w:t>Logon account oracle on target</w:t>
            </w:r>
          </w:p>
        </w:tc>
      </w:tr>
      <w:tr w:rsidR="005A5DC2" w:rsidTr="004F6691">
        <w:tc>
          <w:tcPr>
            <w:tcW w:w="9288" w:type="dxa"/>
            <w:gridSpan w:val="2"/>
            <w:shd w:val="clear" w:color="auto" w:fill="000000" w:themeFill="text1"/>
          </w:tcPr>
          <w:p w:rsidR="005A5DC2" w:rsidRDefault="005A5DC2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>export AGENT_HOME=/u01/oracle/agent/agent11g</w:t>
            </w:r>
          </w:p>
          <w:p w:rsidR="005A5DC2" w:rsidRDefault="005A5DC2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$AGENT_HOME/bin</w:t>
            </w:r>
          </w:p>
          <w:p w:rsidR="005A5DC2" w:rsidRDefault="005A5DC2" w:rsidP="0025661E">
            <w:r>
              <w:rPr>
                <w:rFonts w:ascii="Courier New" w:hAnsi="Courier New" w:cs="Courier New"/>
                <w:sz w:val="20"/>
                <w:szCs w:val="20"/>
              </w:rPr>
              <w:t>#./emctl status OMS</w:t>
            </w:r>
          </w:p>
          <w:p w:rsidR="005A5DC2" w:rsidRDefault="005A5DC2" w:rsidP="0025661E">
            <w:r>
              <w:rPr>
                <w:rFonts w:ascii="Courier New" w:hAnsi="Courier New" w:cs="Courier New"/>
                <w:sz w:val="20"/>
                <w:szCs w:val="20"/>
              </w:rPr>
              <w:t>#./emctl stop OMS -all</w:t>
            </w:r>
          </w:p>
          <w:p w:rsidR="005A5DC2" w:rsidRDefault="005A5DC2" w:rsidP="0025661E">
            <w:r>
              <w:rPr>
                <w:rFonts w:ascii="Courier New" w:hAnsi="Courier New" w:cs="Courier New"/>
                <w:sz w:val="20"/>
                <w:szCs w:val="20"/>
              </w:rPr>
              <w:t>#./emctl start OMS</w:t>
            </w:r>
          </w:p>
        </w:tc>
      </w:tr>
      <w:tr w:rsidR="005A5DC2" w:rsidTr="004F6691">
        <w:tc>
          <w:tcPr>
            <w:tcW w:w="7488" w:type="dxa"/>
            <w:shd w:val="clear" w:color="auto" w:fill="C6D9F1" w:themeFill="text2" w:themeFillTint="33"/>
          </w:tcPr>
          <w:p w:rsidR="005A5DC2" w:rsidRPr="006E3CF1" w:rsidRDefault="005A5DC2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tc>
          <w:tcPr>
            <w:tcW w:w="1800" w:type="dxa"/>
            <w:shd w:val="clear" w:color="auto" w:fill="C6D9F1" w:themeFill="text2" w:themeFillTint="33"/>
          </w:tcPr>
          <w:p w:rsidR="005A5DC2" w:rsidRPr="006E3CF1" w:rsidRDefault="00A60486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795" w:dyaOrig="811">
                <v:shape id="_x0000_i1027" type="#_x0000_t75" style="width:40.1pt;height:40.75pt" o:ole="">
                  <v:imagedata r:id="rId44" o:title=""/>
                </v:shape>
                <o:OLEObject Type="Embed" ProgID="Package" ShapeID="_x0000_i1027" DrawAspect="Content" ObjectID="_1517986112" r:id="rId45"/>
              </w:object>
            </w:r>
          </w:p>
        </w:tc>
      </w:tr>
    </w:tbl>
    <w:p w:rsidR="003F3465" w:rsidRPr="003F3465" w:rsidRDefault="003F3465" w:rsidP="0025661E"/>
    <w:p w:rsidR="003E0C45" w:rsidRDefault="00AA6735" w:rsidP="0025661E">
      <w:bookmarkStart w:id="7" w:name="_Toc334539437"/>
      <w:r w:rsidRPr="00AA6735">
        <w:t>Cài đặt Oracle Management Agent</w:t>
      </w:r>
      <w:bookmarkEnd w:id="7"/>
    </w:p>
    <w:p w:rsidR="00AA6735" w:rsidRDefault="00282B4D" w:rsidP="0025661E">
      <w:r>
        <w:t>Có thể sử dụng màn hình giao diện trên Oracle Management Service để cài đặt các Agent</w:t>
      </w:r>
    </w:p>
    <w:p w:rsidR="003A726A" w:rsidRDefault="003A726A" w:rsidP="0025661E">
      <w:r>
        <w:t xml:space="preserve">Trong tài liệu này hướng dẫn cài đặt các Agent </w:t>
      </w:r>
      <w:r w:rsidR="007E54B3">
        <w:t xml:space="preserve">sử dụng response file </w:t>
      </w:r>
      <w:r>
        <w:t>qua command line từ các target</w:t>
      </w:r>
    </w:p>
    <w:p w:rsidR="00E05AD1" w:rsidRDefault="00E05AD1" w:rsidP="0025661E">
      <w:r>
        <w:t xml:space="preserve">Download các Agent tương ướng với version của OS từ </w:t>
      </w:r>
    </w:p>
    <w:p w:rsidR="00B64D8E" w:rsidRDefault="00B42EBE" w:rsidP="0025661E">
      <w:hyperlink r:id="rId46" w:history="1">
        <w:r w:rsidR="003948A8" w:rsidRPr="00403F57">
          <w:rPr>
            <w:rStyle w:val="Hyperlink"/>
          </w:rPr>
          <w:t>http://www.oracle.com/technetwork/oem/grid-control/downloads/agentsoft-090381.html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6E3CF1" w:rsidTr="006E3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shd w:val="clear" w:color="auto" w:fill="C6D9F1" w:themeFill="text2" w:themeFillTint="33"/>
          </w:tcPr>
          <w:p w:rsidR="006E3CF1" w:rsidRDefault="006E3CF1" w:rsidP="0025661E">
            <w:r>
              <w:t>Logon account oracle on target</w:t>
            </w:r>
          </w:p>
        </w:tc>
      </w:tr>
      <w:tr w:rsidR="006E3CF1" w:rsidTr="006E3CF1">
        <w:tc>
          <w:tcPr>
            <w:tcW w:w="9288" w:type="dxa"/>
            <w:shd w:val="clear" w:color="auto" w:fill="000000" w:themeFill="text1"/>
          </w:tcPr>
          <w:p w:rsidR="006E3CF1" w:rsidRPr="006E3CF1" w:rsidRDefault="006E3CF1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#mkdir –p /u01/oracle/agent</w:t>
            </w:r>
          </w:p>
          <w:p w:rsidR="006E3CF1" w:rsidRPr="006E3CF1" w:rsidRDefault="006E3CF1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#mkdir –p /u01/oracle/setup/agent</w:t>
            </w:r>
          </w:p>
          <w:p w:rsidR="006E3CF1" w:rsidRPr="006E3CF1" w:rsidRDefault="006E3CF1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#cd /u01/oracle/setup/agent</w:t>
            </w:r>
          </w:p>
          <w:p w:rsidR="006E3CF1" w:rsidRPr="006E3CF1" w:rsidRDefault="006E3CF1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 xml:space="preserve"> #wget </w:t>
            </w:r>
            <w:hyperlink r:id="rId47" w:history="1">
              <w:r w:rsidRPr="006E3CF1">
                <w:rPr>
                  <w:rStyle w:val="Hyperlink"/>
                  <w:rFonts w:ascii="Courier New" w:hAnsi="Courier New" w:cs="Courier New"/>
                  <w:sz w:val="20"/>
                  <w:szCs w:val="20"/>
                </w:rPr>
                <w:t>http://download.oracle.com/otn/linux/oem/1110/Linux_x86_64_Grid_Control_agent_download_11_1_0_1_0.zip</w:t>
              </w:r>
            </w:hyperlink>
          </w:p>
          <w:p w:rsidR="006E3CF1" w:rsidRDefault="006E3CF1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#unzip Linux_x86_64_Grid_Control_agent_download_11_1_0_1_0.zip</w:t>
            </w:r>
          </w:p>
          <w:p w:rsidR="00770F89" w:rsidRDefault="00770F89" w:rsidP="0025661E">
            <w:r>
              <w:rPr>
                <w:rFonts w:ascii="Courier New" w:hAnsi="Courier New" w:cs="Courier New"/>
                <w:sz w:val="20"/>
                <w:szCs w:val="20"/>
              </w:rPr>
              <w:t xml:space="preserve">#cp </w:t>
            </w:r>
            <w:r w:rsidRPr="00770F89">
              <w:rPr>
                <w:rFonts w:ascii="Courier New" w:hAnsi="Courier New" w:cs="Courier New"/>
                <w:sz w:val="20"/>
                <w:szCs w:val="20"/>
              </w:rPr>
              <w:t>agent_download.rsp.bak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agent_download.rsp</w:t>
            </w:r>
          </w:p>
        </w:tc>
      </w:tr>
    </w:tbl>
    <w:p w:rsidR="003948A8" w:rsidRDefault="00770F89" w:rsidP="0025661E">
      <w:r>
        <w:t>Chỉnh sửa lại các tham số trong file agent_download.rsp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6110"/>
        <w:gridCol w:w="4022"/>
      </w:tblGrid>
      <w:tr w:rsidR="00B20D35" w:rsidTr="00B20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59" w:type="dxa"/>
          </w:tcPr>
          <w:p w:rsidR="00B20D35" w:rsidRDefault="00B20D35" w:rsidP="00113143">
            <w:pPr>
              <w:ind w:firstLine="0"/>
            </w:pPr>
            <w:r>
              <w:t>Parameter</w:t>
            </w:r>
          </w:p>
        </w:tc>
        <w:tc>
          <w:tcPr>
            <w:tcW w:w="4389" w:type="dxa"/>
          </w:tcPr>
          <w:p w:rsidR="00B20D35" w:rsidRDefault="00B20D35" w:rsidP="0025661E">
            <w:r>
              <w:t>Value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113143">
            <w:pPr>
              <w:ind w:firstLine="0"/>
            </w:pPr>
            <w:r w:rsidRPr="00B20D35">
              <w:t>ORACLE_AGENT_HOME_LOCATION</w:t>
            </w:r>
          </w:p>
        </w:tc>
        <w:tc>
          <w:tcPr>
            <w:tcW w:w="4389" w:type="dxa"/>
          </w:tcPr>
          <w:p w:rsidR="00B20D35" w:rsidRDefault="00B20D35" w:rsidP="0025661E">
            <w:r>
              <w:t>/u01/oracle/agent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113143">
            <w:pPr>
              <w:ind w:firstLine="0"/>
            </w:pPr>
            <w:r w:rsidRPr="00B20D35">
              <w:t>OMS_HOST</w:t>
            </w:r>
          </w:p>
        </w:tc>
        <w:tc>
          <w:tcPr>
            <w:tcW w:w="4389" w:type="dxa"/>
          </w:tcPr>
          <w:p w:rsidR="00B20D35" w:rsidRDefault="00B20D35" w:rsidP="0025661E">
            <w:r>
              <w:t>oem.dkkd.gov.vn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113143">
            <w:pPr>
              <w:ind w:firstLine="0"/>
            </w:pPr>
            <w:r w:rsidRPr="00B20D35">
              <w:t>OMS_PORT</w:t>
            </w:r>
          </w:p>
        </w:tc>
        <w:tc>
          <w:tcPr>
            <w:tcW w:w="4389" w:type="dxa"/>
          </w:tcPr>
          <w:p w:rsidR="00B20D35" w:rsidRDefault="00B20D35" w:rsidP="0025661E">
            <w:r w:rsidRPr="00B20D35">
              <w:t>4889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25661E">
            <w:r w:rsidRPr="00B20D35">
              <w:lastRenderedPageBreak/>
              <w:t>AGENT_REGISTRATION_PASSWORD</w:t>
            </w:r>
          </w:p>
        </w:tc>
        <w:tc>
          <w:tcPr>
            <w:tcW w:w="4389" w:type="dxa"/>
          </w:tcPr>
          <w:p w:rsidR="00B20D35" w:rsidRDefault="00B20D35" w:rsidP="0025661E">
            <w:r>
              <w:t>Oracle123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25661E">
            <w:r w:rsidRPr="00B20D35">
              <w:t>SECURITY_UPDATES_VIA_MYORACLESUPPORT</w:t>
            </w:r>
          </w:p>
        </w:tc>
        <w:tc>
          <w:tcPr>
            <w:tcW w:w="4389" w:type="dxa"/>
          </w:tcPr>
          <w:p w:rsidR="00B20D35" w:rsidRDefault="00B20D35" w:rsidP="0025661E">
            <w:r>
              <w:t>FALSE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25661E">
            <w:r w:rsidRPr="00B20D35">
              <w:t>DECLINE_SECURITY_UPDATES</w:t>
            </w:r>
          </w:p>
        </w:tc>
        <w:tc>
          <w:tcPr>
            <w:tcW w:w="4389" w:type="dxa"/>
          </w:tcPr>
          <w:p w:rsidR="00B20D35" w:rsidRDefault="00B20D35" w:rsidP="0025661E">
            <w:r>
              <w:t>TRUE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25661E">
            <w:r w:rsidRPr="00B20D35">
              <w:t>INSTALL_UPDATES_SELECTION</w:t>
            </w:r>
          </w:p>
        </w:tc>
        <w:tc>
          <w:tcPr>
            <w:tcW w:w="4389" w:type="dxa"/>
          </w:tcPr>
          <w:p w:rsidR="00B20D35" w:rsidRDefault="00B20D35" w:rsidP="0025661E">
            <w:r>
              <w:t>SKIP</w:t>
            </w:r>
          </w:p>
        </w:tc>
      </w:tr>
      <w:tr w:rsidR="00B20D35" w:rsidTr="00B20D35">
        <w:tc>
          <w:tcPr>
            <w:tcW w:w="5259" w:type="dxa"/>
          </w:tcPr>
          <w:p w:rsidR="00B20D35" w:rsidRPr="00B20D35" w:rsidRDefault="00B20D35" w:rsidP="0025661E">
            <w:r w:rsidRPr="00B20D35">
              <w:t>FROM_LOCATION</w:t>
            </w:r>
          </w:p>
        </w:tc>
        <w:tc>
          <w:tcPr>
            <w:tcW w:w="4389" w:type="dxa"/>
          </w:tcPr>
          <w:p w:rsidR="00B20D35" w:rsidRDefault="00B20D35" w:rsidP="0025661E">
            <w:r w:rsidRPr="00B20D35">
              <w:t>/u01/oracle/setup/agent /</w:t>
            </w:r>
            <w:r>
              <w:t>linux_x64</w:t>
            </w:r>
            <w:r w:rsidRPr="00B20D35">
              <w:t>/agent/stage/products.xml</w:t>
            </w:r>
          </w:p>
        </w:tc>
      </w:tr>
      <w:tr w:rsidR="00B20D35" w:rsidTr="00B20D35">
        <w:tc>
          <w:tcPr>
            <w:tcW w:w="5259" w:type="dxa"/>
          </w:tcPr>
          <w:p w:rsidR="00B20D35" w:rsidRPr="00B20D35" w:rsidRDefault="003D26E7" w:rsidP="0025661E">
            <w:r w:rsidRPr="003D26E7">
              <w:t>CLUSTER_NODES</w:t>
            </w:r>
          </w:p>
        </w:tc>
        <w:tc>
          <w:tcPr>
            <w:tcW w:w="4389" w:type="dxa"/>
          </w:tcPr>
          <w:p w:rsidR="00B20D35" w:rsidRDefault="003D26E7" w:rsidP="0025661E">
            <w:r>
              <w:t>Node1,Node2 (Nếu target là RAC)</w:t>
            </w:r>
          </w:p>
        </w:tc>
      </w:tr>
    </w:tbl>
    <w:p w:rsidR="00B20D35" w:rsidRDefault="00B20D35" w:rsidP="0025661E"/>
    <w:p w:rsidR="001672C7" w:rsidRDefault="001672C7" w:rsidP="0025661E">
      <w:r>
        <w:t>Cài Agent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8"/>
        <w:gridCol w:w="1800"/>
      </w:tblGrid>
      <w:tr w:rsidR="001672C7" w:rsidTr="004F6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1672C7" w:rsidRDefault="001672C7" w:rsidP="0025661E">
            <w:r>
              <w:t>Logon account oracle on target</w:t>
            </w:r>
          </w:p>
        </w:tc>
      </w:tr>
      <w:tr w:rsidR="001672C7" w:rsidTr="004F6691">
        <w:tc>
          <w:tcPr>
            <w:tcW w:w="9288" w:type="dxa"/>
            <w:gridSpan w:val="2"/>
            <w:shd w:val="clear" w:color="auto" w:fill="000000" w:themeFill="text1"/>
          </w:tcPr>
          <w:p w:rsidR="001672C7" w:rsidRPr="006E3CF1" w:rsidRDefault="001672C7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#cd /u01/oracle/setup/agent</w:t>
            </w:r>
            <w:r w:rsidR="00484E47">
              <w:rPr>
                <w:rFonts w:ascii="Courier New" w:hAnsi="Courier New" w:cs="Courier New"/>
                <w:sz w:val="20"/>
                <w:szCs w:val="20"/>
              </w:rPr>
              <w:t>/linux_x64/agent</w:t>
            </w:r>
          </w:p>
          <w:p w:rsidR="00484E47" w:rsidRPr="00EF0784" w:rsidRDefault="00484E47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0784">
              <w:rPr>
                <w:rFonts w:ascii="Courier New" w:hAnsi="Courier New" w:cs="Courier New"/>
                <w:sz w:val="20"/>
                <w:szCs w:val="20"/>
              </w:rPr>
              <w:t xml:space="preserve">#./runInstaller -silent –responseFile </w:t>
            </w:r>
          </w:p>
          <w:p w:rsidR="001672C7" w:rsidRDefault="00484E47" w:rsidP="0025661E">
            <w:r w:rsidRPr="006E3CF1">
              <w:rPr>
                <w:rFonts w:ascii="Courier New" w:hAnsi="Courier New" w:cs="Courier New"/>
                <w:sz w:val="20"/>
                <w:szCs w:val="20"/>
              </w:rPr>
              <w:t>/u01/oracle/setup/agent</w:t>
            </w:r>
            <w:r>
              <w:rPr>
                <w:rFonts w:ascii="Courier New" w:hAnsi="Courier New" w:cs="Courier New"/>
                <w:sz w:val="20"/>
                <w:szCs w:val="20"/>
              </w:rPr>
              <w:t>/</w:t>
            </w:r>
            <w:r w:rsidRPr="00EF0784">
              <w:rPr>
                <w:rFonts w:ascii="Courier New" w:hAnsi="Courier New" w:cs="Courier New"/>
                <w:sz w:val="20"/>
                <w:szCs w:val="20"/>
              </w:rPr>
              <w:t>additional_agent.rsp</w:t>
            </w:r>
          </w:p>
        </w:tc>
      </w:tr>
      <w:tr w:rsidR="00D87269" w:rsidTr="00D87269">
        <w:tc>
          <w:tcPr>
            <w:tcW w:w="7488" w:type="dxa"/>
            <w:shd w:val="clear" w:color="auto" w:fill="C6D9F1" w:themeFill="text2" w:themeFillTint="33"/>
          </w:tcPr>
          <w:p w:rsidR="00D87269" w:rsidRPr="006E3CF1" w:rsidRDefault="00D87269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tc>
          <w:tcPr>
            <w:tcW w:w="1800" w:type="dxa"/>
            <w:shd w:val="clear" w:color="auto" w:fill="C6D9F1" w:themeFill="text2" w:themeFillTint="33"/>
          </w:tcPr>
          <w:p w:rsidR="00D87269" w:rsidRPr="006E3CF1" w:rsidRDefault="00D87269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870" w:dyaOrig="811">
                <v:shape id="_x0000_i1028" type="#_x0000_t75" style="width:43.45pt;height:40.75pt" o:ole="">
                  <v:imagedata r:id="rId48" o:title=""/>
                </v:shape>
                <o:OLEObject Type="Embed" ProgID="Package" ShapeID="_x0000_i1028" DrawAspect="Content" ObjectID="_1517986113" r:id="rId49"/>
              </w:object>
            </w:r>
          </w:p>
        </w:tc>
      </w:tr>
    </w:tbl>
    <w:p w:rsidR="001672C7" w:rsidRDefault="001672C7" w:rsidP="0025661E"/>
    <w:p w:rsidR="00B47867" w:rsidRDefault="00B47867" w:rsidP="0025661E">
      <w:r>
        <w:t>Kiểm tra trạng thái và vận 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8"/>
        <w:gridCol w:w="1800"/>
      </w:tblGrid>
      <w:tr w:rsidR="00B47867" w:rsidTr="004F6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B47867" w:rsidRDefault="00B47867" w:rsidP="0025661E">
            <w:r>
              <w:t>Logon account oracle on target</w:t>
            </w:r>
          </w:p>
        </w:tc>
      </w:tr>
      <w:tr w:rsidR="00B47867" w:rsidTr="004F6691">
        <w:tc>
          <w:tcPr>
            <w:tcW w:w="9288" w:type="dxa"/>
            <w:gridSpan w:val="2"/>
            <w:shd w:val="clear" w:color="auto" w:fill="000000" w:themeFill="text1"/>
          </w:tcPr>
          <w:p w:rsidR="00B47867" w:rsidRDefault="00B47867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>export AGENT_HOME=/u01/oracle/agent/agent11g</w:t>
            </w:r>
          </w:p>
          <w:p w:rsidR="00B47867" w:rsidRDefault="00B47867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$AGENT_HOME/bin</w:t>
            </w:r>
          </w:p>
          <w:p w:rsidR="00B47867" w:rsidRDefault="00B47867" w:rsidP="0025661E">
            <w:r>
              <w:rPr>
                <w:rFonts w:ascii="Courier New" w:hAnsi="Courier New" w:cs="Courier New"/>
                <w:sz w:val="20"/>
                <w:szCs w:val="20"/>
              </w:rPr>
              <w:t>#./emctl status agent</w:t>
            </w:r>
          </w:p>
          <w:p w:rsidR="00C96C55" w:rsidRDefault="00C96C55" w:rsidP="0025661E">
            <w:r>
              <w:rPr>
                <w:rFonts w:ascii="Courier New" w:hAnsi="Courier New" w:cs="Courier New"/>
                <w:sz w:val="20"/>
                <w:szCs w:val="20"/>
              </w:rPr>
              <w:t>#./emctl stop agent</w:t>
            </w:r>
          </w:p>
          <w:p w:rsidR="00C96C55" w:rsidRDefault="00C96C55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#./emctl start agent</w:t>
            </w:r>
          </w:p>
          <w:p w:rsidR="00B47867" w:rsidRDefault="00C96C55" w:rsidP="0025661E">
            <w:r>
              <w:rPr>
                <w:rFonts w:ascii="Courier New" w:hAnsi="Courier New" w:cs="Courier New"/>
                <w:sz w:val="20"/>
                <w:szCs w:val="20"/>
              </w:rPr>
              <w:t>#./emctl upload agent</w:t>
            </w:r>
          </w:p>
        </w:tc>
      </w:tr>
      <w:tr w:rsidR="00B47867" w:rsidTr="004F6691">
        <w:tc>
          <w:tcPr>
            <w:tcW w:w="7488" w:type="dxa"/>
            <w:shd w:val="clear" w:color="auto" w:fill="C6D9F1" w:themeFill="text2" w:themeFillTint="33"/>
          </w:tcPr>
          <w:p w:rsidR="00B47867" w:rsidRPr="006E3CF1" w:rsidRDefault="00B47867" w:rsidP="0025661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bookmarkStart w:id="8" w:name="_GoBack"/>
        <w:bookmarkEnd w:id="8"/>
        <w:tc>
          <w:tcPr>
            <w:tcW w:w="1800" w:type="dxa"/>
            <w:shd w:val="clear" w:color="auto" w:fill="C6D9F1" w:themeFill="text2" w:themeFillTint="33"/>
          </w:tcPr>
          <w:p w:rsidR="00B47867" w:rsidRPr="006E3CF1" w:rsidRDefault="00B47867" w:rsidP="00852852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870" w:dyaOrig="811">
                <v:shape id="_x0000_i1029" type="#_x0000_t75" style="width:43.45pt;height:40.75pt" o:ole="">
                  <v:imagedata r:id="rId48" o:title=""/>
                </v:shape>
                <o:OLEObject Type="Embed" ProgID="Package" ShapeID="_x0000_i1029" DrawAspect="Content" ObjectID="_1517986114" r:id="rId50"/>
              </w:object>
            </w:r>
          </w:p>
        </w:tc>
      </w:tr>
    </w:tbl>
    <w:p w:rsidR="001672C7" w:rsidRPr="00B20D35" w:rsidRDefault="001672C7" w:rsidP="00B20D35"/>
    <w:sectPr w:rsidR="001672C7" w:rsidRPr="00B20D35" w:rsidSect="003F0875">
      <w:headerReference w:type="default" r:id="rId51"/>
      <w:footerReference w:type="default" r:id="rId52"/>
      <w:pgSz w:w="11907" w:h="16840" w:code="9"/>
      <w:pgMar w:top="1418" w:right="1134" w:bottom="1418" w:left="1701" w:header="454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2EBE" w:rsidRDefault="00B42EBE" w:rsidP="00FD7E25">
      <w:pPr>
        <w:spacing w:after="0" w:line="240" w:lineRule="auto"/>
      </w:pPr>
      <w:r>
        <w:separator/>
      </w:r>
    </w:p>
  </w:endnote>
  <w:endnote w:type="continuationSeparator" w:id="0">
    <w:p w:rsidR="00B42EBE" w:rsidRDefault="00B42EBE" w:rsidP="00FD7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Palatino Linotype"/>
    <w:panose1 w:val="02040503050406030204"/>
    <w:charset w:val="00"/>
    <w:family w:val="roman"/>
    <w:pitch w:val="variable"/>
    <w:sig w:usb0="00000001" w:usb1="400004FF" w:usb2="00000000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54CE" w:rsidRDefault="008D54CE" w:rsidP="005B07C2">
    <w:pPr>
      <w:pStyle w:val="Footer"/>
      <w:tabs>
        <w:tab w:val="clear" w:pos="9360"/>
        <w:tab w:val="right" w:pos="9072"/>
      </w:tabs>
      <w:ind w:firstLine="0"/>
    </w:pPr>
    <w:r w:rsidRPr="00CB43D0">
      <w:rPr>
        <w:rFonts w:ascii="Verdana" w:hAnsi="Verdana"/>
        <w:b/>
        <w:color w:val="A6A6A6" w:themeColor="background1" w:themeShade="A6"/>
        <w:sz w:val="18"/>
        <w:szCs w:val="18"/>
      </w:rPr>
      <w:t>Copyright by Hyperlogy</w:t>
    </w:r>
    <w:r>
      <w:tab/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52852">
      <w:rPr>
        <w:noProof/>
      </w:rPr>
      <w:t>21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2EBE" w:rsidRDefault="00B42EBE" w:rsidP="00FD7E25">
      <w:pPr>
        <w:spacing w:after="0" w:line="240" w:lineRule="auto"/>
      </w:pPr>
      <w:r>
        <w:separator/>
      </w:r>
    </w:p>
  </w:footnote>
  <w:footnote w:type="continuationSeparator" w:id="0">
    <w:p w:rsidR="00B42EBE" w:rsidRDefault="00B42EBE" w:rsidP="00FD7E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23" w:type="dxa"/>
      <w:tblInd w:w="-34" w:type="dxa"/>
      <w:tblBorders>
        <w:bottom w:val="single" w:sz="4" w:space="0" w:color="0066B3"/>
      </w:tblBorders>
      <w:tblLook w:val="04A0" w:firstRow="1" w:lastRow="0" w:firstColumn="1" w:lastColumn="0" w:noHBand="0" w:noVBand="1"/>
    </w:tblPr>
    <w:tblGrid>
      <w:gridCol w:w="1686"/>
      <w:gridCol w:w="7637"/>
    </w:tblGrid>
    <w:tr w:rsidR="008D54CE" w:rsidTr="003F0875">
      <w:tc>
        <w:tcPr>
          <w:tcW w:w="1419" w:type="dxa"/>
          <w:shd w:val="clear" w:color="auto" w:fill="auto"/>
          <w:vAlign w:val="center"/>
        </w:tcPr>
        <w:p w:rsidR="008D54CE" w:rsidRPr="00220E03" w:rsidRDefault="008D54CE" w:rsidP="004E2772">
          <w:pPr>
            <w:pStyle w:val="CommonHeader"/>
            <w:spacing w:after="20" w:line="240" w:lineRule="auto"/>
            <w:ind w:right="0" w:firstLine="0"/>
            <w:jc w:val="left"/>
            <w:rPr>
              <w:rFonts w:ascii="Verdana" w:hAnsi="Verdana"/>
              <w:b/>
              <w:noProof/>
              <w:color w:val="4D4D4D"/>
              <w:sz w:val="16"/>
              <w:szCs w:val="16"/>
              <w:lang w:val="en-US" w:eastAsia="en-US"/>
            </w:rPr>
          </w:pPr>
          <w:r>
            <w:rPr>
              <w:rFonts w:ascii="Verdana" w:hAnsi="Verdana"/>
              <w:b/>
              <w:noProof/>
              <w:color w:val="4D4D4D"/>
              <w:sz w:val="16"/>
              <w:szCs w:val="16"/>
              <w:lang w:val="en-US" w:eastAsia="ja-JP"/>
            </w:rPr>
            <w:drawing>
              <wp:inline distT="0" distB="0" distL="0" distR="0" wp14:anchorId="60DF6FBE" wp14:editId="76CEADBA">
                <wp:extent cx="933450" cy="434175"/>
                <wp:effectExtent l="0" t="0" r="0" b="444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yperlogy_CMYK.em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552" cy="437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4" w:type="dxa"/>
          <w:shd w:val="clear" w:color="auto" w:fill="auto"/>
          <w:vAlign w:val="bottom"/>
        </w:tcPr>
        <w:p w:rsidR="008D54CE" w:rsidRPr="00B429AB" w:rsidRDefault="00851154" w:rsidP="006C2349">
          <w:pPr>
            <w:pStyle w:val="CommonHeader"/>
            <w:spacing w:after="200" w:line="240" w:lineRule="auto"/>
            <w:ind w:right="0" w:firstLine="0"/>
            <w:jc w:val="left"/>
            <w:rPr>
              <w:rFonts w:ascii="Verdana" w:hAnsi="Verdana"/>
              <w:b/>
              <w:noProof/>
              <w:color w:val="A6A6A6" w:themeColor="background1" w:themeShade="A6"/>
              <w:sz w:val="16"/>
              <w:szCs w:val="16"/>
              <w:lang w:val="en-US" w:eastAsia="en-US"/>
            </w:rPr>
          </w:pPr>
          <w:r>
            <w:rPr>
              <w:rFonts w:ascii="Verdana" w:hAnsi="Verdana"/>
              <w:b/>
              <w:noProof/>
              <w:color w:val="0066B3"/>
              <w:sz w:val="18"/>
              <w:szCs w:val="18"/>
              <w:lang w:val="en-US" w:eastAsia="en-US"/>
            </w:rPr>
            <w:t xml:space="preserve">Hướng dẫn cài đặt </w:t>
          </w:r>
          <w:r w:rsidR="006C2349">
            <w:rPr>
              <w:rFonts w:ascii="Verdana" w:hAnsi="Verdana"/>
              <w:b/>
              <w:noProof/>
              <w:color w:val="0066B3"/>
              <w:sz w:val="18"/>
              <w:szCs w:val="18"/>
              <w:lang w:val="en-US" w:eastAsia="en-US"/>
            </w:rPr>
            <w:t>Oracle Grid Control 11g on OEL 5</w:t>
          </w:r>
        </w:p>
      </w:tc>
    </w:tr>
  </w:tbl>
  <w:p w:rsidR="008D54CE" w:rsidRPr="003F0875" w:rsidRDefault="008D54CE" w:rsidP="003F0875">
    <w:pPr>
      <w:pStyle w:val="Header"/>
      <w:ind w:firstLine="0"/>
      <w:rPr>
        <w:color w:val="8DB3E2" w:themeColor="text2" w:themeTint="66"/>
        <w:sz w:val="12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E76B9"/>
    <w:multiLevelType w:val="multilevel"/>
    <w:tmpl w:val="D18098E6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709"/>
        </w:tabs>
        <w:ind w:left="709" w:hanging="28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FBA1756"/>
    <w:multiLevelType w:val="multilevel"/>
    <w:tmpl w:val="EFC29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553284"/>
    <w:multiLevelType w:val="hybridMultilevel"/>
    <w:tmpl w:val="B11E67F2"/>
    <w:lvl w:ilvl="0" w:tplc="4FBE97C0">
      <w:start w:val="1"/>
      <w:numFmt w:val="bullet"/>
      <w:pStyle w:val="Heading5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E85256"/>
    <w:multiLevelType w:val="multilevel"/>
    <w:tmpl w:val="DC5C7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03E7228"/>
    <w:multiLevelType w:val="hybridMultilevel"/>
    <w:tmpl w:val="4212FAEE"/>
    <w:lvl w:ilvl="0" w:tplc="4E06CCF4">
      <w:start w:val="1"/>
      <w:numFmt w:val="bullet"/>
      <w:lvlText w:val="-"/>
      <w:lvlJc w:val="left"/>
      <w:pPr>
        <w:ind w:left="720" w:hanging="360"/>
      </w:pPr>
      <w:rPr>
        <w:rFonts w:ascii="Verdana" w:eastAsia="Calibri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352B5B"/>
    <w:multiLevelType w:val="multilevel"/>
    <w:tmpl w:val="FFB20882"/>
    <w:lvl w:ilvl="0">
      <w:start w:val="1"/>
      <w:numFmt w:val="bullet"/>
      <w:lvlText w:val=""/>
      <w:lvlJc w:val="left"/>
      <w:pPr>
        <w:ind w:left="1077" w:hanging="368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ind w:left="1446" w:hanging="368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1815" w:hanging="368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"/>
      <w:lvlJc w:val="left"/>
      <w:pPr>
        <w:ind w:left="2184" w:hanging="368"/>
      </w:pPr>
      <w:rPr>
        <w:rFonts w:ascii="Wingdings 2" w:hAnsi="Wingdings 2" w:hint="default"/>
      </w:rPr>
    </w:lvl>
    <w:lvl w:ilvl="4">
      <w:start w:val="1"/>
      <w:numFmt w:val="bullet"/>
      <w:lvlText w:val="o"/>
      <w:lvlJc w:val="left"/>
      <w:pPr>
        <w:ind w:left="2553" w:hanging="368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922" w:hanging="368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291" w:hanging="368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660" w:hanging="368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029" w:hanging="368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54"/>
    <w:rsid w:val="0000713B"/>
    <w:rsid w:val="00023A31"/>
    <w:rsid w:val="00024758"/>
    <w:rsid w:val="00047E25"/>
    <w:rsid w:val="00056594"/>
    <w:rsid w:val="0006139A"/>
    <w:rsid w:val="00063D62"/>
    <w:rsid w:val="00077E98"/>
    <w:rsid w:val="00080611"/>
    <w:rsid w:val="000A53B6"/>
    <w:rsid w:val="000A5525"/>
    <w:rsid w:val="000B2811"/>
    <w:rsid w:val="000B63AC"/>
    <w:rsid w:val="000B7A51"/>
    <w:rsid w:val="000C4B24"/>
    <w:rsid w:val="000C578F"/>
    <w:rsid w:val="000D475E"/>
    <w:rsid w:val="000E2F37"/>
    <w:rsid w:val="000F18A9"/>
    <w:rsid w:val="000F1E1E"/>
    <w:rsid w:val="00100EB9"/>
    <w:rsid w:val="001061B4"/>
    <w:rsid w:val="00110C61"/>
    <w:rsid w:val="00111CDB"/>
    <w:rsid w:val="00113143"/>
    <w:rsid w:val="001364A2"/>
    <w:rsid w:val="0014292D"/>
    <w:rsid w:val="00143DD4"/>
    <w:rsid w:val="0015193C"/>
    <w:rsid w:val="00165743"/>
    <w:rsid w:val="001672C7"/>
    <w:rsid w:val="00171C6C"/>
    <w:rsid w:val="00176283"/>
    <w:rsid w:val="001852EC"/>
    <w:rsid w:val="00195634"/>
    <w:rsid w:val="001A5592"/>
    <w:rsid w:val="001A6D96"/>
    <w:rsid w:val="001D5341"/>
    <w:rsid w:val="001D766A"/>
    <w:rsid w:val="00204694"/>
    <w:rsid w:val="002534A9"/>
    <w:rsid w:val="0025661E"/>
    <w:rsid w:val="00257617"/>
    <w:rsid w:val="00261936"/>
    <w:rsid w:val="0027317D"/>
    <w:rsid w:val="00282B4D"/>
    <w:rsid w:val="002A5305"/>
    <w:rsid w:val="002B4098"/>
    <w:rsid w:val="002D1520"/>
    <w:rsid w:val="002F1CF2"/>
    <w:rsid w:val="003034E2"/>
    <w:rsid w:val="003214CD"/>
    <w:rsid w:val="00331B35"/>
    <w:rsid w:val="00334EC9"/>
    <w:rsid w:val="0033621D"/>
    <w:rsid w:val="00345785"/>
    <w:rsid w:val="003503EB"/>
    <w:rsid w:val="00352CDB"/>
    <w:rsid w:val="003602E5"/>
    <w:rsid w:val="00372347"/>
    <w:rsid w:val="00377537"/>
    <w:rsid w:val="003847D5"/>
    <w:rsid w:val="003948A8"/>
    <w:rsid w:val="003A726A"/>
    <w:rsid w:val="003B343B"/>
    <w:rsid w:val="003C7AFB"/>
    <w:rsid w:val="003D0B44"/>
    <w:rsid w:val="003D26E7"/>
    <w:rsid w:val="003E0C45"/>
    <w:rsid w:val="003E179D"/>
    <w:rsid w:val="003E188C"/>
    <w:rsid w:val="003E4A36"/>
    <w:rsid w:val="003F0875"/>
    <w:rsid w:val="003F0CB3"/>
    <w:rsid w:val="003F3465"/>
    <w:rsid w:val="003F3747"/>
    <w:rsid w:val="00403032"/>
    <w:rsid w:val="004072E3"/>
    <w:rsid w:val="00417FD2"/>
    <w:rsid w:val="0042597B"/>
    <w:rsid w:val="004721EF"/>
    <w:rsid w:val="0047781A"/>
    <w:rsid w:val="00484E47"/>
    <w:rsid w:val="0049023E"/>
    <w:rsid w:val="00491BE3"/>
    <w:rsid w:val="004A0599"/>
    <w:rsid w:val="004A095A"/>
    <w:rsid w:val="004B0152"/>
    <w:rsid w:val="004C176A"/>
    <w:rsid w:val="004C4133"/>
    <w:rsid w:val="004E0084"/>
    <w:rsid w:val="004E2772"/>
    <w:rsid w:val="004E2C8C"/>
    <w:rsid w:val="004F75FC"/>
    <w:rsid w:val="00504421"/>
    <w:rsid w:val="00506BA2"/>
    <w:rsid w:val="00525639"/>
    <w:rsid w:val="00561EF2"/>
    <w:rsid w:val="005734C5"/>
    <w:rsid w:val="00575E42"/>
    <w:rsid w:val="00577BD5"/>
    <w:rsid w:val="00581968"/>
    <w:rsid w:val="00594A40"/>
    <w:rsid w:val="005A45E3"/>
    <w:rsid w:val="005A5DC2"/>
    <w:rsid w:val="005B07C2"/>
    <w:rsid w:val="00600EAE"/>
    <w:rsid w:val="00610CB6"/>
    <w:rsid w:val="00612380"/>
    <w:rsid w:val="0061546B"/>
    <w:rsid w:val="006342B0"/>
    <w:rsid w:val="00635C91"/>
    <w:rsid w:val="0065328F"/>
    <w:rsid w:val="006611FB"/>
    <w:rsid w:val="00677FAB"/>
    <w:rsid w:val="006943C5"/>
    <w:rsid w:val="006A0AC6"/>
    <w:rsid w:val="006C2349"/>
    <w:rsid w:val="006C6220"/>
    <w:rsid w:val="006D2F98"/>
    <w:rsid w:val="006D311E"/>
    <w:rsid w:val="006D3B1F"/>
    <w:rsid w:val="006D7BDE"/>
    <w:rsid w:val="006E3CF1"/>
    <w:rsid w:val="006F0526"/>
    <w:rsid w:val="006F163F"/>
    <w:rsid w:val="006F3EF2"/>
    <w:rsid w:val="006F51E4"/>
    <w:rsid w:val="006F7A20"/>
    <w:rsid w:val="00716818"/>
    <w:rsid w:val="00720C36"/>
    <w:rsid w:val="00723167"/>
    <w:rsid w:val="00725E58"/>
    <w:rsid w:val="00755088"/>
    <w:rsid w:val="007607FE"/>
    <w:rsid w:val="00770F89"/>
    <w:rsid w:val="007756BC"/>
    <w:rsid w:val="00782132"/>
    <w:rsid w:val="00794DAF"/>
    <w:rsid w:val="007A6A00"/>
    <w:rsid w:val="007B2579"/>
    <w:rsid w:val="007E1B9F"/>
    <w:rsid w:val="007E2B80"/>
    <w:rsid w:val="007E54B3"/>
    <w:rsid w:val="007F2601"/>
    <w:rsid w:val="00805F8D"/>
    <w:rsid w:val="00807E26"/>
    <w:rsid w:val="00834912"/>
    <w:rsid w:val="00851154"/>
    <w:rsid w:val="00852852"/>
    <w:rsid w:val="0085561C"/>
    <w:rsid w:val="00870795"/>
    <w:rsid w:val="00883AE0"/>
    <w:rsid w:val="00885EC1"/>
    <w:rsid w:val="008930C6"/>
    <w:rsid w:val="008B4C76"/>
    <w:rsid w:val="008B77E4"/>
    <w:rsid w:val="008C345F"/>
    <w:rsid w:val="008D1945"/>
    <w:rsid w:val="008D54CE"/>
    <w:rsid w:val="008E2667"/>
    <w:rsid w:val="00900BB5"/>
    <w:rsid w:val="00902789"/>
    <w:rsid w:val="009226F5"/>
    <w:rsid w:val="009278DC"/>
    <w:rsid w:val="00933A95"/>
    <w:rsid w:val="0094623C"/>
    <w:rsid w:val="009502C9"/>
    <w:rsid w:val="00952F1D"/>
    <w:rsid w:val="00955BB2"/>
    <w:rsid w:val="0096073A"/>
    <w:rsid w:val="00967E6C"/>
    <w:rsid w:val="00985E01"/>
    <w:rsid w:val="009A3DFC"/>
    <w:rsid w:val="009B13BC"/>
    <w:rsid w:val="009B60B5"/>
    <w:rsid w:val="009C0FD7"/>
    <w:rsid w:val="009C3B2F"/>
    <w:rsid w:val="009D2087"/>
    <w:rsid w:val="009D770C"/>
    <w:rsid w:val="009E4682"/>
    <w:rsid w:val="009F2B55"/>
    <w:rsid w:val="00A10267"/>
    <w:rsid w:val="00A24778"/>
    <w:rsid w:val="00A34015"/>
    <w:rsid w:val="00A36745"/>
    <w:rsid w:val="00A42F15"/>
    <w:rsid w:val="00A546CD"/>
    <w:rsid w:val="00A60486"/>
    <w:rsid w:val="00A66991"/>
    <w:rsid w:val="00AA2250"/>
    <w:rsid w:val="00AA6735"/>
    <w:rsid w:val="00AA70D5"/>
    <w:rsid w:val="00AC41C9"/>
    <w:rsid w:val="00AC7F49"/>
    <w:rsid w:val="00AE05A7"/>
    <w:rsid w:val="00AE332A"/>
    <w:rsid w:val="00AF010F"/>
    <w:rsid w:val="00AF3B63"/>
    <w:rsid w:val="00B029AC"/>
    <w:rsid w:val="00B20D35"/>
    <w:rsid w:val="00B242FE"/>
    <w:rsid w:val="00B25FC7"/>
    <w:rsid w:val="00B32EBD"/>
    <w:rsid w:val="00B35892"/>
    <w:rsid w:val="00B429AB"/>
    <w:rsid w:val="00B42EBE"/>
    <w:rsid w:val="00B47867"/>
    <w:rsid w:val="00B64D8E"/>
    <w:rsid w:val="00B66C3D"/>
    <w:rsid w:val="00B92AA5"/>
    <w:rsid w:val="00B943E5"/>
    <w:rsid w:val="00BF27BC"/>
    <w:rsid w:val="00C12CA4"/>
    <w:rsid w:val="00C4564D"/>
    <w:rsid w:val="00C51111"/>
    <w:rsid w:val="00C7283A"/>
    <w:rsid w:val="00C839BC"/>
    <w:rsid w:val="00C90B96"/>
    <w:rsid w:val="00C9169A"/>
    <w:rsid w:val="00C96C55"/>
    <w:rsid w:val="00CA0114"/>
    <w:rsid w:val="00CB333B"/>
    <w:rsid w:val="00CB43D0"/>
    <w:rsid w:val="00CB75D9"/>
    <w:rsid w:val="00CD501F"/>
    <w:rsid w:val="00CE1C51"/>
    <w:rsid w:val="00CE227D"/>
    <w:rsid w:val="00CF10A8"/>
    <w:rsid w:val="00D11CC9"/>
    <w:rsid w:val="00D2329D"/>
    <w:rsid w:val="00D405CE"/>
    <w:rsid w:val="00D76536"/>
    <w:rsid w:val="00D775E5"/>
    <w:rsid w:val="00D87269"/>
    <w:rsid w:val="00D911F2"/>
    <w:rsid w:val="00D9718C"/>
    <w:rsid w:val="00DA1578"/>
    <w:rsid w:val="00DA7D42"/>
    <w:rsid w:val="00DC1099"/>
    <w:rsid w:val="00DC7DA3"/>
    <w:rsid w:val="00DD1E48"/>
    <w:rsid w:val="00DE28E1"/>
    <w:rsid w:val="00DF683B"/>
    <w:rsid w:val="00E04E06"/>
    <w:rsid w:val="00E05AD1"/>
    <w:rsid w:val="00E16F8B"/>
    <w:rsid w:val="00E20B20"/>
    <w:rsid w:val="00E41383"/>
    <w:rsid w:val="00E424B0"/>
    <w:rsid w:val="00E64177"/>
    <w:rsid w:val="00E75972"/>
    <w:rsid w:val="00E80403"/>
    <w:rsid w:val="00E810DC"/>
    <w:rsid w:val="00E86B8B"/>
    <w:rsid w:val="00E91599"/>
    <w:rsid w:val="00EA0F9A"/>
    <w:rsid w:val="00EA3E3E"/>
    <w:rsid w:val="00EC0AB3"/>
    <w:rsid w:val="00EC159A"/>
    <w:rsid w:val="00EC3D13"/>
    <w:rsid w:val="00ED5031"/>
    <w:rsid w:val="00EE6F29"/>
    <w:rsid w:val="00EF0784"/>
    <w:rsid w:val="00EF0CAF"/>
    <w:rsid w:val="00EF3D35"/>
    <w:rsid w:val="00F14FE2"/>
    <w:rsid w:val="00F325FC"/>
    <w:rsid w:val="00F32F54"/>
    <w:rsid w:val="00F34BD4"/>
    <w:rsid w:val="00F40A3C"/>
    <w:rsid w:val="00F46052"/>
    <w:rsid w:val="00F51CB7"/>
    <w:rsid w:val="00F9254D"/>
    <w:rsid w:val="00FB01C0"/>
    <w:rsid w:val="00FB163A"/>
    <w:rsid w:val="00FB38BD"/>
    <w:rsid w:val="00FC6065"/>
    <w:rsid w:val="00FC7E6F"/>
    <w:rsid w:val="00FD007C"/>
    <w:rsid w:val="00FD3F85"/>
    <w:rsid w:val="00FD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8168177-1584-45A6-8F6C-381A18CD7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2601"/>
    <w:pPr>
      <w:tabs>
        <w:tab w:val="left" w:pos="709"/>
      </w:tabs>
      <w:spacing w:after="120" w:line="276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47E25"/>
    <w:pPr>
      <w:keepNext/>
      <w:keepLines/>
      <w:numPr>
        <w:numId w:val="2"/>
      </w:numPr>
      <w:spacing w:before="240"/>
      <w:jc w:val="left"/>
      <w:outlineLvl w:val="0"/>
    </w:pPr>
    <w:rPr>
      <w:rFonts w:ascii="Tahoma" w:eastAsia="Times New Roman" w:hAnsi="Tahom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47E25"/>
    <w:pPr>
      <w:keepNext/>
      <w:keepLines/>
      <w:numPr>
        <w:ilvl w:val="1"/>
        <w:numId w:val="2"/>
      </w:numPr>
      <w:spacing w:before="240"/>
      <w:jc w:val="left"/>
      <w:outlineLvl w:val="1"/>
    </w:pPr>
    <w:rPr>
      <w:rFonts w:ascii="Tahoma" w:eastAsia="Times New Roman" w:hAnsi="Tahoma"/>
      <w:b/>
      <w:bCs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E25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ascii="Tahoma" w:eastAsia="Times New Roman" w:hAnsi="Tahoma"/>
      <w:b/>
      <w:b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47E25"/>
    <w:pPr>
      <w:keepNext/>
      <w:keepLines/>
      <w:numPr>
        <w:ilvl w:val="3"/>
        <w:numId w:val="2"/>
      </w:numPr>
      <w:tabs>
        <w:tab w:val="left" w:pos="1134"/>
      </w:tabs>
      <w:spacing w:before="240"/>
      <w:jc w:val="left"/>
      <w:outlineLvl w:val="3"/>
    </w:pPr>
    <w:rPr>
      <w:rFonts w:ascii="Tahoma" w:eastAsia="Times New Roman" w:hAnsi="Tahoma"/>
      <w:b/>
      <w:bCs/>
      <w:i/>
      <w:iCs/>
      <w:sz w:val="24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9F2B55"/>
    <w:pPr>
      <w:keepNext/>
      <w:keepLines/>
      <w:numPr>
        <w:numId w:val="6"/>
      </w:numPr>
      <w:spacing w:before="120"/>
      <w:jc w:val="left"/>
      <w:outlineLvl w:val="4"/>
    </w:pPr>
    <w:rPr>
      <w:rFonts w:eastAsia="Times New Roma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968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968"/>
    <w:pPr>
      <w:keepNext/>
      <w:keepLines/>
      <w:numPr>
        <w:ilvl w:val="6"/>
        <w:numId w:val="2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968"/>
    <w:pPr>
      <w:keepNext/>
      <w:keepLines/>
      <w:numPr>
        <w:ilvl w:val="7"/>
        <w:numId w:val="2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968"/>
    <w:pPr>
      <w:keepNext/>
      <w:keepLines/>
      <w:numPr>
        <w:ilvl w:val="8"/>
        <w:numId w:val="2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2F37"/>
    <w:pPr>
      <w:spacing w:before="60" w:after="60"/>
    </w:pPr>
    <w:tblPr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2" w:space="0" w:color="000000"/>
        <w:insideV w:val="single" w:sz="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 w:firstLineChars="0" w:firstLine="0"/>
        <w:jc w:val="center"/>
        <w:outlineLvl w:val="9"/>
      </w:pPr>
      <w:rPr>
        <w:rFonts w:ascii="Times New Roman" w:hAnsi="Times New Roman"/>
        <w:b/>
        <w:i w:val="0"/>
        <w:sz w:val="26"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24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758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47E25"/>
    <w:rPr>
      <w:rFonts w:ascii="Tahoma" w:eastAsia="Times New Roman" w:hAnsi="Tahoma"/>
      <w:b/>
      <w:bCs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81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81968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47E25"/>
    <w:rPr>
      <w:rFonts w:ascii="Tahoma" w:eastAsia="Times New Roman" w:hAnsi="Tahoma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47E25"/>
    <w:rPr>
      <w:rFonts w:ascii="Tahoma" w:eastAsia="Times New Roman" w:hAnsi="Tahoma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7E25"/>
    <w:rPr>
      <w:rFonts w:ascii="Tahoma" w:eastAsia="Times New Roman" w:hAnsi="Tahoma"/>
      <w:b/>
      <w:bCs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F2B55"/>
    <w:rPr>
      <w:rFonts w:eastAsia="Times New Roma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968"/>
    <w:rPr>
      <w:rFonts w:ascii="Cambria" w:eastAsia="Times New Roman" w:hAnsi="Cambria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968"/>
    <w:rPr>
      <w:rFonts w:ascii="Cambria" w:eastAsia="Times New Roman" w:hAnsi="Cambria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968"/>
    <w:rPr>
      <w:rFonts w:ascii="Cambria" w:eastAsia="Times New Roman" w:hAnsi="Cambria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968"/>
    <w:rPr>
      <w:rFonts w:ascii="Cambria" w:eastAsia="Times New Roman" w:hAnsi="Cambria"/>
      <w:i/>
      <w:iCs/>
      <w:color w:val="404040"/>
      <w:sz w:val="20"/>
      <w:szCs w:val="20"/>
    </w:rPr>
  </w:style>
  <w:style w:type="paragraph" w:styleId="ListParagraph">
    <w:name w:val="List Paragraph"/>
    <w:basedOn w:val="Normal"/>
    <w:uiPriority w:val="34"/>
    <w:qFormat/>
    <w:rsid w:val="00056594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AF010F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502C9"/>
    <w:pPr>
      <w:spacing w:after="300" w:line="240" w:lineRule="auto"/>
      <w:ind w:firstLine="0"/>
      <w:contextualSpacing/>
      <w:jc w:val="center"/>
    </w:pPr>
    <w:rPr>
      <w:rFonts w:ascii="Tahoma" w:eastAsia="Times New Roman" w:hAnsi="Tahoma"/>
      <w:b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502C9"/>
    <w:rPr>
      <w:rFonts w:ascii="Tahoma" w:eastAsia="Times New Roman" w:hAnsi="Tahoma"/>
      <w:b/>
      <w:sz w:val="3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047E25"/>
    <w:pPr>
      <w:tabs>
        <w:tab w:val="clear" w:pos="709"/>
      </w:tabs>
      <w:spacing w:before="240" w:after="240" w:line="240" w:lineRule="auto"/>
      <w:ind w:firstLine="0"/>
      <w:jc w:val="center"/>
    </w:pPr>
    <w:rPr>
      <w:rFonts w:ascii="Tahoma" w:hAnsi="Tahoma"/>
      <w:b/>
      <w:bCs/>
      <w:i/>
      <w:sz w:val="20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D96"/>
    <w:pPr>
      <w:ind w:firstLine="0"/>
      <w:jc w:val="center"/>
      <w:outlineLvl w:val="1"/>
    </w:pPr>
    <w:rPr>
      <w:rFonts w:ascii="Tahoma" w:eastAsia="Times New Roman" w:hAnsi="Tahoma"/>
      <w:b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A6D96"/>
    <w:rPr>
      <w:rFonts w:ascii="Tahoma" w:eastAsia="Times New Roman" w:hAnsi="Tahoma"/>
      <w:b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4030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429AB"/>
    <w:pPr>
      <w:tabs>
        <w:tab w:val="clear" w:pos="709"/>
        <w:tab w:val="right" w:leader="dot" w:pos="9072"/>
      </w:tabs>
      <w:ind w:firstLine="0"/>
      <w:jc w:val="left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429AB"/>
    <w:pPr>
      <w:tabs>
        <w:tab w:val="clear" w:pos="709"/>
        <w:tab w:val="right" w:leader="dot" w:pos="9072"/>
      </w:tabs>
      <w:ind w:left="261" w:firstLine="0"/>
      <w:jc w:val="left"/>
    </w:pPr>
  </w:style>
  <w:style w:type="paragraph" w:styleId="TOC3">
    <w:name w:val="toc 3"/>
    <w:basedOn w:val="Normal"/>
    <w:next w:val="Normal"/>
    <w:autoRedefine/>
    <w:uiPriority w:val="39"/>
    <w:unhideWhenUsed/>
    <w:rsid w:val="00B429AB"/>
    <w:pPr>
      <w:tabs>
        <w:tab w:val="clear" w:pos="709"/>
        <w:tab w:val="right" w:leader="dot" w:pos="9072"/>
      </w:tabs>
      <w:ind w:left="522" w:firstLine="0"/>
      <w:jc w:val="left"/>
    </w:pPr>
  </w:style>
  <w:style w:type="paragraph" w:styleId="Header">
    <w:name w:val="header"/>
    <w:basedOn w:val="Normal"/>
    <w:link w:val="HeaderChar"/>
    <w:unhideWhenUsed/>
    <w:rsid w:val="00FD7E25"/>
    <w:pPr>
      <w:tabs>
        <w:tab w:val="clear" w:pos="709"/>
        <w:tab w:val="center" w:pos="4680"/>
        <w:tab w:val="right" w:pos="9360"/>
      </w:tabs>
    </w:pPr>
  </w:style>
  <w:style w:type="paragraph" w:styleId="TableofFigures">
    <w:name w:val="table of figures"/>
    <w:basedOn w:val="Normal"/>
    <w:next w:val="Normal"/>
    <w:uiPriority w:val="99"/>
    <w:unhideWhenUsed/>
    <w:rsid w:val="005B07C2"/>
    <w:pPr>
      <w:tabs>
        <w:tab w:val="clear" w:pos="709"/>
        <w:tab w:val="right" w:leader="dot" w:pos="9072"/>
      </w:tabs>
      <w:ind w:firstLine="0"/>
      <w:jc w:val="left"/>
    </w:pPr>
  </w:style>
  <w:style w:type="character" w:customStyle="1" w:styleId="HeaderChar">
    <w:name w:val="Header Char"/>
    <w:basedOn w:val="DefaultParagraphFont"/>
    <w:link w:val="Header"/>
    <w:uiPriority w:val="99"/>
    <w:rsid w:val="00FD7E25"/>
    <w:rPr>
      <w:rFonts w:ascii="Times New Roman" w:hAnsi="Times New Roman"/>
      <w:sz w:val="26"/>
      <w:szCs w:val="22"/>
    </w:rPr>
  </w:style>
  <w:style w:type="paragraph" w:styleId="Footer">
    <w:name w:val="footer"/>
    <w:basedOn w:val="Normal"/>
    <w:link w:val="FooterChar"/>
    <w:uiPriority w:val="99"/>
    <w:unhideWhenUsed/>
    <w:rsid w:val="00FD7E25"/>
    <w:pPr>
      <w:tabs>
        <w:tab w:val="clear" w:pos="709"/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7E25"/>
    <w:rPr>
      <w:rFonts w:ascii="Times New Roman" w:hAnsi="Times New Roman"/>
      <w:sz w:val="26"/>
      <w:szCs w:val="22"/>
    </w:rPr>
  </w:style>
  <w:style w:type="paragraph" w:customStyle="1" w:styleId="CommonHeader">
    <w:name w:val="Common Header"/>
    <w:basedOn w:val="Header"/>
    <w:link w:val="CommonHeaderChar"/>
    <w:qFormat/>
    <w:rsid w:val="00B429AB"/>
    <w:pPr>
      <w:tabs>
        <w:tab w:val="clear" w:pos="4680"/>
        <w:tab w:val="clear" w:pos="9360"/>
        <w:tab w:val="center" w:pos="1247"/>
        <w:tab w:val="center" w:pos="4320"/>
        <w:tab w:val="right" w:pos="8640"/>
      </w:tabs>
      <w:ind w:right="-621" w:firstLine="567"/>
    </w:pPr>
    <w:rPr>
      <w:rFonts w:eastAsia="Times New Roman"/>
      <w:sz w:val="24"/>
      <w:szCs w:val="24"/>
      <w:lang w:val="x-none" w:eastAsia="x-none"/>
    </w:rPr>
  </w:style>
  <w:style w:type="character" w:customStyle="1" w:styleId="CommonHeaderChar">
    <w:name w:val="Common Header Char"/>
    <w:link w:val="CommonHeader"/>
    <w:rsid w:val="00B429AB"/>
    <w:rPr>
      <w:rFonts w:ascii="Times New Roman" w:eastAsia="Times New Roman" w:hAnsi="Times New Roman"/>
      <w:sz w:val="24"/>
      <w:szCs w:val="24"/>
      <w:lang w:val="x-none" w:eastAsia="x-none"/>
    </w:rPr>
  </w:style>
  <w:style w:type="character" w:styleId="PlaceholderText">
    <w:name w:val="Placeholder Text"/>
    <w:basedOn w:val="DefaultParagraphFont"/>
    <w:uiPriority w:val="99"/>
    <w:semiHidden/>
    <w:rsid w:val="00F34BD4"/>
    <w:rPr>
      <w:color w:val="808080"/>
    </w:rPr>
  </w:style>
  <w:style w:type="paragraph" w:customStyle="1" w:styleId="Table">
    <w:name w:val="Table"/>
    <w:basedOn w:val="Normal"/>
    <w:qFormat/>
    <w:rsid w:val="00CE227D"/>
    <w:pPr>
      <w:tabs>
        <w:tab w:val="clear" w:pos="709"/>
      </w:tabs>
      <w:spacing w:before="60" w:after="60" w:line="240" w:lineRule="auto"/>
      <w:ind w:firstLine="0"/>
      <w:jc w:val="left"/>
    </w:pPr>
  </w:style>
  <w:style w:type="table" w:customStyle="1" w:styleId="HyperlogyTableStyle">
    <w:name w:val="Hyperlogy Table Style"/>
    <w:basedOn w:val="TableGrid"/>
    <w:uiPriority w:val="99"/>
    <w:rsid w:val="000E2F37"/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 w:firstLineChars="0" w:firstLine="0"/>
        <w:jc w:val="center"/>
        <w:outlineLvl w:val="9"/>
      </w:pPr>
      <w:rPr>
        <w:rFonts w:ascii="Times New Roman Bold" w:hAnsi="Times New Roman Bold"/>
        <w:b/>
        <w:i w:val="0"/>
        <w:caps w:val="0"/>
        <w:smallCaps w:val="0"/>
        <w:strike w:val="0"/>
        <w:dstrike w:val="0"/>
        <w:vanish w:val="0"/>
        <w:sz w:val="26"/>
        <w:vertAlign w:val="baseline"/>
      </w:rPr>
      <w:tblPr/>
      <w:tcPr>
        <w:vAlign w:val="center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CE227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E227D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unhideWhenUsed/>
    <w:rsid w:val="0006139A"/>
    <w:pPr>
      <w:tabs>
        <w:tab w:val="clear" w:pos="709"/>
      </w:tabs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italic">
    <w:name w:val="italic"/>
    <w:basedOn w:val="DefaultParagraphFont"/>
    <w:rsid w:val="007607FE"/>
  </w:style>
  <w:style w:type="character" w:styleId="HTMLCode">
    <w:name w:val="HTML Code"/>
    <w:basedOn w:val="DefaultParagraphFont"/>
    <w:uiPriority w:val="99"/>
    <w:semiHidden/>
    <w:unhideWhenUsed/>
    <w:rsid w:val="009C0FD7"/>
    <w:rPr>
      <w:rFonts w:ascii="Courier New" w:eastAsia="Times New Roman" w:hAnsi="Courier New" w:cs="Courier New"/>
      <w:sz w:val="20"/>
      <w:szCs w:val="20"/>
    </w:rPr>
  </w:style>
  <w:style w:type="character" w:customStyle="1" w:styleId="xq">
    <w:name w:val="xq"/>
    <w:basedOn w:val="DefaultParagraphFont"/>
    <w:rsid w:val="00E80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4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oleObject" Target="embeddings/oleObject2.bin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://download.oracle.com/otn/linux/oem/1110/Linux_x86_64_Grid_Control_agent_download_11_1_0_1_0.zip" TargetMode="External"/><Relationship Id="rId50" Type="http://schemas.openxmlformats.org/officeDocument/2006/relationships/oleObject" Target="embeddings/oleObject5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oracle.com/technetwork/middleware/ias/downloads/wls-main-097127.html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oleObject" Target="embeddings/oleObject3.bin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emf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oracle.com/technology/software/products/oem/index.html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3.emf"/><Relationship Id="rId8" Type="http://schemas.openxmlformats.org/officeDocument/2006/relationships/hyperlink" Target="http://java.sun.com/javase/downloads/widget/jdk6.jsp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1.bin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://www.oracle.com/technetwork/oem/grid-control/downloads/agentsoft-090381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oleObject" Target="embeddings/oleObject4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uc\AppData\Roaming\Microsoft\Templates\00-hyperlogy-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FB8D6C-BB59-4F93-AB24-2F38F1EDD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00-hyperlogy-document.dotx</Template>
  <TotalTime>929</TotalTime>
  <Pages>22</Pages>
  <Words>1180</Words>
  <Characters>6731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Hyperlogy Jsc.</Company>
  <LinksUpToDate>false</LinksUpToDate>
  <CharactersWithSpaces>7896</CharactersWithSpaces>
  <SharedDoc>false</SharedDoc>
  <HLinks>
    <vt:vector size="24" baseType="variant"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_Toc235076485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_Toc235076484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_Toc235076483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_Toc235076482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</dc:creator>
  <cp:lastModifiedBy>Sony Vaio</cp:lastModifiedBy>
  <cp:revision>85</cp:revision>
  <dcterms:created xsi:type="dcterms:W3CDTF">2012-08-13T09:10:00Z</dcterms:created>
  <dcterms:modified xsi:type="dcterms:W3CDTF">2016-02-26T03:02:00Z</dcterms:modified>
</cp:coreProperties>
</file>