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217" w:rsidRPr="002C6D82" w:rsidRDefault="00942217" w:rsidP="002C6D82">
      <w:pPr>
        <w:jc w:val="center"/>
      </w:pPr>
    </w:p>
    <w:p w:rsidR="002C6D82" w:rsidRDefault="002C6D82" w:rsidP="002C6D82">
      <w:pPr>
        <w:jc w:val="center"/>
      </w:pPr>
    </w:p>
    <w:p w:rsidR="00980C7B" w:rsidRDefault="00980C7B" w:rsidP="002C6D82">
      <w:pPr>
        <w:jc w:val="center"/>
      </w:pPr>
    </w:p>
    <w:p w:rsidR="00980C7B" w:rsidRDefault="00980C7B" w:rsidP="002C6D82">
      <w:pPr>
        <w:jc w:val="center"/>
      </w:pPr>
    </w:p>
    <w:p w:rsidR="00980C7B" w:rsidRPr="002C6D82" w:rsidRDefault="00980C7B" w:rsidP="002C6D82">
      <w:pPr>
        <w:jc w:val="center"/>
      </w:pPr>
    </w:p>
    <w:p w:rsidR="002C6D82" w:rsidRDefault="002C6D82" w:rsidP="00E36B2A">
      <w:pPr>
        <w:ind w:left="0"/>
      </w:pPr>
    </w:p>
    <w:p w:rsidR="00E36B2A" w:rsidRPr="002C6D82" w:rsidRDefault="00E36B2A" w:rsidP="00E36B2A">
      <w:pPr>
        <w:ind w:left="0"/>
      </w:pPr>
    </w:p>
    <w:p w:rsidR="002C6D82" w:rsidRPr="002C6D82" w:rsidRDefault="002C6D82" w:rsidP="002C6D82">
      <w:pPr>
        <w:jc w:val="center"/>
      </w:pPr>
    </w:p>
    <w:p w:rsidR="002C6D82" w:rsidRPr="00F63F9E" w:rsidRDefault="009720EF" w:rsidP="002E1719">
      <w:pPr>
        <w:jc w:val="center"/>
        <w:rPr>
          <w:b/>
          <w:sz w:val="36"/>
          <w:szCs w:val="36"/>
        </w:rPr>
      </w:pPr>
      <w:r w:rsidRPr="00F63F9E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351790</wp:posOffset>
                </wp:positionV>
                <wp:extent cx="4343400" cy="635"/>
                <wp:effectExtent l="9525" t="9525" r="9525" b="8890"/>
                <wp:wrapNone/>
                <wp:docPr id="6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434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A911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91.5pt;margin-top:27.7pt;width:342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"/>
            </w:pict>
          </mc:Fallback>
        </mc:AlternateContent>
      </w:r>
      <w:r w:rsidR="008F32C7">
        <w:rPr>
          <w:b/>
          <w:sz w:val="36"/>
          <w:szCs w:val="36"/>
        </w:rPr>
        <w:t>CÀI ĐẶT ORALCE RAC 11GR2 TRÊN SOLARIS</w:t>
      </w:r>
    </w:p>
    <w:p w:rsidR="002C6D82" w:rsidRPr="002E1719" w:rsidRDefault="002E1719" w:rsidP="002E1719">
      <w:pPr>
        <w:jc w:val="center"/>
        <w:rPr>
          <w:b/>
          <w:sz w:val="28"/>
          <w:szCs w:val="28"/>
        </w:rPr>
      </w:pPr>
      <w:r w:rsidRPr="002E1719">
        <w:rPr>
          <w:b/>
          <w:sz w:val="28"/>
          <w:szCs w:val="28"/>
        </w:rPr>
        <w:t>DỰ ÁN: TRIỂN KHAI MỞ RỘNG HỆ THỐNG</w:t>
      </w:r>
      <w:r>
        <w:rPr>
          <w:b/>
          <w:sz w:val="28"/>
          <w:szCs w:val="28"/>
        </w:rPr>
        <w:br/>
      </w:r>
      <w:r w:rsidRPr="002E1719">
        <w:rPr>
          <w:b/>
          <w:sz w:val="28"/>
          <w:szCs w:val="28"/>
        </w:rPr>
        <w:t>THANH TOÁN LIÊN NGÂN HÀNG</w:t>
      </w:r>
    </w:p>
    <w:p w:rsidR="00E36B2A" w:rsidRDefault="00E36B2A" w:rsidP="00E36B2A">
      <w:pPr>
        <w:ind w:left="0"/>
        <w:rPr>
          <w:szCs w:val="24"/>
        </w:rPr>
      </w:pPr>
    </w:p>
    <w:p w:rsidR="00E36B2A" w:rsidRDefault="00E36B2A" w:rsidP="00E36B2A">
      <w:pPr>
        <w:ind w:left="0"/>
        <w:rPr>
          <w:szCs w:val="24"/>
        </w:rPr>
      </w:pPr>
    </w:p>
    <w:p w:rsidR="00E36B2A" w:rsidRDefault="00E36B2A" w:rsidP="00E36B2A">
      <w:pPr>
        <w:ind w:left="3600" w:firstLine="720"/>
        <w:rPr>
          <w:szCs w:val="24"/>
        </w:rPr>
      </w:pPr>
    </w:p>
    <w:p w:rsidR="002C6D82" w:rsidRPr="009B5371" w:rsidRDefault="009B5371" w:rsidP="009B5371">
      <w:pPr>
        <w:tabs>
          <w:tab w:val="left" w:pos="3480"/>
        </w:tabs>
        <w:rPr>
          <w:b/>
          <w:sz w:val="28"/>
          <w:szCs w:val="28"/>
        </w:rPr>
      </w:pPr>
      <w:r>
        <w:rPr>
          <w:szCs w:val="24"/>
        </w:rPr>
        <w:tab/>
      </w:r>
      <w:r w:rsidRPr="009B5371">
        <w:rPr>
          <w:b/>
          <w:sz w:val="28"/>
          <w:szCs w:val="28"/>
        </w:rPr>
        <w:t xml:space="preserve">Phiên bản </w:t>
      </w:r>
      <w:r w:rsidR="008F32C7">
        <w:rPr>
          <w:b/>
          <w:color w:val="0070C0"/>
          <w:sz w:val="28"/>
          <w:szCs w:val="28"/>
        </w:rPr>
        <w:t>1.0</w:t>
      </w:r>
    </w:p>
    <w:p w:rsidR="002C6D82" w:rsidRDefault="002C6D82" w:rsidP="002C6D82">
      <w:pPr>
        <w:jc w:val="center"/>
        <w:rPr>
          <w:szCs w:val="24"/>
        </w:rPr>
      </w:pPr>
    </w:p>
    <w:p w:rsidR="002C6D82" w:rsidRDefault="002C6D82" w:rsidP="002C6D82">
      <w:pPr>
        <w:jc w:val="center"/>
        <w:rPr>
          <w:szCs w:val="24"/>
        </w:rPr>
      </w:pPr>
    </w:p>
    <w:p w:rsidR="002C6D82" w:rsidRDefault="002C6D82" w:rsidP="002C6D82">
      <w:pPr>
        <w:jc w:val="center"/>
        <w:rPr>
          <w:szCs w:val="24"/>
        </w:rPr>
      </w:pPr>
    </w:p>
    <w:p w:rsidR="002C6D82" w:rsidRDefault="002C6D82" w:rsidP="002C6D82">
      <w:pPr>
        <w:jc w:val="center"/>
        <w:rPr>
          <w:szCs w:val="24"/>
        </w:rPr>
      </w:pPr>
    </w:p>
    <w:p w:rsidR="002C6D82" w:rsidRDefault="002C6D82" w:rsidP="002C6D82">
      <w:pPr>
        <w:jc w:val="center"/>
        <w:rPr>
          <w:szCs w:val="24"/>
        </w:rPr>
      </w:pPr>
    </w:p>
    <w:p w:rsidR="002C6D82" w:rsidRDefault="002C6D82" w:rsidP="002C6D82">
      <w:pPr>
        <w:jc w:val="center"/>
        <w:rPr>
          <w:szCs w:val="24"/>
        </w:rPr>
      </w:pPr>
    </w:p>
    <w:p w:rsidR="00980C7B" w:rsidRDefault="00980C7B" w:rsidP="002C6D82">
      <w:pPr>
        <w:jc w:val="center"/>
        <w:rPr>
          <w:szCs w:val="24"/>
        </w:rPr>
      </w:pPr>
    </w:p>
    <w:p w:rsidR="002C6D82" w:rsidRDefault="002C6D82" w:rsidP="002C6D82">
      <w:pPr>
        <w:jc w:val="center"/>
        <w:rPr>
          <w:szCs w:val="24"/>
        </w:rPr>
      </w:pPr>
    </w:p>
    <w:p w:rsidR="006B2F5B" w:rsidRDefault="006B2F5B" w:rsidP="002C6D82">
      <w:pPr>
        <w:jc w:val="center"/>
        <w:rPr>
          <w:szCs w:val="24"/>
        </w:rPr>
      </w:pPr>
    </w:p>
    <w:p w:rsidR="002C6D82" w:rsidRPr="009B5371" w:rsidRDefault="009B5371" w:rsidP="00980C7B">
      <w:pPr>
        <w:jc w:val="center"/>
        <w:rPr>
          <w:b/>
          <w:i/>
          <w:color w:val="0070C0"/>
          <w:sz w:val="28"/>
          <w:szCs w:val="28"/>
        </w:rPr>
      </w:pPr>
      <w:r w:rsidRPr="009B5371">
        <w:rPr>
          <w:b/>
          <w:i/>
          <w:sz w:val="28"/>
          <w:szCs w:val="28"/>
        </w:rPr>
        <w:t xml:space="preserve">Tháng </w:t>
      </w:r>
      <w:r w:rsidRPr="009B5371">
        <w:rPr>
          <w:b/>
          <w:i/>
          <w:color w:val="0070C0"/>
          <w:sz w:val="28"/>
          <w:szCs w:val="28"/>
        </w:rPr>
        <w:t>&lt;MM</w:t>
      </w:r>
      <w:r w:rsidR="00B34794" w:rsidRPr="009B5371">
        <w:rPr>
          <w:b/>
          <w:i/>
          <w:color w:val="0070C0"/>
          <w:sz w:val="28"/>
          <w:szCs w:val="28"/>
        </w:rPr>
        <w:t xml:space="preserve"> </w:t>
      </w:r>
      <w:r w:rsidR="002C6D82" w:rsidRPr="009B5371">
        <w:rPr>
          <w:b/>
          <w:i/>
          <w:color w:val="0070C0"/>
          <w:sz w:val="28"/>
          <w:szCs w:val="28"/>
        </w:rPr>
        <w:t>/</w:t>
      </w:r>
      <w:r w:rsidRPr="009B5371">
        <w:rPr>
          <w:b/>
          <w:i/>
          <w:color w:val="0070C0"/>
          <w:sz w:val="28"/>
          <w:szCs w:val="28"/>
        </w:rPr>
        <w:t>YYYY&gt;</w:t>
      </w:r>
    </w:p>
    <w:p w:rsidR="002C6D82" w:rsidRPr="002A6047" w:rsidRDefault="002A6047" w:rsidP="002C6D82">
      <w:pPr>
        <w:jc w:val="center"/>
        <w:rPr>
          <w:b/>
          <w:szCs w:val="24"/>
        </w:rPr>
      </w:pPr>
      <w:bookmarkStart w:id="0" w:name="_GoBack"/>
      <w:bookmarkEnd w:id="0"/>
      <w:r>
        <w:rPr>
          <w:b/>
          <w:szCs w:val="24"/>
        </w:rPr>
        <w:br w:type="page"/>
      </w:r>
      <w:r w:rsidRPr="008E751D">
        <w:rPr>
          <w:b/>
          <w:sz w:val="28"/>
          <w:szCs w:val="24"/>
        </w:rPr>
        <w:lastRenderedPageBreak/>
        <w:t>MỤC LỤC</w:t>
      </w:r>
    </w:p>
    <w:p w:rsidR="002C6D82" w:rsidRPr="002C6D82" w:rsidRDefault="002C6D82" w:rsidP="002C6D82">
      <w:pPr>
        <w:jc w:val="center"/>
      </w:pPr>
    </w:p>
    <w:p w:rsidR="008F32C7" w:rsidRPr="00DB4CAA" w:rsidRDefault="00673210">
      <w:pPr>
        <w:pStyle w:val="TOC1"/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r w:rsidRPr="00673210">
        <w:rPr>
          <w:szCs w:val="24"/>
        </w:rPr>
        <w:fldChar w:fldCharType="begin"/>
      </w:r>
      <w:r w:rsidRPr="00673210">
        <w:rPr>
          <w:szCs w:val="24"/>
        </w:rPr>
        <w:instrText xml:space="preserve"> TOC \o "1-3" \h \z \u </w:instrText>
      </w:r>
      <w:r w:rsidRPr="00673210">
        <w:rPr>
          <w:szCs w:val="24"/>
        </w:rPr>
        <w:fldChar w:fldCharType="separate"/>
      </w:r>
      <w:hyperlink w:anchor="_Toc377069022" w:history="1">
        <w:r w:rsidR="008F32C7" w:rsidRPr="00B55AFC">
          <w:rPr>
            <w:rStyle w:val="Hyperlink"/>
            <w:noProof/>
            <w:lang w:val="en-GB"/>
          </w:rPr>
          <w:t>Thông tin phiên bản</w:t>
        </w:r>
        <w:r w:rsidR="008F32C7">
          <w:rPr>
            <w:noProof/>
            <w:webHidden/>
          </w:rPr>
          <w:tab/>
        </w:r>
        <w:r w:rsidR="008F32C7">
          <w:rPr>
            <w:noProof/>
            <w:webHidden/>
          </w:rPr>
          <w:fldChar w:fldCharType="begin"/>
        </w:r>
        <w:r w:rsidR="008F32C7">
          <w:rPr>
            <w:noProof/>
            <w:webHidden/>
          </w:rPr>
          <w:instrText xml:space="preserve"> PAGEREF _Toc377069022 \h </w:instrText>
        </w:r>
        <w:r w:rsidR="008F32C7">
          <w:rPr>
            <w:noProof/>
            <w:webHidden/>
          </w:rPr>
        </w:r>
        <w:r w:rsidR="008F32C7">
          <w:rPr>
            <w:noProof/>
            <w:webHidden/>
          </w:rPr>
          <w:fldChar w:fldCharType="separate"/>
        </w:r>
        <w:r w:rsidR="008F32C7">
          <w:rPr>
            <w:noProof/>
            <w:webHidden/>
          </w:rPr>
          <w:t>2</w:t>
        </w:r>
        <w:r w:rsidR="008F32C7"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1"/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23" w:history="1">
        <w:r w:rsidRPr="00B55AFC">
          <w:rPr>
            <w:rStyle w:val="Hyperlink"/>
            <w:noProof/>
          </w:rPr>
          <w:t>1.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</w:rPr>
          <w:t>THÔNG TIN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2"/>
        <w:tabs>
          <w:tab w:val="left" w:pos="88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24" w:history="1">
        <w:r w:rsidRPr="00B55AFC">
          <w:rPr>
            <w:rStyle w:val="Hyperlink"/>
            <w:noProof/>
          </w:rPr>
          <w:t>1.1.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</w:rPr>
          <w:t>MỤC TIÊU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2"/>
        <w:tabs>
          <w:tab w:val="left" w:pos="88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25" w:history="1">
        <w:r w:rsidRPr="00B55AFC">
          <w:rPr>
            <w:rStyle w:val="Hyperlink"/>
            <w:noProof/>
          </w:rPr>
          <w:t>1.2.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</w:rPr>
          <w:t>PHẠM VI ÁP DỤNG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2"/>
        <w:tabs>
          <w:tab w:val="left" w:pos="88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26" w:history="1">
        <w:r w:rsidRPr="00B55AFC">
          <w:rPr>
            <w:rStyle w:val="Hyperlink"/>
            <w:noProof/>
          </w:rPr>
          <w:t>1.3.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</w:rPr>
          <w:t>THUẬT NGỮ VÀ TỪ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2"/>
        <w:tabs>
          <w:tab w:val="left" w:pos="88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27" w:history="1">
        <w:r w:rsidRPr="00B55AFC">
          <w:rPr>
            <w:rStyle w:val="Hyperlink"/>
            <w:noProof/>
          </w:rPr>
          <w:t>1.4.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</w:rPr>
          <w:t>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1"/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28" w:history="1">
        <w:r w:rsidRPr="00B55AFC">
          <w:rPr>
            <w:rStyle w:val="Hyperlink"/>
            <w:noProof/>
          </w:rPr>
          <w:t>2.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</w:rPr>
          <w:t>NỘI DUNG TÀI LIỆU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2"/>
        <w:tabs>
          <w:tab w:val="left" w:pos="88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29" w:history="1">
        <w:r w:rsidRPr="00B55AFC">
          <w:rPr>
            <w:rStyle w:val="Hyperlink"/>
            <w:noProof/>
          </w:rPr>
          <w:t>2.1.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</w:rPr>
          <w:t>Thiết lập các thông số ban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30" w:history="1">
        <w:r w:rsidRPr="00B55AFC">
          <w:rPr>
            <w:rStyle w:val="Hyperlink"/>
            <w:noProof/>
            <w:lang w:val="vi-VN"/>
          </w:rPr>
          <w:t>2.1.1.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Yêu cầu tối thiểu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31" w:history="1">
        <w:r w:rsidRPr="00B55AFC">
          <w:rPr>
            <w:rStyle w:val="Hyperlink"/>
            <w:noProof/>
            <w:lang w:val="vi-VN"/>
          </w:rPr>
          <w:t>2.1.2.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Kiểm tra thông số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32" w:history="1">
        <w:r w:rsidRPr="00B55AFC">
          <w:rPr>
            <w:rStyle w:val="Hyperlink"/>
            <w:noProof/>
            <w:lang w:val="vi-VN"/>
          </w:rPr>
          <w:t>2.1.3.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Kiểm tra swap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33" w:history="1">
        <w:r w:rsidRPr="00B55AFC">
          <w:rPr>
            <w:rStyle w:val="Hyperlink"/>
            <w:noProof/>
            <w:lang w:val="vi-VN"/>
          </w:rPr>
          <w:t>2.1.4.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Kiểm tra /tmp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34" w:history="1">
        <w:r w:rsidRPr="00B55AFC">
          <w:rPr>
            <w:rStyle w:val="Hyperlink"/>
            <w:noProof/>
            <w:lang w:val="vi-VN"/>
          </w:rPr>
          <w:t>2.1.5.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Chuẩn bị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35" w:history="1">
        <w:r w:rsidRPr="00B55AFC">
          <w:rPr>
            <w:rStyle w:val="Hyperlink"/>
            <w:noProof/>
            <w:lang w:val="vi-VN"/>
          </w:rPr>
          <w:t>2.1.6.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Kiểm tra OS patch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36" w:history="1">
        <w:r w:rsidRPr="00B55AFC">
          <w:rPr>
            <w:rStyle w:val="Hyperlink"/>
            <w:noProof/>
            <w:lang w:val="vi-VN"/>
          </w:rPr>
          <w:t>2.1.7.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Tạo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37" w:history="1">
        <w:r w:rsidRPr="00B55AFC">
          <w:rPr>
            <w:rStyle w:val="Hyperlink"/>
            <w:noProof/>
            <w:lang w:val="vi-VN"/>
          </w:rPr>
          <w:t>2.1.8.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Tạo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38" w:history="1">
        <w:r w:rsidRPr="00B55AFC">
          <w:rPr>
            <w:rStyle w:val="Hyperlink"/>
            <w:noProof/>
            <w:lang w:val="vi-VN"/>
          </w:rPr>
          <w:t>2.1.9.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Thiết lập thông số hệ thống: (vi /etc/system)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54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39" w:history="1">
        <w:r w:rsidRPr="00B55AFC">
          <w:rPr>
            <w:rStyle w:val="Hyperlink"/>
            <w:noProof/>
            <w:lang w:val="vi-VN"/>
          </w:rPr>
          <w:t>2.1.10.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Tạo thư mục cài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54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40" w:history="1">
        <w:r w:rsidRPr="00B55AFC">
          <w:rPr>
            <w:rStyle w:val="Hyperlink"/>
            <w:noProof/>
            <w:lang w:val="vi-VN"/>
          </w:rPr>
          <w:t>2.1.11.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Tạo môi trường biến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54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41" w:history="1">
        <w:r w:rsidRPr="00B55AFC">
          <w:rPr>
            <w:rStyle w:val="Hyperlink"/>
            <w:noProof/>
            <w:lang w:val="vi-VN"/>
          </w:rPr>
          <w:t>2.1.12.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Hosts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54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42" w:history="1">
        <w:r w:rsidRPr="00B55AFC">
          <w:rPr>
            <w:rStyle w:val="Hyperlink"/>
            <w:noProof/>
            <w:lang w:val="vi-VN"/>
          </w:rPr>
          <w:t>2.1.13.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Thiết lập ssh (passwordless)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54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43" w:history="1">
        <w:r w:rsidRPr="00B55AFC">
          <w:rPr>
            <w:rStyle w:val="Hyperlink"/>
            <w:noProof/>
            <w:lang w:val="vi-VN"/>
          </w:rPr>
          <w:t>2.1.14.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Kiểm tra disks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2"/>
        <w:tabs>
          <w:tab w:val="left" w:pos="88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44" w:history="1">
        <w:r w:rsidRPr="00B55AFC">
          <w:rPr>
            <w:rStyle w:val="Hyperlink"/>
            <w:noProof/>
          </w:rPr>
          <w:t>2.2.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</w:rPr>
          <w:t>Cài đặt Oracle infrastructure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45" w:history="1">
        <w:r w:rsidRPr="00B55AFC">
          <w:rPr>
            <w:rStyle w:val="Hyperlink"/>
            <w:noProof/>
            <w:lang w:val="vi-VN"/>
          </w:rPr>
          <w:t>2.2.1.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Kiểm tra trước khi cài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46" w:history="1">
        <w:r w:rsidRPr="00B55AFC">
          <w:rPr>
            <w:rStyle w:val="Hyperlink"/>
            <w:noProof/>
          </w:rPr>
          <w:t>2.2.2.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</w:rPr>
          <w:t>Cài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2"/>
        <w:tabs>
          <w:tab w:val="left" w:pos="88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47" w:history="1">
        <w:r w:rsidRPr="00B55AFC">
          <w:rPr>
            <w:rStyle w:val="Hyperlink"/>
            <w:noProof/>
          </w:rPr>
          <w:t>2.3.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</w:rPr>
          <w:t>Cài đặt oracle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48" w:history="1">
        <w:r w:rsidRPr="00B55AFC">
          <w:rPr>
            <w:rStyle w:val="Hyperlink"/>
            <w:noProof/>
            <w:lang w:val="vi-VN"/>
          </w:rPr>
          <w:t>2.3.1.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Cài đặt oracle database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49" w:history="1">
        <w:r w:rsidRPr="00B55AFC">
          <w:rPr>
            <w:rStyle w:val="Hyperlink"/>
            <w:noProof/>
            <w:lang w:val="vi-VN"/>
          </w:rPr>
          <w:t>2.3.2.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Tạo diskgroup để chứa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50" w:history="1">
        <w:r w:rsidRPr="00B55AFC">
          <w:rPr>
            <w:rStyle w:val="Hyperlink"/>
            <w:noProof/>
            <w:lang w:val="vi-VN"/>
          </w:rPr>
          <w:t>2.3.3.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Tạo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F32C7" w:rsidRPr="00DB4CAA" w:rsidRDefault="008F32C7">
      <w:pPr>
        <w:pStyle w:val="TOC3"/>
        <w:tabs>
          <w:tab w:val="left" w:pos="1320"/>
          <w:tab w:val="right" w:leader="dot" w:pos="8810"/>
        </w:tabs>
        <w:rPr>
          <w:rFonts w:ascii="Calibri" w:eastAsia="MS Mincho" w:hAnsi="Calibri"/>
          <w:noProof/>
          <w:color w:val="auto"/>
          <w:sz w:val="22"/>
          <w:szCs w:val="22"/>
          <w:lang w:eastAsia="ja-JP"/>
        </w:rPr>
      </w:pPr>
      <w:hyperlink w:anchor="_Toc377069051" w:history="1">
        <w:r w:rsidRPr="00B55AFC">
          <w:rPr>
            <w:rStyle w:val="Hyperlink"/>
            <w:noProof/>
            <w:lang w:val="vi-VN"/>
          </w:rPr>
          <w:t>2.3.4.</w:t>
        </w:r>
        <w:r w:rsidRPr="00DB4CAA">
          <w:rPr>
            <w:rFonts w:ascii="Calibri" w:eastAsia="MS Mincho" w:hAnsi="Calibri"/>
            <w:noProof/>
            <w:color w:val="auto"/>
            <w:sz w:val="22"/>
            <w:szCs w:val="22"/>
            <w:lang w:eastAsia="ja-JP"/>
          </w:rPr>
          <w:tab/>
        </w:r>
        <w:r w:rsidRPr="00B55AFC">
          <w:rPr>
            <w:rStyle w:val="Hyperlink"/>
            <w:noProof/>
            <w:lang w:val="vi-VN"/>
          </w:rPr>
          <w:t>Kiểm tra việc cài đặt cuối cùng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73210" w:rsidRPr="00673210" w:rsidRDefault="00673210">
      <w:pPr>
        <w:rPr>
          <w:szCs w:val="24"/>
        </w:rPr>
      </w:pPr>
      <w:r w:rsidRPr="00673210">
        <w:rPr>
          <w:szCs w:val="24"/>
        </w:rPr>
        <w:fldChar w:fldCharType="end"/>
      </w:r>
    </w:p>
    <w:p w:rsidR="002C6D82" w:rsidRDefault="00015E86" w:rsidP="00CF4C76">
      <w:pPr>
        <w:pStyle w:val="Heading1"/>
      </w:pPr>
      <w:r>
        <w:br w:type="page"/>
      </w:r>
      <w:bookmarkStart w:id="1" w:name="_Toc377069023"/>
      <w:r>
        <w:lastRenderedPageBreak/>
        <w:t>THÔNG TIN CHUNG</w:t>
      </w:r>
      <w:bookmarkEnd w:id="1"/>
    </w:p>
    <w:p w:rsidR="00015E86" w:rsidRDefault="00F56913" w:rsidP="00CF4C76">
      <w:pPr>
        <w:pStyle w:val="Heading2"/>
      </w:pPr>
      <w:bookmarkStart w:id="2" w:name="_Toc377069024"/>
      <w:r>
        <w:t>MỤC TIÊU</w:t>
      </w:r>
      <w:bookmarkEnd w:id="2"/>
    </w:p>
    <w:p w:rsidR="00F56913" w:rsidRPr="00F56913" w:rsidRDefault="008F32C7" w:rsidP="00F56913">
      <w:r>
        <w:t>Cài đặt Oracle RAC 11gR2 lên hệ thố</w:t>
      </w:r>
      <w:r w:rsidR="008F0D7C">
        <w:t>ng database server trong dự án “Triến khai mở rộng hệ thống thanh toán liên ngân hàng”.</w:t>
      </w:r>
    </w:p>
    <w:p w:rsidR="00F56913" w:rsidRDefault="00F56913" w:rsidP="00CF4C76">
      <w:pPr>
        <w:pStyle w:val="Heading2"/>
      </w:pPr>
      <w:bookmarkStart w:id="3" w:name="_Toc377069025"/>
      <w:r>
        <w:t>PHẠM VI ÁP DỤNG</w:t>
      </w:r>
      <w:bookmarkEnd w:id="3"/>
    </w:p>
    <w:p w:rsidR="008F0D7C" w:rsidRPr="00F56913" w:rsidRDefault="008F0D7C" w:rsidP="008F0D7C">
      <w:r>
        <w:t>Sử dụng trong phạm vi dự án “Triến khai mở rộng hệ thống thanh toán liên ngân hàng”.</w:t>
      </w:r>
    </w:p>
    <w:p w:rsidR="00015E86" w:rsidRDefault="00015E86" w:rsidP="00CF4C76">
      <w:pPr>
        <w:pStyle w:val="Heading2"/>
      </w:pPr>
      <w:bookmarkStart w:id="4" w:name="_Toc377069026"/>
      <w:r>
        <w:t>THUẬT NGỮ VÀ TỪ VIẾT TẮT</w:t>
      </w:r>
      <w:bookmarkEnd w:id="4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8"/>
        <w:gridCol w:w="6257"/>
      </w:tblGrid>
      <w:tr w:rsidR="00015E86" w:rsidRPr="00673210" w:rsidTr="00672048">
        <w:trPr>
          <w:tblHeader/>
        </w:trPr>
        <w:tc>
          <w:tcPr>
            <w:tcW w:w="2628" w:type="dxa"/>
            <w:shd w:val="clear" w:color="auto" w:fill="E6E6E6"/>
          </w:tcPr>
          <w:p w:rsidR="00015E86" w:rsidRPr="00673210" w:rsidRDefault="00015E86" w:rsidP="00597B8D">
            <w:pPr>
              <w:adjustRightInd w:val="0"/>
              <w:spacing w:before="60" w:after="6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 w:rsidRPr="00673210">
              <w:rPr>
                <w:b/>
                <w:szCs w:val="24"/>
              </w:rPr>
              <w:t>Thuật ngữ và từ viết tắt</w:t>
            </w:r>
          </w:p>
        </w:tc>
        <w:tc>
          <w:tcPr>
            <w:tcW w:w="6257" w:type="dxa"/>
            <w:shd w:val="clear" w:color="auto" w:fill="E6E6E6"/>
          </w:tcPr>
          <w:p w:rsidR="00015E86" w:rsidRPr="00673210" w:rsidRDefault="00015E86" w:rsidP="00597B8D">
            <w:pPr>
              <w:adjustRightInd w:val="0"/>
              <w:spacing w:before="60" w:after="60" w:line="240" w:lineRule="atLeast"/>
              <w:ind w:left="72"/>
              <w:contextualSpacing/>
              <w:jc w:val="center"/>
              <w:rPr>
                <w:b/>
                <w:szCs w:val="24"/>
              </w:rPr>
            </w:pPr>
            <w:r w:rsidRPr="00673210">
              <w:rPr>
                <w:b/>
                <w:szCs w:val="24"/>
              </w:rPr>
              <w:t>Định nghĩa</w:t>
            </w:r>
          </w:p>
        </w:tc>
      </w:tr>
      <w:tr w:rsidR="00CF12B9" w:rsidRPr="00673210" w:rsidTr="00CF4C76">
        <w:tc>
          <w:tcPr>
            <w:tcW w:w="2628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  <w:tr w:rsidR="00CF12B9" w:rsidRPr="00673210" w:rsidTr="00CF4C76">
        <w:tc>
          <w:tcPr>
            <w:tcW w:w="2628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  <w:tr w:rsidR="00015E86" w:rsidRPr="00673210" w:rsidTr="00CF4C76">
        <w:tc>
          <w:tcPr>
            <w:tcW w:w="2628" w:type="dxa"/>
          </w:tcPr>
          <w:p w:rsidR="00015E86" w:rsidRPr="00673210" w:rsidRDefault="00015E86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015E86" w:rsidRPr="00673210" w:rsidRDefault="00015E86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</w:tbl>
    <w:p w:rsidR="00015E86" w:rsidRPr="00015E86" w:rsidRDefault="00015E86" w:rsidP="00CF4C76">
      <w:pPr>
        <w:pStyle w:val="Heading2"/>
      </w:pPr>
      <w:bookmarkStart w:id="5" w:name="_Toc377069027"/>
      <w:r>
        <w:t>TÀI LIỆU LIÊN QUAN</w:t>
      </w:r>
      <w:bookmarkEnd w:id="5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8"/>
        <w:gridCol w:w="6257"/>
      </w:tblGrid>
      <w:tr w:rsidR="00D81542" w:rsidRPr="00597B8D" w:rsidTr="00672048">
        <w:trPr>
          <w:tblHeader/>
        </w:trPr>
        <w:tc>
          <w:tcPr>
            <w:tcW w:w="2628" w:type="dxa"/>
            <w:shd w:val="clear" w:color="auto" w:fill="E6E6E6"/>
          </w:tcPr>
          <w:p w:rsidR="00015E86" w:rsidRPr="00673210" w:rsidRDefault="00015E86" w:rsidP="00597B8D">
            <w:pPr>
              <w:adjustRightInd w:val="0"/>
              <w:spacing w:before="60" w:after="6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 w:rsidRPr="00673210">
              <w:rPr>
                <w:b/>
                <w:szCs w:val="24"/>
              </w:rPr>
              <w:t>Mã hiệu tài liệu</w:t>
            </w:r>
          </w:p>
        </w:tc>
        <w:tc>
          <w:tcPr>
            <w:tcW w:w="6257" w:type="dxa"/>
            <w:shd w:val="clear" w:color="auto" w:fill="E6E6E6"/>
          </w:tcPr>
          <w:p w:rsidR="00015E86" w:rsidRPr="00673210" w:rsidRDefault="00015E86" w:rsidP="00597B8D">
            <w:pPr>
              <w:adjustRightInd w:val="0"/>
              <w:spacing w:before="60" w:after="60" w:line="240" w:lineRule="atLeast"/>
              <w:ind w:left="90"/>
              <w:contextualSpacing/>
              <w:jc w:val="center"/>
              <w:rPr>
                <w:b/>
                <w:szCs w:val="24"/>
              </w:rPr>
            </w:pPr>
            <w:r w:rsidRPr="00673210">
              <w:rPr>
                <w:b/>
                <w:szCs w:val="24"/>
              </w:rPr>
              <w:t>Tên tài liệu</w:t>
            </w:r>
          </w:p>
        </w:tc>
      </w:tr>
      <w:tr w:rsidR="00D81542" w:rsidRPr="00673210" w:rsidTr="00CF4C76">
        <w:tc>
          <w:tcPr>
            <w:tcW w:w="2628" w:type="dxa"/>
          </w:tcPr>
          <w:p w:rsidR="00015E86" w:rsidRPr="00673210" w:rsidRDefault="00015E86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015E86" w:rsidRPr="00673210" w:rsidRDefault="00015E86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  <w:tr w:rsidR="00CF12B9" w:rsidRPr="00673210" w:rsidTr="00CF4C76">
        <w:tc>
          <w:tcPr>
            <w:tcW w:w="2628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  <w:tr w:rsidR="00CF12B9" w:rsidRPr="00673210" w:rsidTr="00CF4C76">
        <w:tc>
          <w:tcPr>
            <w:tcW w:w="2628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  <w:tc>
          <w:tcPr>
            <w:tcW w:w="6257" w:type="dxa"/>
          </w:tcPr>
          <w:p w:rsidR="00CF12B9" w:rsidRPr="00673210" w:rsidRDefault="00CF12B9" w:rsidP="00673210">
            <w:pPr>
              <w:adjustRightInd w:val="0"/>
              <w:spacing w:before="60" w:after="60" w:line="240" w:lineRule="atLeast"/>
              <w:contextualSpacing/>
              <w:rPr>
                <w:szCs w:val="24"/>
              </w:rPr>
            </w:pPr>
          </w:p>
        </w:tc>
      </w:tr>
    </w:tbl>
    <w:p w:rsidR="00D81542" w:rsidRDefault="00D81542" w:rsidP="00D81542"/>
    <w:p w:rsidR="00D81542" w:rsidRDefault="00D81542" w:rsidP="00D81542"/>
    <w:p w:rsidR="002C6D82" w:rsidRDefault="00D81542" w:rsidP="00D81542">
      <w:pPr>
        <w:pStyle w:val="Heading1"/>
      </w:pPr>
      <w:r>
        <w:br w:type="page"/>
      </w:r>
      <w:bookmarkStart w:id="6" w:name="_Toc377069028"/>
      <w:r w:rsidR="00F56913">
        <w:lastRenderedPageBreak/>
        <w:t>NỘI DUNG TÀI LIỆU</w:t>
      </w:r>
      <w:bookmarkEnd w:id="6"/>
    </w:p>
    <w:p w:rsidR="001221F4" w:rsidRDefault="001221F4" w:rsidP="001221F4">
      <w:pPr>
        <w:pStyle w:val="Heading2"/>
      </w:pPr>
      <w:bookmarkStart w:id="7" w:name="_Toc197924438"/>
      <w:bookmarkStart w:id="8" w:name="_Toc252023302"/>
      <w:bookmarkStart w:id="9" w:name="_Toc253093032"/>
      <w:bookmarkStart w:id="10" w:name="_Toc273631972"/>
      <w:bookmarkStart w:id="11" w:name="_Toc377069029"/>
      <w:r w:rsidRPr="0057456F">
        <w:t>Thiết lập các thông số ban đầu</w:t>
      </w:r>
      <w:bookmarkEnd w:id="8"/>
      <w:bookmarkEnd w:id="9"/>
      <w:bookmarkEnd w:id="10"/>
      <w:bookmarkEnd w:id="11"/>
    </w:p>
    <w:p w:rsidR="001221F4" w:rsidRPr="00FF2231" w:rsidRDefault="001221F4" w:rsidP="001221F4">
      <w:pPr>
        <w:ind w:left="360"/>
        <w:rPr>
          <w:color w:val="FF0000"/>
          <w:szCs w:val="24"/>
        </w:rPr>
      </w:pPr>
      <w:r w:rsidRPr="00FF2231">
        <w:rPr>
          <w:color w:val="FF0000"/>
          <w:szCs w:val="24"/>
        </w:rPr>
        <w:t xml:space="preserve">Các bước chuẩn bị sau phải làm trên cả </w:t>
      </w:r>
      <w:r>
        <w:rPr>
          <w:color w:val="FF0000"/>
          <w:szCs w:val="24"/>
        </w:rPr>
        <w:t>2</w:t>
      </w:r>
      <w:r w:rsidRPr="00FF2231">
        <w:rPr>
          <w:color w:val="FF0000"/>
          <w:szCs w:val="24"/>
        </w:rPr>
        <w:t xml:space="preserve"> nodes.</w:t>
      </w:r>
    </w:p>
    <w:p w:rsidR="001221F4" w:rsidRPr="00494EBF" w:rsidRDefault="001221F4" w:rsidP="001221F4">
      <w:pPr>
        <w:pStyle w:val="Heading3"/>
        <w:rPr>
          <w:lang w:val="vi-VN"/>
        </w:rPr>
      </w:pPr>
      <w:bookmarkStart w:id="12" w:name="_Toc252023303"/>
      <w:bookmarkStart w:id="13" w:name="_Toc253093033"/>
      <w:bookmarkStart w:id="14" w:name="_Toc273631973"/>
      <w:bookmarkStart w:id="15" w:name="_Toc377069030"/>
      <w:r w:rsidRPr="00494EBF">
        <w:rPr>
          <w:lang w:val="vi-VN"/>
        </w:rPr>
        <w:t>Yêu cầu tối thiểu hệ thống</w:t>
      </w:r>
      <w:bookmarkEnd w:id="15"/>
      <w:r w:rsidRPr="00494EBF">
        <w:rPr>
          <w:lang w:val="vi-VN"/>
        </w:rPr>
        <w:t xml:space="preserve"> </w:t>
      </w:r>
      <w:bookmarkEnd w:id="12"/>
      <w:bookmarkEnd w:id="13"/>
      <w:bookmarkEnd w:id="14"/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Memory : tối thiểu 2.5 GB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Swap      : &gt;= 2 x Memory (hoặc &gt;= 1GB)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CD-ROM drive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Hard Disk  : 20GB</w:t>
      </w:r>
      <w:r>
        <w:rPr>
          <w:szCs w:val="24"/>
        </w:rPr>
        <w:t xml:space="preserve"> ( recommend : 30GB)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Temp space: &gt;1GB</w:t>
      </w:r>
    </w:p>
    <w:p w:rsidR="001221F4" w:rsidRPr="00494EBF" w:rsidRDefault="001221F4" w:rsidP="001221F4">
      <w:pPr>
        <w:pStyle w:val="Heading3"/>
        <w:rPr>
          <w:lang w:val="vi-VN"/>
        </w:rPr>
      </w:pPr>
      <w:bookmarkStart w:id="16" w:name="_Toc252023304"/>
      <w:bookmarkStart w:id="17" w:name="_Toc253093034"/>
      <w:bookmarkStart w:id="18" w:name="_Toc273631974"/>
      <w:bookmarkStart w:id="19" w:name="_Toc377069031"/>
      <w:r w:rsidRPr="00494EBF">
        <w:rPr>
          <w:lang w:val="vi-VN"/>
        </w:rPr>
        <w:t>Kiểm tra thông số hệ thống</w:t>
      </w:r>
      <w:bookmarkEnd w:id="16"/>
      <w:bookmarkEnd w:id="17"/>
      <w:bookmarkEnd w:id="18"/>
      <w:bookmarkEnd w:id="19"/>
    </w:p>
    <w:p w:rsidR="001221F4" w:rsidRPr="00CA7148" w:rsidRDefault="008F0D7C" w:rsidP="007D30C1">
      <w:pPr>
        <w:pStyle w:val="Code"/>
      </w:pPr>
      <w:r>
        <w:t xml:space="preserve"># </w:t>
      </w:r>
      <w:r w:rsidR="001221F4" w:rsidRPr="00CA7148">
        <w:t>prtconf | grep "Memory size"</w:t>
      </w:r>
    </w:p>
    <w:p w:rsidR="001221F4" w:rsidRPr="00CA7148" w:rsidRDefault="001221F4" w:rsidP="007D30C1">
      <w:pPr>
        <w:pStyle w:val="Code"/>
      </w:pPr>
      <w:r w:rsidRPr="00CA7148">
        <w:t>Memory size: 24576 Megabytes</w:t>
      </w:r>
    </w:p>
    <w:p w:rsidR="001221F4" w:rsidRPr="00CA7148" w:rsidRDefault="008F0D7C" w:rsidP="007D30C1">
      <w:pPr>
        <w:pStyle w:val="Code"/>
      </w:pPr>
      <w:r>
        <w:t xml:space="preserve"># </w:t>
      </w:r>
      <w:r w:rsidR="001221F4" w:rsidRPr="00CA7148">
        <w:t>sar -r n i</w:t>
      </w:r>
    </w:p>
    <w:p w:rsidR="001221F4" w:rsidRPr="00CA7148" w:rsidRDefault="001221F4" w:rsidP="007D30C1">
      <w:pPr>
        <w:pStyle w:val="Code"/>
      </w:pPr>
      <w:r w:rsidRPr="00CA7148">
        <w:t>/bin/isainfo –kv</w:t>
      </w:r>
    </w:p>
    <w:p w:rsidR="001221F4" w:rsidRPr="00CA7148" w:rsidRDefault="001221F4" w:rsidP="007D30C1">
      <w:pPr>
        <w:pStyle w:val="Code"/>
      </w:pPr>
      <w:r w:rsidRPr="00CA7148">
        <w:t>64-bit sparcv9 kernel modules</w:t>
      </w:r>
    </w:p>
    <w:p w:rsidR="001221F4" w:rsidRPr="00CA7148" w:rsidRDefault="008F0D7C" w:rsidP="007D30C1">
      <w:pPr>
        <w:pStyle w:val="Code"/>
      </w:pPr>
      <w:r>
        <w:t xml:space="preserve"># </w:t>
      </w:r>
      <w:r w:rsidR="001221F4" w:rsidRPr="00CA7148">
        <w:t>who –r</w:t>
      </w:r>
    </w:p>
    <w:p w:rsidR="001221F4" w:rsidRPr="00CA7148" w:rsidRDefault="001221F4" w:rsidP="007D30C1">
      <w:pPr>
        <w:pStyle w:val="Code"/>
      </w:pPr>
      <w:r w:rsidRPr="00CA7148">
        <w:t xml:space="preserve">  .       run-level 3  Feb  9 09:28     3      0  S</w:t>
      </w:r>
    </w:p>
    <w:p w:rsidR="001221F4" w:rsidRPr="00494EBF" w:rsidRDefault="001221F4" w:rsidP="001221F4">
      <w:pPr>
        <w:pStyle w:val="Heading3"/>
        <w:rPr>
          <w:lang w:val="vi-VN"/>
        </w:rPr>
      </w:pPr>
      <w:bookmarkStart w:id="20" w:name="_Toc252023305"/>
      <w:bookmarkStart w:id="21" w:name="_Toc253093035"/>
      <w:bookmarkStart w:id="22" w:name="_Toc273631975"/>
      <w:bookmarkStart w:id="23" w:name="_Toc377069032"/>
      <w:r w:rsidRPr="00494EBF">
        <w:rPr>
          <w:lang w:val="vi-VN"/>
        </w:rPr>
        <w:t>Kiểm tra swap</w:t>
      </w:r>
      <w:bookmarkEnd w:id="20"/>
      <w:bookmarkEnd w:id="21"/>
      <w:bookmarkEnd w:id="22"/>
      <w:bookmarkEnd w:id="23"/>
    </w:p>
    <w:p w:rsidR="001221F4" w:rsidRPr="00CA7148" w:rsidRDefault="008F0D7C" w:rsidP="007D30C1">
      <w:pPr>
        <w:pStyle w:val="Code"/>
      </w:pPr>
      <w:r>
        <w:t xml:space="preserve"># </w:t>
      </w:r>
      <w:r w:rsidR="001221F4" w:rsidRPr="00CA7148">
        <w:t xml:space="preserve">swap –s </w:t>
      </w:r>
    </w:p>
    <w:p w:rsidR="001221F4" w:rsidRPr="00CA7148" w:rsidRDefault="001221F4" w:rsidP="007D30C1">
      <w:pPr>
        <w:pStyle w:val="Code"/>
      </w:pPr>
      <w:r w:rsidRPr="00CA7148">
        <w:t>total: 422696k bytes allocated + 378784k reserved = 801480k used, 45108160k available</w:t>
      </w:r>
    </w:p>
    <w:p w:rsidR="001221F4" w:rsidRPr="00494EBF" w:rsidRDefault="001221F4" w:rsidP="001221F4">
      <w:pPr>
        <w:pStyle w:val="Heading3"/>
        <w:rPr>
          <w:lang w:val="vi-VN"/>
        </w:rPr>
      </w:pPr>
      <w:bookmarkStart w:id="24" w:name="_Toc252023306"/>
      <w:bookmarkStart w:id="25" w:name="_Toc253093036"/>
      <w:bookmarkStart w:id="26" w:name="_Toc273631976"/>
      <w:bookmarkStart w:id="27" w:name="_Toc377069033"/>
      <w:r w:rsidRPr="00494EBF">
        <w:rPr>
          <w:lang w:val="vi-VN"/>
        </w:rPr>
        <w:t>Kiểm tra /tmp</w:t>
      </w:r>
      <w:bookmarkEnd w:id="24"/>
      <w:bookmarkEnd w:id="25"/>
      <w:bookmarkEnd w:id="26"/>
      <w:bookmarkEnd w:id="27"/>
    </w:p>
    <w:p w:rsidR="001221F4" w:rsidRPr="00CA7148" w:rsidRDefault="008F0D7C" w:rsidP="007D30C1">
      <w:pPr>
        <w:pStyle w:val="Code"/>
      </w:pPr>
      <w:r>
        <w:t xml:space="preserve"># </w:t>
      </w:r>
      <w:r w:rsidR="001221F4" w:rsidRPr="00CA7148">
        <w:t>df -h /tmp</w:t>
      </w:r>
    </w:p>
    <w:p w:rsidR="001221F4" w:rsidRPr="00CA7148" w:rsidRDefault="001221F4" w:rsidP="007D30C1">
      <w:pPr>
        <w:pStyle w:val="Code"/>
      </w:pPr>
      <w:r w:rsidRPr="00CA7148">
        <w:t>Filesystem             size   used  avail capacity  Mounted on</w:t>
      </w:r>
    </w:p>
    <w:p w:rsidR="001221F4" w:rsidRPr="00CA7148" w:rsidRDefault="001221F4" w:rsidP="007D30C1">
      <w:pPr>
        <w:pStyle w:val="Code"/>
      </w:pPr>
      <w:r w:rsidRPr="00CA7148">
        <w:t>swap                    43G    72K    43G     1%    /tmp</w:t>
      </w:r>
    </w:p>
    <w:p w:rsidR="001221F4" w:rsidRDefault="001221F4" w:rsidP="001221F4">
      <w:pPr>
        <w:pStyle w:val="HTMLPreformatted"/>
      </w:pPr>
      <w:r>
        <w:t xml:space="preserve"> </w:t>
      </w:r>
    </w:p>
    <w:p w:rsidR="001221F4" w:rsidRPr="00494EBF" w:rsidRDefault="001221F4" w:rsidP="007D30C1">
      <w:pPr>
        <w:pStyle w:val="Heading3"/>
        <w:rPr>
          <w:lang w:val="vi-VN"/>
        </w:rPr>
      </w:pPr>
      <w:bookmarkStart w:id="28" w:name="_Toc253093040"/>
      <w:bookmarkStart w:id="29" w:name="_Toc252023308"/>
      <w:bookmarkStart w:id="30" w:name="_Toc273631977"/>
      <w:bookmarkStart w:id="31" w:name="_Toc377069034"/>
      <w:r w:rsidRPr="00494EBF">
        <w:rPr>
          <w:lang w:val="vi-VN"/>
        </w:rPr>
        <w:t>Chuẩn bị IP</w:t>
      </w:r>
      <w:bookmarkEnd w:id="28"/>
      <w:bookmarkEnd w:id="30"/>
      <w:bookmarkEnd w:id="31"/>
    </w:p>
    <w:tbl>
      <w:tblPr>
        <w:tblpPr w:leftFromText="180" w:rightFromText="180" w:vertAnchor="text" w:horzAnchor="margin" w:tblpXSpec="center" w:tblpY="226"/>
        <w:tblOverlap w:val="never"/>
        <w:tblW w:w="8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"/>
        <w:gridCol w:w="1508"/>
        <w:gridCol w:w="1710"/>
        <w:gridCol w:w="1080"/>
        <w:gridCol w:w="1440"/>
        <w:gridCol w:w="1740"/>
      </w:tblGrid>
      <w:tr w:rsidR="001221F4" w:rsidRPr="00D21B3B" w:rsidTr="007D30C1">
        <w:tc>
          <w:tcPr>
            <w:tcW w:w="85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80"/>
              <w:jc w:val="center"/>
              <w:rPr>
                <w:rFonts w:eastAsia="BatangChe"/>
                <w:b/>
              </w:rPr>
            </w:pPr>
            <w:r w:rsidRPr="00D21B3B">
              <w:rPr>
                <w:rFonts w:eastAsia="BatangChe"/>
                <w:b/>
              </w:rPr>
              <w:t>STT</w:t>
            </w:r>
          </w:p>
        </w:tc>
        <w:tc>
          <w:tcPr>
            <w:tcW w:w="1508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0"/>
              <w:jc w:val="center"/>
              <w:rPr>
                <w:rFonts w:eastAsia="BatangChe"/>
                <w:b/>
              </w:rPr>
            </w:pPr>
            <w:r w:rsidRPr="00D21B3B">
              <w:rPr>
                <w:rFonts w:eastAsia="BatangChe"/>
                <w:b/>
              </w:rPr>
              <w:t>Identity</w:t>
            </w:r>
          </w:p>
        </w:tc>
        <w:tc>
          <w:tcPr>
            <w:tcW w:w="171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72"/>
              <w:jc w:val="center"/>
              <w:rPr>
                <w:rFonts w:eastAsia="BatangChe"/>
                <w:b/>
              </w:rPr>
            </w:pPr>
            <w:r w:rsidRPr="00D21B3B">
              <w:rPr>
                <w:rFonts w:eastAsia="BatangChe"/>
                <w:b/>
              </w:rPr>
              <w:t>Name</w:t>
            </w:r>
          </w:p>
        </w:tc>
        <w:tc>
          <w:tcPr>
            <w:tcW w:w="108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jc w:val="center"/>
              <w:rPr>
                <w:rFonts w:eastAsia="BatangChe"/>
                <w:b/>
              </w:rPr>
            </w:pPr>
            <w:r w:rsidRPr="00D21B3B">
              <w:rPr>
                <w:rFonts w:eastAsia="BatangChe"/>
                <w:b/>
              </w:rPr>
              <w:t>Type</w:t>
            </w:r>
          </w:p>
        </w:tc>
        <w:tc>
          <w:tcPr>
            <w:tcW w:w="14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jc w:val="center"/>
              <w:rPr>
                <w:rFonts w:eastAsia="BatangChe"/>
                <w:b/>
              </w:rPr>
            </w:pPr>
            <w:r w:rsidRPr="00D21B3B">
              <w:rPr>
                <w:rFonts w:eastAsia="BatangChe"/>
                <w:b/>
              </w:rPr>
              <w:t>IP</w:t>
            </w:r>
          </w:p>
        </w:tc>
        <w:tc>
          <w:tcPr>
            <w:tcW w:w="17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62"/>
              <w:jc w:val="center"/>
              <w:rPr>
                <w:rFonts w:eastAsia="BatangChe"/>
                <w:b/>
              </w:rPr>
            </w:pPr>
            <w:r w:rsidRPr="00D21B3B">
              <w:rPr>
                <w:rFonts w:eastAsia="BatangChe"/>
                <w:b/>
              </w:rPr>
              <w:t>Resolve by</w:t>
            </w:r>
          </w:p>
        </w:tc>
      </w:tr>
      <w:tr w:rsidR="001221F4" w:rsidRPr="00D21B3B" w:rsidTr="007D30C1">
        <w:tc>
          <w:tcPr>
            <w:tcW w:w="85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80"/>
              <w:rPr>
                <w:rFonts w:eastAsia="BatangChe"/>
              </w:rPr>
            </w:pPr>
            <w:r w:rsidRPr="00D21B3B">
              <w:rPr>
                <w:rFonts w:eastAsia="BatangChe"/>
              </w:rPr>
              <w:lastRenderedPageBreak/>
              <w:t>1</w:t>
            </w:r>
          </w:p>
        </w:tc>
        <w:tc>
          <w:tcPr>
            <w:tcW w:w="1508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0"/>
              <w:rPr>
                <w:rFonts w:eastAsia="BatangChe"/>
              </w:rPr>
            </w:pPr>
            <w:r>
              <w:rPr>
                <w:rFonts w:eastAsia="BatangChe"/>
              </w:rPr>
              <w:t>DB</w:t>
            </w:r>
            <w:r w:rsidRPr="00D21B3B">
              <w:rPr>
                <w:rFonts w:eastAsia="BatangChe"/>
              </w:rPr>
              <w:t xml:space="preserve"> 1 Public</w:t>
            </w:r>
          </w:p>
        </w:tc>
        <w:tc>
          <w:tcPr>
            <w:tcW w:w="1710" w:type="dxa"/>
          </w:tcPr>
          <w:p w:rsidR="001221F4" w:rsidRPr="00D21B3B" w:rsidRDefault="007D30C1" w:rsidP="007D30C1">
            <w:pPr>
              <w:overflowPunct w:val="0"/>
              <w:autoSpaceDE w:val="0"/>
              <w:autoSpaceDN w:val="0"/>
              <w:adjustRightInd w:val="0"/>
              <w:ind w:left="72"/>
              <w:rPr>
                <w:rFonts w:eastAsia="BatangChe"/>
              </w:rPr>
            </w:pPr>
            <w:r>
              <w:rPr>
                <w:rFonts w:eastAsia="BatangChe"/>
              </w:rPr>
              <w:t>citaddb</w:t>
            </w:r>
            <w:r w:rsidR="001221F4" w:rsidRPr="00D21B3B">
              <w:rPr>
                <w:rFonts w:eastAsia="BatangChe"/>
              </w:rPr>
              <w:t>1</w:t>
            </w:r>
          </w:p>
        </w:tc>
        <w:tc>
          <w:tcPr>
            <w:tcW w:w="108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  <w:r w:rsidRPr="00D21B3B">
              <w:rPr>
                <w:rFonts w:eastAsia="BatangChe"/>
              </w:rPr>
              <w:t>Public</w:t>
            </w:r>
          </w:p>
        </w:tc>
        <w:tc>
          <w:tcPr>
            <w:tcW w:w="14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</w:p>
        </w:tc>
        <w:tc>
          <w:tcPr>
            <w:tcW w:w="17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62"/>
              <w:rPr>
                <w:rFonts w:eastAsia="BatangChe"/>
              </w:rPr>
            </w:pPr>
            <w:r>
              <w:rPr>
                <w:rFonts w:eastAsia="BatangChe"/>
              </w:rPr>
              <w:t>Hosts file</w:t>
            </w:r>
          </w:p>
        </w:tc>
      </w:tr>
      <w:tr w:rsidR="001221F4" w:rsidRPr="00D21B3B" w:rsidTr="007D30C1">
        <w:tc>
          <w:tcPr>
            <w:tcW w:w="85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80"/>
              <w:rPr>
                <w:rFonts w:eastAsia="BatangChe"/>
              </w:rPr>
            </w:pPr>
            <w:r w:rsidRPr="00D21B3B">
              <w:rPr>
                <w:rFonts w:eastAsia="BatangChe"/>
              </w:rPr>
              <w:t>2</w:t>
            </w:r>
          </w:p>
        </w:tc>
        <w:tc>
          <w:tcPr>
            <w:tcW w:w="1508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0"/>
              <w:rPr>
                <w:rFonts w:eastAsia="BatangChe"/>
              </w:rPr>
            </w:pPr>
            <w:r>
              <w:rPr>
                <w:rFonts w:eastAsia="BatangChe"/>
              </w:rPr>
              <w:t>DB</w:t>
            </w:r>
            <w:r w:rsidRPr="00D21B3B">
              <w:rPr>
                <w:rFonts w:eastAsia="BatangChe"/>
              </w:rPr>
              <w:t xml:space="preserve"> 1 VIP</w:t>
            </w:r>
          </w:p>
        </w:tc>
        <w:tc>
          <w:tcPr>
            <w:tcW w:w="1710" w:type="dxa"/>
          </w:tcPr>
          <w:p w:rsidR="001221F4" w:rsidRPr="00D21B3B" w:rsidRDefault="007D30C1" w:rsidP="007D30C1">
            <w:pPr>
              <w:overflowPunct w:val="0"/>
              <w:autoSpaceDE w:val="0"/>
              <w:autoSpaceDN w:val="0"/>
              <w:adjustRightInd w:val="0"/>
              <w:ind w:left="72"/>
              <w:rPr>
                <w:rFonts w:eastAsia="BatangChe"/>
              </w:rPr>
            </w:pPr>
            <w:r>
              <w:rPr>
                <w:rFonts w:eastAsia="BatangChe"/>
              </w:rPr>
              <w:t>citaddb</w:t>
            </w:r>
            <w:r w:rsidR="001221F4" w:rsidRPr="00D21B3B">
              <w:rPr>
                <w:rFonts w:eastAsia="BatangChe"/>
              </w:rPr>
              <w:t>1_vip</w:t>
            </w:r>
          </w:p>
        </w:tc>
        <w:tc>
          <w:tcPr>
            <w:tcW w:w="108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  <w:r w:rsidRPr="00D21B3B">
              <w:rPr>
                <w:rFonts w:eastAsia="BatangChe"/>
              </w:rPr>
              <w:t>Virtual</w:t>
            </w:r>
          </w:p>
        </w:tc>
        <w:tc>
          <w:tcPr>
            <w:tcW w:w="14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</w:p>
        </w:tc>
        <w:tc>
          <w:tcPr>
            <w:tcW w:w="17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62"/>
              <w:rPr>
                <w:rFonts w:eastAsia="BatangChe"/>
              </w:rPr>
            </w:pPr>
            <w:r>
              <w:rPr>
                <w:rFonts w:eastAsia="BatangChe"/>
              </w:rPr>
              <w:t>Hosts file</w:t>
            </w:r>
          </w:p>
        </w:tc>
      </w:tr>
      <w:tr w:rsidR="001221F4" w:rsidRPr="00D21B3B" w:rsidTr="007D30C1">
        <w:tc>
          <w:tcPr>
            <w:tcW w:w="85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80"/>
              <w:rPr>
                <w:rFonts w:eastAsia="BatangChe"/>
              </w:rPr>
            </w:pPr>
            <w:r w:rsidRPr="00D21B3B">
              <w:rPr>
                <w:rFonts w:eastAsia="BatangChe"/>
              </w:rPr>
              <w:t>3</w:t>
            </w:r>
          </w:p>
        </w:tc>
        <w:tc>
          <w:tcPr>
            <w:tcW w:w="1508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0"/>
              <w:rPr>
                <w:rFonts w:eastAsia="BatangChe"/>
              </w:rPr>
            </w:pPr>
            <w:r>
              <w:rPr>
                <w:rFonts w:eastAsia="BatangChe"/>
              </w:rPr>
              <w:t>DB</w:t>
            </w:r>
            <w:r w:rsidRPr="00D21B3B">
              <w:rPr>
                <w:rFonts w:eastAsia="BatangChe"/>
              </w:rPr>
              <w:t xml:space="preserve"> 1 Private</w:t>
            </w:r>
          </w:p>
        </w:tc>
        <w:tc>
          <w:tcPr>
            <w:tcW w:w="1710" w:type="dxa"/>
          </w:tcPr>
          <w:p w:rsidR="001221F4" w:rsidRPr="00D21B3B" w:rsidRDefault="007D30C1" w:rsidP="007D30C1">
            <w:pPr>
              <w:overflowPunct w:val="0"/>
              <w:autoSpaceDE w:val="0"/>
              <w:autoSpaceDN w:val="0"/>
              <w:adjustRightInd w:val="0"/>
              <w:ind w:left="72"/>
              <w:rPr>
                <w:rFonts w:eastAsia="BatangChe"/>
              </w:rPr>
            </w:pPr>
            <w:r>
              <w:rPr>
                <w:rFonts w:eastAsia="BatangChe"/>
              </w:rPr>
              <w:t>citaddb</w:t>
            </w:r>
            <w:r w:rsidR="001221F4" w:rsidRPr="00D21B3B">
              <w:rPr>
                <w:rFonts w:eastAsia="BatangChe"/>
              </w:rPr>
              <w:t>1_priv</w:t>
            </w:r>
          </w:p>
        </w:tc>
        <w:tc>
          <w:tcPr>
            <w:tcW w:w="108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  <w:r w:rsidRPr="00D21B3B">
              <w:rPr>
                <w:rFonts w:eastAsia="BatangChe"/>
              </w:rPr>
              <w:t>Private</w:t>
            </w:r>
          </w:p>
        </w:tc>
        <w:tc>
          <w:tcPr>
            <w:tcW w:w="14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</w:p>
        </w:tc>
        <w:tc>
          <w:tcPr>
            <w:tcW w:w="17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62"/>
              <w:rPr>
                <w:rFonts w:eastAsia="BatangChe"/>
              </w:rPr>
            </w:pPr>
            <w:r>
              <w:rPr>
                <w:rFonts w:eastAsia="BatangChe"/>
              </w:rPr>
              <w:t>Hosts file</w:t>
            </w:r>
          </w:p>
        </w:tc>
      </w:tr>
      <w:tr w:rsidR="001221F4" w:rsidRPr="00D21B3B" w:rsidTr="007D30C1">
        <w:tc>
          <w:tcPr>
            <w:tcW w:w="85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80"/>
              <w:rPr>
                <w:rFonts w:eastAsia="BatangChe"/>
              </w:rPr>
            </w:pPr>
            <w:r w:rsidRPr="00D21B3B">
              <w:rPr>
                <w:rFonts w:eastAsia="BatangChe"/>
              </w:rPr>
              <w:t>4</w:t>
            </w:r>
          </w:p>
        </w:tc>
        <w:tc>
          <w:tcPr>
            <w:tcW w:w="1508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0"/>
              <w:rPr>
                <w:rFonts w:eastAsia="BatangChe"/>
              </w:rPr>
            </w:pPr>
            <w:r>
              <w:rPr>
                <w:rFonts w:eastAsia="BatangChe"/>
              </w:rPr>
              <w:t>DB</w:t>
            </w:r>
            <w:r w:rsidRPr="00D21B3B">
              <w:rPr>
                <w:rFonts w:eastAsia="BatangChe"/>
              </w:rPr>
              <w:t xml:space="preserve"> 2 Public</w:t>
            </w:r>
          </w:p>
        </w:tc>
        <w:tc>
          <w:tcPr>
            <w:tcW w:w="1710" w:type="dxa"/>
          </w:tcPr>
          <w:p w:rsidR="001221F4" w:rsidRPr="00D21B3B" w:rsidRDefault="007D30C1" w:rsidP="007D30C1">
            <w:pPr>
              <w:overflowPunct w:val="0"/>
              <w:autoSpaceDE w:val="0"/>
              <w:autoSpaceDN w:val="0"/>
              <w:adjustRightInd w:val="0"/>
              <w:ind w:left="72"/>
              <w:rPr>
                <w:rFonts w:eastAsia="BatangChe"/>
              </w:rPr>
            </w:pPr>
            <w:r>
              <w:rPr>
                <w:rFonts w:eastAsia="BatangChe"/>
              </w:rPr>
              <w:t>citaddb</w:t>
            </w:r>
            <w:r w:rsidR="001221F4" w:rsidRPr="00D21B3B">
              <w:rPr>
                <w:rFonts w:eastAsia="BatangChe"/>
              </w:rPr>
              <w:t>2</w:t>
            </w:r>
          </w:p>
        </w:tc>
        <w:tc>
          <w:tcPr>
            <w:tcW w:w="108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  <w:r w:rsidRPr="00D21B3B">
              <w:rPr>
                <w:rFonts w:eastAsia="BatangChe"/>
              </w:rPr>
              <w:t>Public</w:t>
            </w:r>
          </w:p>
        </w:tc>
        <w:tc>
          <w:tcPr>
            <w:tcW w:w="14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</w:p>
        </w:tc>
        <w:tc>
          <w:tcPr>
            <w:tcW w:w="17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62"/>
              <w:rPr>
                <w:rFonts w:eastAsia="BatangChe"/>
              </w:rPr>
            </w:pPr>
            <w:r>
              <w:rPr>
                <w:rFonts w:eastAsia="BatangChe"/>
              </w:rPr>
              <w:t>Hosts file</w:t>
            </w:r>
          </w:p>
        </w:tc>
      </w:tr>
      <w:tr w:rsidR="001221F4" w:rsidRPr="00D21B3B" w:rsidTr="007D30C1">
        <w:tc>
          <w:tcPr>
            <w:tcW w:w="85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80"/>
              <w:rPr>
                <w:rFonts w:eastAsia="BatangChe"/>
              </w:rPr>
            </w:pPr>
            <w:r w:rsidRPr="00D21B3B">
              <w:rPr>
                <w:rFonts w:eastAsia="BatangChe"/>
              </w:rPr>
              <w:t>5</w:t>
            </w:r>
          </w:p>
        </w:tc>
        <w:tc>
          <w:tcPr>
            <w:tcW w:w="1508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0"/>
              <w:rPr>
                <w:rFonts w:eastAsia="BatangChe"/>
              </w:rPr>
            </w:pPr>
            <w:r>
              <w:rPr>
                <w:rFonts w:eastAsia="BatangChe"/>
              </w:rPr>
              <w:t xml:space="preserve">DB </w:t>
            </w:r>
            <w:r w:rsidRPr="00D21B3B">
              <w:rPr>
                <w:rFonts w:eastAsia="BatangChe"/>
              </w:rPr>
              <w:t>2 VIP</w:t>
            </w:r>
          </w:p>
        </w:tc>
        <w:tc>
          <w:tcPr>
            <w:tcW w:w="1710" w:type="dxa"/>
          </w:tcPr>
          <w:p w:rsidR="001221F4" w:rsidRPr="00D21B3B" w:rsidRDefault="007D30C1" w:rsidP="007D30C1">
            <w:pPr>
              <w:overflowPunct w:val="0"/>
              <w:autoSpaceDE w:val="0"/>
              <w:autoSpaceDN w:val="0"/>
              <w:adjustRightInd w:val="0"/>
              <w:ind w:left="72"/>
              <w:rPr>
                <w:rFonts w:eastAsia="BatangChe"/>
              </w:rPr>
            </w:pPr>
            <w:r>
              <w:rPr>
                <w:rFonts w:eastAsia="BatangChe"/>
              </w:rPr>
              <w:t>citaddb</w:t>
            </w:r>
            <w:r w:rsidR="001221F4" w:rsidRPr="00D21B3B">
              <w:rPr>
                <w:rFonts w:eastAsia="BatangChe"/>
              </w:rPr>
              <w:t>2_vip</w:t>
            </w:r>
          </w:p>
        </w:tc>
        <w:tc>
          <w:tcPr>
            <w:tcW w:w="108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  <w:r w:rsidRPr="00D21B3B">
              <w:rPr>
                <w:rFonts w:eastAsia="BatangChe"/>
              </w:rPr>
              <w:t>Virtual</w:t>
            </w:r>
          </w:p>
        </w:tc>
        <w:tc>
          <w:tcPr>
            <w:tcW w:w="14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</w:p>
        </w:tc>
        <w:tc>
          <w:tcPr>
            <w:tcW w:w="17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62"/>
              <w:rPr>
                <w:rFonts w:eastAsia="BatangChe"/>
              </w:rPr>
            </w:pPr>
            <w:r>
              <w:rPr>
                <w:rFonts w:eastAsia="BatangChe"/>
              </w:rPr>
              <w:t>Hosts file</w:t>
            </w:r>
          </w:p>
        </w:tc>
      </w:tr>
      <w:tr w:rsidR="001221F4" w:rsidRPr="00D21B3B" w:rsidTr="007D30C1">
        <w:tc>
          <w:tcPr>
            <w:tcW w:w="85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80"/>
              <w:rPr>
                <w:rFonts w:eastAsia="BatangChe"/>
              </w:rPr>
            </w:pPr>
            <w:r w:rsidRPr="00D21B3B">
              <w:rPr>
                <w:rFonts w:eastAsia="BatangChe"/>
              </w:rPr>
              <w:t>6</w:t>
            </w:r>
          </w:p>
        </w:tc>
        <w:tc>
          <w:tcPr>
            <w:tcW w:w="1508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0"/>
              <w:rPr>
                <w:rFonts w:eastAsia="BatangChe"/>
              </w:rPr>
            </w:pPr>
            <w:r>
              <w:rPr>
                <w:rFonts w:eastAsia="BatangChe"/>
              </w:rPr>
              <w:t xml:space="preserve">DB </w:t>
            </w:r>
            <w:r w:rsidRPr="00D21B3B">
              <w:rPr>
                <w:rFonts w:eastAsia="BatangChe"/>
              </w:rPr>
              <w:t>2 Private</w:t>
            </w:r>
          </w:p>
        </w:tc>
        <w:tc>
          <w:tcPr>
            <w:tcW w:w="1710" w:type="dxa"/>
          </w:tcPr>
          <w:p w:rsidR="001221F4" w:rsidRPr="00D21B3B" w:rsidRDefault="007D30C1" w:rsidP="007D30C1">
            <w:pPr>
              <w:overflowPunct w:val="0"/>
              <w:autoSpaceDE w:val="0"/>
              <w:autoSpaceDN w:val="0"/>
              <w:adjustRightInd w:val="0"/>
              <w:ind w:left="72"/>
              <w:rPr>
                <w:rFonts w:eastAsia="BatangChe"/>
              </w:rPr>
            </w:pPr>
            <w:r>
              <w:rPr>
                <w:rFonts w:eastAsia="BatangChe"/>
              </w:rPr>
              <w:t>citaddb</w:t>
            </w:r>
            <w:r w:rsidR="001221F4" w:rsidRPr="00D21B3B">
              <w:rPr>
                <w:rFonts w:eastAsia="BatangChe"/>
              </w:rPr>
              <w:t>2_priv</w:t>
            </w:r>
          </w:p>
        </w:tc>
        <w:tc>
          <w:tcPr>
            <w:tcW w:w="108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  <w:r w:rsidRPr="00D21B3B">
              <w:rPr>
                <w:rFonts w:eastAsia="BatangChe"/>
              </w:rPr>
              <w:t>Private</w:t>
            </w:r>
          </w:p>
        </w:tc>
        <w:tc>
          <w:tcPr>
            <w:tcW w:w="14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</w:p>
        </w:tc>
        <w:tc>
          <w:tcPr>
            <w:tcW w:w="17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62"/>
              <w:rPr>
                <w:rFonts w:eastAsia="BatangChe"/>
              </w:rPr>
            </w:pPr>
            <w:r>
              <w:rPr>
                <w:rFonts w:eastAsia="BatangChe"/>
              </w:rPr>
              <w:t>Hosts file</w:t>
            </w:r>
          </w:p>
        </w:tc>
      </w:tr>
      <w:tr w:rsidR="001221F4" w:rsidRPr="00D21B3B" w:rsidTr="007D30C1">
        <w:tc>
          <w:tcPr>
            <w:tcW w:w="850" w:type="dxa"/>
          </w:tcPr>
          <w:p w:rsidR="001221F4" w:rsidRPr="00D21B3B" w:rsidRDefault="007D30C1" w:rsidP="007D30C1">
            <w:pPr>
              <w:overflowPunct w:val="0"/>
              <w:autoSpaceDE w:val="0"/>
              <w:autoSpaceDN w:val="0"/>
              <w:adjustRightInd w:val="0"/>
              <w:ind w:left="180"/>
              <w:rPr>
                <w:rFonts w:eastAsia="BatangChe"/>
              </w:rPr>
            </w:pPr>
            <w:r>
              <w:rPr>
                <w:rFonts w:eastAsia="BatangChe"/>
              </w:rPr>
              <w:t>7</w:t>
            </w:r>
          </w:p>
        </w:tc>
        <w:tc>
          <w:tcPr>
            <w:tcW w:w="1508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0"/>
              <w:rPr>
                <w:rFonts w:eastAsia="BatangChe"/>
              </w:rPr>
            </w:pPr>
            <w:r w:rsidRPr="00D21B3B">
              <w:rPr>
                <w:rFonts w:eastAsia="BatangChe"/>
              </w:rPr>
              <w:t>SCAN VIP 1</w:t>
            </w:r>
          </w:p>
        </w:tc>
        <w:tc>
          <w:tcPr>
            <w:tcW w:w="1710" w:type="dxa"/>
          </w:tcPr>
          <w:p w:rsidR="001221F4" w:rsidRPr="00D21B3B" w:rsidRDefault="007D30C1" w:rsidP="007D30C1">
            <w:pPr>
              <w:overflowPunct w:val="0"/>
              <w:autoSpaceDE w:val="0"/>
              <w:autoSpaceDN w:val="0"/>
              <w:adjustRightInd w:val="0"/>
              <w:ind w:left="72"/>
              <w:rPr>
                <w:rFonts w:eastAsia="BatangChe"/>
              </w:rPr>
            </w:pPr>
            <w:r>
              <w:rPr>
                <w:rFonts w:eastAsia="BatangChe"/>
              </w:rPr>
              <w:t>citaddb</w:t>
            </w:r>
            <w:r w:rsidR="001221F4" w:rsidRPr="00D21B3B">
              <w:rPr>
                <w:rFonts w:eastAsia="BatangChe"/>
              </w:rPr>
              <w:t>_scan</w:t>
            </w:r>
          </w:p>
        </w:tc>
        <w:tc>
          <w:tcPr>
            <w:tcW w:w="108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  <w:r w:rsidRPr="00D21B3B">
              <w:rPr>
                <w:rFonts w:eastAsia="BatangChe"/>
              </w:rPr>
              <w:t>Virtual</w:t>
            </w:r>
          </w:p>
        </w:tc>
        <w:tc>
          <w:tcPr>
            <w:tcW w:w="14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-18"/>
              <w:rPr>
                <w:rFonts w:eastAsia="BatangChe"/>
              </w:rPr>
            </w:pPr>
          </w:p>
        </w:tc>
        <w:tc>
          <w:tcPr>
            <w:tcW w:w="1740" w:type="dxa"/>
          </w:tcPr>
          <w:p w:rsidR="001221F4" w:rsidRPr="00D21B3B" w:rsidRDefault="001221F4" w:rsidP="007D30C1">
            <w:pPr>
              <w:overflowPunct w:val="0"/>
              <w:autoSpaceDE w:val="0"/>
              <w:autoSpaceDN w:val="0"/>
              <w:adjustRightInd w:val="0"/>
              <w:ind w:left="162"/>
              <w:rPr>
                <w:rFonts w:eastAsia="BatangChe"/>
              </w:rPr>
            </w:pPr>
            <w:r>
              <w:rPr>
                <w:rFonts w:eastAsia="BatangChe"/>
              </w:rPr>
              <w:t>Hosts file</w:t>
            </w:r>
          </w:p>
        </w:tc>
      </w:tr>
    </w:tbl>
    <w:p w:rsidR="001221F4" w:rsidRPr="00494EBF" w:rsidRDefault="001221F4" w:rsidP="007D30C1">
      <w:pPr>
        <w:pStyle w:val="Heading3"/>
        <w:rPr>
          <w:lang w:val="vi-VN"/>
        </w:rPr>
      </w:pPr>
      <w:bookmarkStart w:id="32" w:name="_Toc253093041"/>
      <w:bookmarkStart w:id="33" w:name="_Toc273631978"/>
      <w:bookmarkStart w:id="34" w:name="_Toc377069035"/>
      <w:r w:rsidRPr="00494EBF">
        <w:rPr>
          <w:lang w:val="vi-VN"/>
        </w:rPr>
        <w:t>Kiểm tra OS patch</w:t>
      </w:r>
      <w:bookmarkEnd w:id="29"/>
      <w:bookmarkEnd w:id="32"/>
      <w:bookmarkEnd w:id="33"/>
      <w:bookmarkEnd w:id="34"/>
    </w:p>
    <w:p w:rsidR="001221F4" w:rsidRPr="001221F4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  <w:lang w:val="vi-VN"/>
        </w:rPr>
      </w:pPr>
      <w:r w:rsidRPr="001221F4">
        <w:rPr>
          <w:szCs w:val="24"/>
          <w:lang w:val="vi-VN"/>
        </w:rPr>
        <w:t>Đây là những phần đòi hỏi để cài đặt cho Oracle Rac 11gR2.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Operating system: Solaris 10 U6 (5.10-2008.10) or later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 xml:space="preserve">Packages and Patches 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SUNWarc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SUNWbtool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SUNWcsl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SUNWhea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SUNWlibC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SUNWlibm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SUNWlibms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SUNWsprot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SUNWtoo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SUNWi1of (ISO8859-1)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SUNWi1cs (ISO8859-15)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SUNWi15cs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119963-14 or later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120753-06 or later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139574-03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139574-03 or later</w:t>
      </w:r>
    </w:p>
    <w:p w:rsidR="001221F4" w:rsidRPr="00D10B7D" w:rsidRDefault="001221F4" w:rsidP="00DB4CAA">
      <w:pPr>
        <w:pStyle w:val="ListParagraph"/>
        <w:numPr>
          <w:ilvl w:val="1"/>
          <w:numId w:val="4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124861-15 or later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Kiểm tra package đã được cài đặt chạy lệnh sau:</w:t>
      </w:r>
    </w:p>
    <w:p w:rsidR="001221F4" w:rsidRDefault="001221F4" w:rsidP="007D30C1">
      <w:pPr>
        <w:pStyle w:val="Code"/>
      </w:pPr>
      <w:r w:rsidRPr="00CA7148">
        <w:lastRenderedPageBreak/>
        <w:t xml:space="preserve">pkginfo -i SUNWarc SUNWbtool SUNWhea SUNWlibC SUNWlibm SUNWlibms SUNWsprot SUNWtoo  </w:t>
      </w:r>
      <w:r>
        <w:t>S</w:t>
      </w:r>
      <w:r w:rsidRPr="00CA7148">
        <w:t>UNWi1of SUNWi1cs SUNWi15cs SUNWxwfnt SUNWcsl</w:t>
      </w:r>
    </w:p>
    <w:p w:rsidR="001221F4" w:rsidRDefault="001221F4" w:rsidP="001221F4">
      <w:pPr>
        <w:rPr>
          <w:szCs w:val="24"/>
          <w:lang w:eastAsia="ko-KR"/>
        </w:rPr>
      </w:pPr>
      <w:r>
        <w:rPr>
          <w:szCs w:val="24"/>
          <w:lang w:eastAsia="ko-KR"/>
        </w:rPr>
        <w:t>Các package còn thiếu đều có trong đĩa cài đặt OS, cài đặt thêm ví dụ như sau:</w:t>
      </w:r>
    </w:p>
    <w:p w:rsidR="001221F4" w:rsidRPr="00274B09" w:rsidRDefault="007D30C1" w:rsidP="007D30C1">
      <w:pPr>
        <w:pStyle w:val="Code"/>
      </w:pPr>
      <w:r>
        <w:t>pkgadd -d /cdrom/Solaris_11</w:t>
      </w:r>
      <w:r w:rsidR="001221F4" w:rsidRPr="00274B09">
        <w:t>/Product SUNWi1cs</w:t>
      </w:r>
    </w:p>
    <w:p w:rsidR="001221F4" w:rsidRPr="00274B09" w:rsidRDefault="001221F4" w:rsidP="007D30C1">
      <w:pPr>
        <w:pStyle w:val="Code"/>
      </w:pPr>
    </w:p>
    <w:p w:rsidR="001221F4" w:rsidRPr="00274B09" w:rsidRDefault="001221F4" w:rsidP="007D30C1">
      <w:pPr>
        <w:pStyle w:val="Code"/>
      </w:pPr>
      <w:r w:rsidRPr="00274B09">
        <w:t>Processing package instance &lt;S</w:t>
      </w:r>
      <w:r w:rsidR="007D30C1">
        <w:t>UNWi1cs&gt; from &lt;/cdrom/Solaris_11</w:t>
      </w:r>
      <w:r w:rsidRPr="00274B09">
        <w:t>/Product&gt;</w:t>
      </w:r>
    </w:p>
    <w:p w:rsidR="001221F4" w:rsidRPr="00274B09" w:rsidRDefault="001221F4" w:rsidP="007D30C1">
      <w:pPr>
        <w:pStyle w:val="Code"/>
      </w:pPr>
    </w:p>
    <w:p w:rsidR="001221F4" w:rsidRPr="00274B09" w:rsidRDefault="001221F4" w:rsidP="007D30C1">
      <w:pPr>
        <w:pStyle w:val="Code"/>
      </w:pPr>
      <w:r w:rsidRPr="00274B09">
        <w:t>X11 ISO8859-1 Codeset Support(sparc) 2.0,REV=2004.08.12.10.14</w:t>
      </w:r>
    </w:p>
    <w:p w:rsidR="001221F4" w:rsidRPr="00274B09" w:rsidRDefault="001221F4" w:rsidP="007D30C1">
      <w:pPr>
        <w:pStyle w:val="Code"/>
      </w:pPr>
      <w:r w:rsidRPr="00274B09">
        <w:t>Copyright 2004 Sun Microsystems, Inc.  All rights reserved.</w:t>
      </w:r>
    </w:p>
    <w:p w:rsidR="001221F4" w:rsidRPr="00274B09" w:rsidRDefault="001221F4" w:rsidP="007D30C1">
      <w:pPr>
        <w:pStyle w:val="Code"/>
      </w:pPr>
      <w:r w:rsidRPr="00274B09">
        <w:t>Use is subject to license terms.</w:t>
      </w:r>
    </w:p>
    <w:p w:rsidR="001221F4" w:rsidRPr="00274B09" w:rsidRDefault="001221F4" w:rsidP="007D30C1">
      <w:pPr>
        <w:pStyle w:val="Code"/>
      </w:pPr>
      <w:r w:rsidRPr="00274B09">
        <w:t>Using &lt;/&gt; as the package base directory.</w:t>
      </w:r>
    </w:p>
    <w:p w:rsidR="001221F4" w:rsidRPr="00274B09" w:rsidRDefault="001221F4" w:rsidP="007D30C1">
      <w:pPr>
        <w:pStyle w:val="Code"/>
      </w:pPr>
      <w:r w:rsidRPr="00274B09">
        <w:t>#Processing package information.</w:t>
      </w:r>
    </w:p>
    <w:p w:rsidR="001221F4" w:rsidRPr="00274B09" w:rsidRDefault="001221F4" w:rsidP="007D30C1">
      <w:pPr>
        <w:pStyle w:val="Code"/>
      </w:pPr>
      <w:r w:rsidRPr="00274B09">
        <w:t>#Processing system information.</w:t>
      </w:r>
    </w:p>
    <w:p w:rsidR="001221F4" w:rsidRPr="00274B09" w:rsidRDefault="001221F4" w:rsidP="007D30C1">
      <w:pPr>
        <w:pStyle w:val="Code"/>
      </w:pPr>
      <w:r w:rsidRPr="00274B09">
        <w:t xml:space="preserve">   8 package pathnames are already properly installed.</w:t>
      </w:r>
    </w:p>
    <w:p w:rsidR="001221F4" w:rsidRPr="00274B09" w:rsidRDefault="001221F4" w:rsidP="007D30C1">
      <w:pPr>
        <w:pStyle w:val="Code"/>
      </w:pPr>
      <w:r w:rsidRPr="00274B09">
        <w:t>#Verifying package dependencies.</w:t>
      </w:r>
    </w:p>
    <w:p w:rsidR="001221F4" w:rsidRPr="00274B09" w:rsidRDefault="001221F4" w:rsidP="007D30C1">
      <w:pPr>
        <w:pStyle w:val="Code"/>
      </w:pPr>
      <w:r w:rsidRPr="00274B09">
        <w:t>#Verifying disk space requirements.</w:t>
      </w:r>
    </w:p>
    <w:p w:rsidR="001221F4" w:rsidRPr="00274B09" w:rsidRDefault="001221F4" w:rsidP="007D30C1">
      <w:pPr>
        <w:pStyle w:val="Code"/>
      </w:pPr>
      <w:r w:rsidRPr="00274B09">
        <w:t>#Checking for conflicts with packages already installed.</w:t>
      </w:r>
    </w:p>
    <w:p w:rsidR="001221F4" w:rsidRPr="00274B09" w:rsidRDefault="001221F4" w:rsidP="007D30C1">
      <w:pPr>
        <w:pStyle w:val="Code"/>
      </w:pPr>
      <w:r w:rsidRPr="00274B09">
        <w:t>#Checking for setuid/setgid programs.</w:t>
      </w:r>
    </w:p>
    <w:p w:rsidR="001221F4" w:rsidRPr="00274B09" w:rsidRDefault="001221F4" w:rsidP="007D30C1">
      <w:pPr>
        <w:pStyle w:val="Code"/>
      </w:pPr>
    </w:p>
    <w:p w:rsidR="001221F4" w:rsidRPr="00274B09" w:rsidRDefault="001221F4" w:rsidP="007D30C1">
      <w:pPr>
        <w:pStyle w:val="Code"/>
      </w:pPr>
      <w:r w:rsidRPr="00274B09">
        <w:t>This package contains scripts which will be executed with super-user</w:t>
      </w:r>
    </w:p>
    <w:p w:rsidR="001221F4" w:rsidRPr="00274B09" w:rsidRDefault="001221F4" w:rsidP="007D30C1">
      <w:pPr>
        <w:pStyle w:val="Code"/>
      </w:pPr>
      <w:r w:rsidRPr="00274B09">
        <w:t>permission during the process of installing this package.</w:t>
      </w:r>
    </w:p>
    <w:p w:rsidR="001221F4" w:rsidRPr="00274B09" w:rsidRDefault="001221F4" w:rsidP="007D30C1">
      <w:pPr>
        <w:pStyle w:val="Code"/>
      </w:pPr>
    </w:p>
    <w:p w:rsidR="001221F4" w:rsidRPr="00274B09" w:rsidRDefault="001221F4" w:rsidP="007D30C1">
      <w:pPr>
        <w:pStyle w:val="Code"/>
      </w:pPr>
      <w:r w:rsidRPr="00274B09">
        <w:t>Do you want to continue with the installation of &lt;SUNWi1cs&gt; [y,n,?] y</w:t>
      </w:r>
    </w:p>
    <w:p w:rsidR="001221F4" w:rsidRPr="00274B09" w:rsidRDefault="001221F4" w:rsidP="007D30C1">
      <w:pPr>
        <w:pStyle w:val="Code"/>
      </w:pPr>
    </w:p>
    <w:p w:rsidR="001221F4" w:rsidRPr="00274B09" w:rsidRDefault="001221F4" w:rsidP="007D30C1">
      <w:pPr>
        <w:pStyle w:val="Code"/>
      </w:pPr>
      <w:r w:rsidRPr="00274B09">
        <w:t>Installing X11 ISO8859-1 Codeset Support as &lt;SUNWi1cs&gt;</w:t>
      </w:r>
    </w:p>
    <w:p w:rsidR="001221F4" w:rsidRPr="00274B09" w:rsidRDefault="001221F4" w:rsidP="007D30C1">
      <w:pPr>
        <w:pStyle w:val="Code"/>
      </w:pPr>
    </w:p>
    <w:p w:rsidR="001221F4" w:rsidRPr="00274B09" w:rsidRDefault="001221F4" w:rsidP="007D30C1">
      <w:pPr>
        <w:pStyle w:val="Code"/>
      </w:pPr>
      <w:r w:rsidRPr="00274B09">
        <w:t>#Installing part 1 of 1.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Kiểm tra patch</w:t>
      </w:r>
    </w:p>
    <w:p w:rsidR="001221F4" w:rsidRDefault="001221F4" w:rsidP="007D30C1">
      <w:pPr>
        <w:pStyle w:val="Code"/>
      </w:pPr>
      <w:r w:rsidRPr="00CA7148">
        <w:t>/usr/sbin/patchadd -p | grep 119963</w:t>
      </w:r>
    </w:p>
    <w:p w:rsidR="001221F4" w:rsidRPr="00494EBF" w:rsidRDefault="001221F4" w:rsidP="007D30C1">
      <w:pPr>
        <w:pStyle w:val="Heading3"/>
        <w:rPr>
          <w:lang w:val="vi-VN"/>
        </w:rPr>
      </w:pPr>
      <w:bookmarkStart w:id="35" w:name="_Toc252023311"/>
      <w:bookmarkStart w:id="36" w:name="_Toc253093042"/>
      <w:bookmarkStart w:id="37" w:name="_Toc273631979"/>
      <w:bookmarkStart w:id="38" w:name="_Toc377069036"/>
      <w:r w:rsidRPr="00494EBF">
        <w:rPr>
          <w:lang w:val="vi-VN"/>
        </w:rPr>
        <w:t>Tạo group</w:t>
      </w:r>
      <w:bookmarkEnd w:id="35"/>
      <w:bookmarkEnd w:id="36"/>
      <w:bookmarkEnd w:id="37"/>
      <w:bookmarkEnd w:id="38"/>
    </w:p>
    <w:p w:rsidR="001221F4" w:rsidRPr="001221F4" w:rsidRDefault="001221F4" w:rsidP="001221F4">
      <w:pPr>
        <w:ind w:firstLine="454"/>
        <w:rPr>
          <w:szCs w:val="24"/>
          <w:lang w:val="vi-VN"/>
        </w:rPr>
      </w:pPr>
      <w:r w:rsidRPr="001221F4">
        <w:rPr>
          <w:szCs w:val="24"/>
          <w:lang w:val="vi-VN"/>
        </w:rPr>
        <w:t>Để cài đặt Rac 11gR2 ta cần phải có các group sau:</w:t>
      </w:r>
    </w:p>
    <w:p w:rsidR="001221F4" w:rsidRPr="00CA7148" w:rsidRDefault="001221F4" w:rsidP="007D30C1">
      <w:pPr>
        <w:pStyle w:val="Code"/>
      </w:pPr>
      <w:r w:rsidRPr="00CA7148">
        <w:t>/usr/sbin/groupadd -g 300 oinstall</w:t>
      </w:r>
    </w:p>
    <w:p w:rsidR="001221F4" w:rsidRPr="00CA7148" w:rsidRDefault="001221F4" w:rsidP="007D30C1">
      <w:pPr>
        <w:pStyle w:val="Code"/>
      </w:pPr>
      <w:r w:rsidRPr="00CA7148">
        <w:t>/usr/sbin/groupadd -g 202 asmadmin</w:t>
      </w:r>
    </w:p>
    <w:p w:rsidR="001221F4" w:rsidRPr="00CA7148" w:rsidRDefault="001221F4" w:rsidP="007D30C1">
      <w:pPr>
        <w:pStyle w:val="Code"/>
      </w:pPr>
      <w:r w:rsidRPr="00CA7148">
        <w:t>/usr/sbin/groupadd -g 301 dba</w:t>
      </w:r>
    </w:p>
    <w:p w:rsidR="001221F4" w:rsidRPr="00CA7148" w:rsidRDefault="001221F4" w:rsidP="007D30C1">
      <w:pPr>
        <w:pStyle w:val="Code"/>
      </w:pPr>
      <w:r w:rsidRPr="00CA7148">
        <w:t>/usr/sbin/groupadd -g 302 oper</w:t>
      </w:r>
    </w:p>
    <w:p w:rsidR="001221F4" w:rsidRPr="00CA7148" w:rsidRDefault="001221F4" w:rsidP="007D30C1">
      <w:pPr>
        <w:pStyle w:val="Code"/>
      </w:pPr>
      <w:r w:rsidRPr="00CA7148">
        <w:t>/usr/sbin/groupadd -g 200 asmdba</w:t>
      </w:r>
    </w:p>
    <w:p w:rsidR="001221F4" w:rsidRPr="00CA7148" w:rsidRDefault="001221F4" w:rsidP="007D30C1">
      <w:pPr>
        <w:pStyle w:val="Code"/>
      </w:pPr>
      <w:r w:rsidRPr="00CA7148">
        <w:lastRenderedPageBreak/>
        <w:t>/usr/sbin/groupadd -g 201 asmoper</w:t>
      </w:r>
    </w:p>
    <w:p w:rsidR="001221F4" w:rsidRPr="00494EBF" w:rsidRDefault="001221F4" w:rsidP="007D30C1">
      <w:pPr>
        <w:pStyle w:val="Heading3"/>
        <w:rPr>
          <w:lang w:val="vi-VN"/>
        </w:rPr>
      </w:pPr>
      <w:bookmarkStart w:id="39" w:name="_Toc252023312"/>
      <w:bookmarkStart w:id="40" w:name="_Toc253093043"/>
      <w:bookmarkStart w:id="41" w:name="_Toc273631980"/>
      <w:bookmarkStart w:id="42" w:name="_Toc377069037"/>
      <w:r w:rsidRPr="00494EBF">
        <w:rPr>
          <w:lang w:val="vi-VN"/>
        </w:rPr>
        <w:t>Tạo user</w:t>
      </w:r>
      <w:bookmarkEnd w:id="39"/>
      <w:bookmarkEnd w:id="40"/>
      <w:bookmarkEnd w:id="41"/>
      <w:bookmarkEnd w:id="42"/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Cài đặt Rac 11gR2 ta cần có 2 user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 xml:space="preserve">Grid: </w:t>
      </w:r>
    </w:p>
    <w:p w:rsidR="001221F4" w:rsidRPr="00D10B7D" w:rsidRDefault="001221F4" w:rsidP="00DB4CAA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Cài đặt grid infrastructure</w:t>
      </w:r>
    </w:p>
    <w:p w:rsidR="001221F4" w:rsidRPr="00D10B7D" w:rsidRDefault="001221F4" w:rsidP="00DB4CAA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Dùng để quản lý clusterware oracle</w:t>
      </w:r>
    </w:p>
    <w:p w:rsidR="001221F4" w:rsidRPr="00D10B7D" w:rsidRDefault="001221F4" w:rsidP="00DB4CAA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Dùng để quản lý ASM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 xml:space="preserve">Oracle: </w:t>
      </w:r>
    </w:p>
    <w:p w:rsidR="001221F4" w:rsidRPr="00D10B7D" w:rsidRDefault="001221F4" w:rsidP="00DB4CAA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Được dùng để cài đặt database 11gR2</w:t>
      </w:r>
    </w:p>
    <w:p w:rsidR="001221F4" w:rsidRPr="00D10B7D" w:rsidRDefault="001221F4" w:rsidP="00DB4CAA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 w:rsidRPr="00D10B7D">
        <w:rPr>
          <w:rFonts w:ascii="Times New Roman" w:hAnsi="Times New Roman"/>
          <w:sz w:val="24"/>
          <w:szCs w:val="24"/>
        </w:rPr>
        <w:t>Được dùng để quản trị database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Tạo user sử dụng các lệnh sau:</w:t>
      </w:r>
    </w:p>
    <w:p w:rsidR="001221F4" w:rsidRPr="00CA7148" w:rsidRDefault="001221F4" w:rsidP="007D30C1">
      <w:pPr>
        <w:pStyle w:val="Code"/>
      </w:pPr>
      <w:r w:rsidRPr="00CA7148">
        <w:t>useradd -u 200 -g oinstall -G dba,asmdba,asmadmin,asmoper -m -d /export/home/oracle -s /usr/bin/bash oracle</w:t>
      </w:r>
    </w:p>
    <w:p w:rsidR="001221F4" w:rsidRPr="00CA7148" w:rsidRDefault="001221F4" w:rsidP="007D30C1">
      <w:pPr>
        <w:pStyle w:val="Code"/>
      </w:pPr>
      <w:r w:rsidRPr="00CA7148">
        <w:t>useradd -u 201 -g oinstall -G asmadmin,asmdba,asmoper -m -d /export/home/grid -s /usr/bin/bash grid</w:t>
      </w:r>
    </w:p>
    <w:p w:rsidR="001221F4" w:rsidRPr="00494EBF" w:rsidRDefault="001221F4" w:rsidP="007D30C1">
      <w:pPr>
        <w:pStyle w:val="Heading3"/>
        <w:rPr>
          <w:lang w:val="vi-VN"/>
        </w:rPr>
      </w:pPr>
      <w:bookmarkStart w:id="43" w:name="_Toc252023307"/>
      <w:bookmarkStart w:id="44" w:name="_Toc253093037"/>
      <w:bookmarkStart w:id="45" w:name="_Toc253093044"/>
      <w:bookmarkStart w:id="46" w:name="_Toc252023313"/>
      <w:bookmarkStart w:id="47" w:name="_Toc273631981"/>
      <w:bookmarkStart w:id="48" w:name="_Toc377069038"/>
      <w:r w:rsidRPr="00494EBF">
        <w:rPr>
          <w:lang w:val="vi-VN"/>
        </w:rPr>
        <w:t>Thiết lập thông số hệ thống:</w:t>
      </w:r>
      <w:bookmarkEnd w:id="43"/>
      <w:bookmarkEnd w:id="44"/>
      <w:r w:rsidRPr="00494EBF">
        <w:rPr>
          <w:lang w:val="vi-VN"/>
        </w:rPr>
        <w:t xml:space="preserve"> (vi /etc/system)</w:t>
      </w:r>
      <w:bookmarkEnd w:id="47"/>
      <w:bookmarkEnd w:id="48"/>
    </w:p>
    <w:p w:rsidR="001221F4" w:rsidRPr="00CA7148" w:rsidRDefault="001221F4" w:rsidP="007D30C1">
      <w:pPr>
        <w:pStyle w:val="Code"/>
      </w:pPr>
      <w:r w:rsidRPr="00CA7148">
        <w:t>set noexec_user_stack=1</w:t>
      </w:r>
    </w:p>
    <w:p w:rsidR="001221F4" w:rsidRPr="00CA7148" w:rsidRDefault="001221F4" w:rsidP="007D30C1">
      <w:pPr>
        <w:pStyle w:val="Code"/>
      </w:pPr>
      <w:r w:rsidRPr="00CA7148">
        <w:t>set semsys:seminfo_semmni=100</w:t>
      </w:r>
    </w:p>
    <w:p w:rsidR="001221F4" w:rsidRPr="00CA7148" w:rsidRDefault="001221F4" w:rsidP="007D30C1">
      <w:pPr>
        <w:pStyle w:val="Code"/>
      </w:pPr>
      <w:r w:rsidRPr="00CA7148">
        <w:t>set semsys:seminfo_semmns=1024</w:t>
      </w:r>
    </w:p>
    <w:p w:rsidR="001221F4" w:rsidRPr="00CA7148" w:rsidRDefault="001221F4" w:rsidP="007D30C1">
      <w:pPr>
        <w:pStyle w:val="Code"/>
      </w:pPr>
      <w:r w:rsidRPr="00CA7148">
        <w:t>set semsys:seminfo_semmsl=256</w:t>
      </w:r>
    </w:p>
    <w:p w:rsidR="001221F4" w:rsidRPr="00CA7148" w:rsidRDefault="001221F4" w:rsidP="007D30C1">
      <w:pPr>
        <w:pStyle w:val="Code"/>
      </w:pPr>
      <w:r w:rsidRPr="00CA7148">
        <w:t>set semsys:seminfo_semvmx=32767</w:t>
      </w:r>
    </w:p>
    <w:p w:rsidR="001221F4" w:rsidRPr="00CA7148" w:rsidRDefault="001221F4" w:rsidP="007D30C1">
      <w:pPr>
        <w:pStyle w:val="Code"/>
      </w:pPr>
      <w:r w:rsidRPr="00CA7148">
        <w:t>set shmsys:shminfo_shmmax=4294967295</w:t>
      </w:r>
    </w:p>
    <w:p w:rsidR="001221F4" w:rsidRPr="00CA7148" w:rsidRDefault="001221F4" w:rsidP="007D30C1">
      <w:pPr>
        <w:pStyle w:val="Code"/>
      </w:pPr>
      <w:r w:rsidRPr="00CA7148">
        <w:t>set shmsys:shminfo_shmmin=1</w:t>
      </w:r>
    </w:p>
    <w:p w:rsidR="001221F4" w:rsidRPr="00CA7148" w:rsidRDefault="001221F4" w:rsidP="007D30C1">
      <w:pPr>
        <w:pStyle w:val="Code"/>
      </w:pPr>
      <w:r w:rsidRPr="00CA7148">
        <w:t>set shmsys:shminfo_shmmni=100</w:t>
      </w:r>
    </w:p>
    <w:p w:rsidR="001221F4" w:rsidRPr="00CA7148" w:rsidRDefault="001221F4" w:rsidP="007D30C1">
      <w:pPr>
        <w:pStyle w:val="Code"/>
      </w:pPr>
      <w:r w:rsidRPr="00CA7148">
        <w:t>set shmsys:shminfo_shmseg=10</w:t>
      </w:r>
    </w:p>
    <w:p w:rsidR="001221F4" w:rsidRPr="00CA7148" w:rsidRDefault="001221F4" w:rsidP="007D30C1">
      <w:pPr>
        <w:pStyle w:val="Code"/>
      </w:pPr>
      <w:r w:rsidRPr="00CA7148">
        <w:t>set md:mirrored_root_flag=1</w:t>
      </w:r>
    </w:p>
    <w:p w:rsidR="001221F4" w:rsidRPr="00CA7148" w:rsidRDefault="001221F4" w:rsidP="007D30C1">
      <w:pPr>
        <w:pStyle w:val="Code"/>
      </w:pPr>
      <w:r w:rsidRPr="00CA7148">
        <w:t>set rlim_fd_max=</w:t>
      </w:r>
      <w:r>
        <w:t>2048</w:t>
      </w:r>
    </w:p>
    <w:p w:rsidR="001221F4" w:rsidRPr="00CA7148" w:rsidRDefault="001221F4" w:rsidP="007D30C1">
      <w:pPr>
        <w:pStyle w:val="Code"/>
      </w:pPr>
      <w:r w:rsidRPr="00CA7148">
        <w:t>set rlim_fd_cur=</w:t>
      </w:r>
      <w:r>
        <w:t>1024</w:t>
      </w:r>
    </w:p>
    <w:p w:rsidR="001221F4" w:rsidRPr="00CA7148" w:rsidRDefault="001221F4" w:rsidP="007D30C1">
      <w:pPr>
        <w:pStyle w:val="Code"/>
      </w:pPr>
      <w:r w:rsidRPr="00CA7148">
        <w:t>set max_nprocs=30000</w:t>
      </w:r>
    </w:p>
    <w:p w:rsidR="001221F4" w:rsidRPr="00CA7148" w:rsidRDefault="001221F4" w:rsidP="007D30C1">
      <w:pPr>
        <w:pStyle w:val="Code"/>
      </w:pPr>
      <w:r w:rsidRPr="00CA7148">
        <w:t>set maxuprc=16384</w:t>
      </w:r>
    </w:p>
    <w:p w:rsidR="001221F4" w:rsidRPr="00494EBF" w:rsidRDefault="001221F4" w:rsidP="007D30C1">
      <w:pPr>
        <w:pStyle w:val="Heading3"/>
        <w:rPr>
          <w:lang w:val="vi-VN"/>
        </w:rPr>
      </w:pPr>
      <w:bookmarkStart w:id="49" w:name="_Toc273631982"/>
      <w:bookmarkStart w:id="50" w:name="_Toc377069039"/>
      <w:r w:rsidRPr="00494EBF">
        <w:rPr>
          <w:lang w:val="vi-VN"/>
        </w:rPr>
        <w:t>Tạo thư mục cài đặt</w:t>
      </w:r>
      <w:bookmarkEnd w:id="45"/>
      <w:bookmarkEnd w:id="49"/>
      <w:bookmarkEnd w:id="50"/>
    </w:p>
    <w:p w:rsidR="001221F4" w:rsidRPr="00CA7148" w:rsidRDefault="001221F4" w:rsidP="007D30C1">
      <w:pPr>
        <w:pStyle w:val="Code"/>
      </w:pPr>
      <w:r w:rsidRPr="00CA7148">
        <w:t>mkdir -p /u01/app/grid</w:t>
      </w:r>
    </w:p>
    <w:p w:rsidR="001221F4" w:rsidRPr="00CA7148" w:rsidRDefault="001221F4" w:rsidP="007D30C1">
      <w:pPr>
        <w:pStyle w:val="Code"/>
      </w:pPr>
      <w:r w:rsidRPr="00CA7148">
        <w:t>mkdir -p /u01/app/11.2.0/grid</w:t>
      </w:r>
    </w:p>
    <w:p w:rsidR="001221F4" w:rsidRPr="00CA7148" w:rsidRDefault="001221F4" w:rsidP="007D30C1">
      <w:pPr>
        <w:pStyle w:val="Code"/>
      </w:pPr>
      <w:r w:rsidRPr="00CA7148">
        <w:t>chown -R grid:oinstall /u01</w:t>
      </w:r>
    </w:p>
    <w:p w:rsidR="001221F4" w:rsidRPr="00CA7148" w:rsidRDefault="001221F4" w:rsidP="007D30C1">
      <w:pPr>
        <w:pStyle w:val="Code"/>
      </w:pPr>
      <w:r w:rsidRPr="00CA7148">
        <w:lastRenderedPageBreak/>
        <w:t>mkdir -p /u01/app/oracle</w:t>
      </w:r>
    </w:p>
    <w:p w:rsidR="001221F4" w:rsidRPr="00CA7148" w:rsidRDefault="001221F4" w:rsidP="007D30C1">
      <w:pPr>
        <w:pStyle w:val="Code"/>
      </w:pPr>
      <w:r w:rsidRPr="00CA7148">
        <w:t>chown oracle:oinstall /u01/app/oracle</w:t>
      </w:r>
    </w:p>
    <w:p w:rsidR="001221F4" w:rsidRPr="00CA7148" w:rsidRDefault="001221F4" w:rsidP="007D30C1">
      <w:pPr>
        <w:pStyle w:val="Code"/>
      </w:pPr>
      <w:r w:rsidRPr="00CA7148">
        <w:t>chmod -R 775 /u01</w:t>
      </w:r>
    </w:p>
    <w:p w:rsidR="001221F4" w:rsidRPr="00494EBF" w:rsidRDefault="001221F4" w:rsidP="007D30C1">
      <w:pPr>
        <w:pStyle w:val="Heading3"/>
        <w:rPr>
          <w:lang w:val="vi-VN"/>
        </w:rPr>
      </w:pPr>
      <w:bookmarkStart w:id="51" w:name="_Toc253093045"/>
      <w:bookmarkStart w:id="52" w:name="_Toc273631983"/>
      <w:bookmarkStart w:id="53" w:name="_Toc377069040"/>
      <w:r w:rsidRPr="00494EBF">
        <w:rPr>
          <w:lang w:val="vi-VN"/>
        </w:rPr>
        <w:t>Tạo môi trường biến</w:t>
      </w:r>
      <w:bookmarkEnd w:id="46"/>
      <w:bookmarkEnd w:id="51"/>
      <w:bookmarkEnd w:id="52"/>
      <w:bookmarkEnd w:id="53"/>
    </w:p>
    <w:p w:rsidR="001221F4" w:rsidRPr="001221F4" w:rsidRDefault="001221F4" w:rsidP="001221F4">
      <w:pPr>
        <w:spacing w:line="312" w:lineRule="auto"/>
        <w:ind w:firstLine="284"/>
        <w:rPr>
          <w:szCs w:val="24"/>
          <w:lang w:val="vi-VN"/>
        </w:rPr>
      </w:pPr>
      <w:r w:rsidRPr="001221F4">
        <w:rPr>
          <w:szCs w:val="24"/>
          <w:lang w:val="vi-VN"/>
        </w:rPr>
        <w:t>Sau khi tạo user xong ta tiến hành thiết lập môi trường biến cho các user: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Với user grid</w:t>
      </w:r>
    </w:p>
    <w:p w:rsidR="001221F4" w:rsidRPr="00CA7148" w:rsidRDefault="001221F4" w:rsidP="007D30C1">
      <w:pPr>
        <w:pStyle w:val="Code"/>
      </w:pPr>
      <w:r w:rsidRPr="00CA7148">
        <w:t>ORACLE_BASE=/u01/app/grid</w:t>
      </w:r>
    </w:p>
    <w:p w:rsidR="001221F4" w:rsidRPr="00CA7148" w:rsidRDefault="001221F4" w:rsidP="007D30C1">
      <w:pPr>
        <w:pStyle w:val="Code"/>
      </w:pPr>
      <w:r w:rsidRPr="00CA7148">
        <w:t>export ORACLE_BASE</w:t>
      </w:r>
    </w:p>
    <w:p w:rsidR="001221F4" w:rsidRPr="00CA7148" w:rsidRDefault="001221F4" w:rsidP="007D30C1">
      <w:pPr>
        <w:pStyle w:val="Code"/>
      </w:pPr>
      <w:r w:rsidRPr="00CA7148">
        <w:t>ORACLE_HOME=/u01/app/11.2.0/grid</w:t>
      </w:r>
    </w:p>
    <w:p w:rsidR="001221F4" w:rsidRPr="00CA7148" w:rsidRDefault="001221F4" w:rsidP="007D30C1">
      <w:pPr>
        <w:pStyle w:val="Code"/>
      </w:pPr>
      <w:r w:rsidRPr="00CA7148">
        <w:t>export ORACLE_HOME</w:t>
      </w:r>
    </w:p>
    <w:p w:rsidR="001221F4" w:rsidRPr="00CA7148" w:rsidRDefault="001221F4" w:rsidP="007D30C1">
      <w:pPr>
        <w:pStyle w:val="Code"/>
      </w:pPr>
      <w:r w:rsidRPr="00CA7148">
        <w:t>SHLIB_PATH=$ORACLE_HOME/lib32:$ORACLE_HOME/rdbms/lib32</w:t>
      </w:r>
    </w:p>
    <w:p w:rsidR="001221F4" w:rsidRPr="00CA7148" w:rsidRDefault="001221F4" w:rsidP="007D30C1">
      <w:pPr>
        <w:pStyle w:val="Code"/>
      </w:pPr>
      <w:r w:rsidRPr="00CA7148">
        <w:t>export SHLIB_PATH</w:t>
      </w:r>
    </w:p>
    <w:p w:rsidR="001221F4" w:rsidRPr="00CA7148" w:rsidRDefault="001221F4" w:rsidP="007D30C1">
      <w:pPr>
        <w:pStyle w:val="Code"/>
      </w:pPr>
      <w:r w:rsidRPr="00CA7148">
        <w:t>PATH=$PATH:$ORACLE_HOME/bin</w:t>
      </w:r>
    </w:p>
    <w:p w:rsidR="001221F4" w:rsidRPr="00CA7148" w:rsidRDefault="001221F4" w:rsidP="007D30C1">
      <w:pPr>
        <w:pStyle w:val="Code"/>
      </w:pPr>
      <w:r w:rsidRPr="00CA7148">
        <w:t>export PATH</w:t>
      </w:r>
    </w:p>
    <w:p w:rsidR="001221F4" w:rsidRPr="00CA7148" w:rsidRDefault="001221F4" w:rsidP="007D30C1">
      <w:pPr>
        <w:pStyle w:val="Code"/>
      </w:pPr>
      <w:r w:rsidRPr="00CA7148">
        <w:t>CLASSPATH=$ORACLE_HOME/JRE:$ORACLE_HOME/jlib:$ORACLE_HOME/rdbms/jlib/:$ORACLE_HOME/network/jlib</w:t>
      </w:r>
    </w:p>
    <w:p w:rsidR="001221F4" w:rsidRPr="00CA7148" w:rsidRDefault="001221F4" w:rsidP="007D30C1">
      <w:pPr>
        <w:pStyle w:val="Code"/>
      </w:pPr>
      <w:r w:rsidRPr="00CA7148">
        <w:t>export CLASSPATH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>if [ "`tty`" != "not a tty" ]</w:t>
      </w:r>
    </w:p>
    <w:p w:rsidR="001221F4" w:rsidRPr="00CA7148" w:rsidRDefault="001221F4" w:rsidP="007D30C1">
      <w:pPr>
        <w:pStyle w:val="Code"/>
      </w:pPr>
      <w:r w:rsidRPr="00CA7148">
        <w:t>then</w:t>
      </w:r>
    </w:p>
    <w:p w:rsidR="001221F4" w:rsidRPr="00CA7148" w:rsidRDefault="001221F4" w:rsidP="007D30C1">
      <w:pPr>
        <w:pStyle w:val="Code"/>
      </w:pPr>
      <w:r w:rsidRPr="00CA7148">
        <w:t xml:space="preserve">    PS1="`id |cut -d '(' -f2|cut -d ')' -f1' '`@`uname -n` $ "</w:t>
      </w:r>
    </w:p>
    <w:p w:rsidR="001221F4" w:rsidRPr="00CA7148" w:rsidRDefault="001221F4" w:rsidP="007D30C1">
      <w:pPr>
        <w:pStyle w:val="Code"/>
      </w:pPr>
      <w:r w:rsidRPr="00CA7148">
        <w:t xml:space="preserve">    PS2="`id |cut -d '(' -f2|cut -d ')' -f1' '`@`uname -n` &gt; "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 xml:space="preserve">    if [ -d /opt/terraspring/bin ]</w:t>
      </w:r>
    </w:p>
    <w:p w:rsidR="001221F4" w:rsidRPr="00CA7148" w:rsidRDefault="001221F4" w:rsidP="007D30C1">
      <w:pPr>
        <w:pStyle w:val="Code"/>
      </w:pPr>
      <w:r w:rsidRPr="00CA7148">
        <w:t xml:space="preserve">    then</w:t>
      </w:r>
    </w:p>
    <w:p w:rsidR="001221F4" w:rsidRPr="00CA7148" w:rsidRDefault="001221F4" w:rsidP="007D30C1">
      <w:pPr>
        <w:pStyle w:val="Code"/>
      </w:pPr>
      <w:r w:rsidRPr="00CA7148">
        <w:t xml:space="preserve">        PS1="N1adm $ "</w:t>
      </w:r>
    </w:p>
    <w:p w:rsidR="001221F4" w:rsidRPr="00CA7148" w:rsidRDefault="001221F4" w:rsidP="007D30C1">
      <w:pPr>
        <w:pStyle w:val="Code"/>
      </w:pPr>
      <w:r w:rsidRPr="00CA7148">
        <w:t xml:space="preserve">        PS2="N1adm &gt; "</w:t>
      </w:r>
    </w:p>
    <w:p w:rsidR="001221F4" w:rsidRPr="00CA7148" w:rsidRDefault="001221F4" w:rsidP="007D30C1">
      <w:pPr>
        <w:pStyle w:val="Code"/>
      </w:pPr>
      <w:r w:rsidRPr="00CA7148">
        <w:t xml:space="preserve">    fi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 xml:space="preserve">    export PS1 PS2</w:t>
      </w:r>
    </w:p>
    <w:p w:rsidR="001221F4" w:rsidRPr="00CA7148" w:rsidRDefault="001221F4" w:rsidP="007D30C1">
      <w:pPr>
        <w:pStyle w:val="Code"/>
      </w:pPr>
      <w:r w:rsidRPr="00CA7148">
        <w:t>fi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>umask 022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Với user oracle ta bổ xung them các dòng sau</w:t>
      </w:r>
    </w:p>
    <w:p w:rsidR="001221F4" w:rsidRPr="00CA7148" w:rsidRDefault="001221F4" w:rsidP="007D30C1">
      <w:pPr>
        <w:pStyle w:val="Code"/>
      </w:pPr>
      <w:r w:rsidRPr="00CA7148">
        <w:t>ORACLE_BASE=/u01/app/oracle</w:t>
      </w:r>
    </w:p>
    <w:p w:rsidR="001221F4" w:rsidRPr="00CA7148" w:rsidRDefault="001221F4" w:rsidP="007D30C1">
      <w:pPr>
        <w:pStyle w:val="Code"/>
      </w:pPr>
      <w:r w:rsidRPr="00CA7148">
        <w:t>export ORACLE_BASE</w:t>
      </w:r>
    </w:p>
    <w:p w:rsidR="001221F4" w:rsidRPr="00CA7148" w:rsidRDefault="001221F4" w:rsidP="007D30C1">
      <w:pPr>
        <w:pStyle w:val="Code"/>
      </w:pPr>
      <w:r w:rsidRPr="00CA7148">
        <w:t>ORACLE_HOME=/u01/app/oracle/11.2.0/db</w:t>
      </w:r>
    </w:p>
    <w:p w:rsidR="001221F4" w:rsidRPr="00CA7148" w:rsidRDefault="001221F4" w:rsidP="007D30C1">
      <w:pPr>
        <w:pStyle w:val="Code"/>
      </w:pPr>
      <w:r w:rsidRPr="00CA7148">
        <w:lastRenderedPageBreak/>
        <w:t>export ORACLE_HOME</w:t>
      </w:r>
    </w:p>
    <w:p w:rsidR="001221F4" w:rsidRPr="00CA7148" w:rsidRDefault="001221F4" w:rsidP="007D30C1">
      <w:pPr>
        <w:pStyle w:val="Code"/>
      </w:pPr>
      <w:r w:rsidRPr="00CA7148">
        <w:t>SHLIB_PATH=$ORACLE_HOME/lib32:$ORACLE_HOME/rdbms/lib32</w:t>
      </w:r>
    </w:p>
    <w:p w:rsidR="001221F4" w:rsidRPr="00CA7148" w:rsidRDefault="001221F4" w:rsidP="007D30C1">
      <w:pPr>
        <w:pStyle w:val="Code"/>
      </w:pPr>
      <w:r w:rsidRPr="00CA7148">
        <w:t>export SHLIB_PATH</w:t>
      </w:r>
    </w:p>
    <w:p w:rsidR="001221F4" w:rsidRPr="00CA7148" w:rsidRDefault="001221F4" w:rsidP="007D30C1">
      <w:pPr>
        <w:pStyle w:val="Code"/>
      </w:pPr>
      <w:r w:rsidRPr="00CA7148">
        <w:t>PATH=$PATH:$ORACLE_HOME/bin</w:t>
      </w:r>
    </w:p>
    <w:p w:rsidR="001221F4" w:rsidRPr="00CA7148" w:rsidRDefault="001221F4" w:rsidP="007D30C1">
      <w:pPr>
        <w:pStyle w:val="Code"/>
      </w:pPr>
      <w:r w:rsidRPr="00CA7148">
        <w:t>export PATH</w:t>
      </w:r>
    </w:p>
    <w:p w:rsidR="001221F4" w:rsidRPr="00CA7148" w:rsidRDefault="001221F4" w:rsidP="007D30C1">
      <w:pPr>
        <w:pStyle w:val="Code"/>
      </w:pPr>
      <w:r w:rsidRPr="00CA7148">
        <w:t>CLASSPATH=$ORACLE_HOME/JRE:$ORACLE_HOME/jlib:$ORACLE_HOME/rdbms/jlib/:$ORACLE_HOME/network/jlib</w:t>
      </w:r>
    </w:p>
    <w:p w:rsidR="001221F4" w:rsidRPr="00CA7148" w:rsidRDefault="001221F4" w:rsidP="007D30C1">
      <w:pPr>
        <w:pStyle w:val="Code"/>
      </w:pPr>
      <w:r w:rsidRPr="00CA7148">
        <w:t>export CLASSPATH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>if [ "`tty`" != "not a tty" ]</w:t>
      </w:r>
    </w:p>
    <w:p w:rsidR="001221F4" w:rsidRPr="00CA7148" w:rsidRDefault="001221F4" w:rsidP="007D30C1">
      <w:pPr>
        <w:pStyle w:val="Code"/>
      </w:pPr>
      <w:r w:rsidRPr="00CA7148">
        <w:t>then</w:t>
      </w:r>
    </w:p>
    <w:p w:rsidR="001221F4" w:rsidRPr="00CA7148" w:rsidRDefault="001221F4" w:rsidP="007D30C1">
      <w:pPr>
        <w:pStyle w:val="Code"/>
      </w:pPr>
      <w:r w:rsidRPr="00CA7148">
        <w:t xml:space="preserve">    PS1="`id |cut -d '(' -f2|cut -d ')' -f1' '`@`uname -n` $ "</w:t>
      </w:r>
    </w:p>
    <w:p w:rsidR="001221F4" w:rsidRPr="00CA7148" w:rsidRDefault="001221F4" w:rsidP="007D30C1">
      <w:pPr>
        <w:pStyle w:val="Code"/>
      </w:pPr>
      <w:r w:rsidRPr="00CA7148">
        <w:t xml:space="preserve">    PS2="`id |cut -d '(' -f2|cut -d ')' -f1' '`@`uname -n` &gt; "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 xml:space="preserve">    if [ -d /opt/terraspring/bin ]</w:t>
      </w:r>
    </w:p>
    <w:p w:rsidR="001221F4" w:rsidRPr="00CA7148" w:rsidRDefault="001221F4" w:rsidP="007D30C1">
      <w:pPr>
        <w:pStyle w:val="Code"/>
      </w:pPr>
      <w:r w:rsidRPr="00CA7148">
        <w:t xml:space="preserve">    then</w:t>
      </w:r>
    </w:p>
    <w:p w:rsidR="001221F4" w:rsidRPr="00CA7148" w:rsidRDefault="001221F4" w:rsidP="007D30C1">
      <w:pPr>
        <w:pStyle w:val="Code"/>
      </w:pPr>
      <w:r w:rsidRPr="00CA7148">
        <w:t xml:space="preserve">        PS1="N1adm $ "</w:t>
      </w:r>
    </w:p>
    <w:p w:rsidR="001221F4" w:rsidRPr="00CA7148" w:rsidRDefault="001221F4" w:rsidP="007D30C1">
      <w:pPr>
        <w:pStyle w:val="Code"/>
      </w:pPr>
      <w:r w:rsidRPr="00CA7148">
        <w:t xml:space="preserve">        PS2="N1adm &gt; "</w:t>
      </w:r>
    </w:p>
    <w:p w:rsidR="001221F4" w:rsidRPr="00CA7148" w:rsidRDefault="001221F4" w:rsidP="007D30C1">
      <w:pPr>
        <w:pStyle w:val="Code"/>
      </w:pPr>
      <w:r w:rsidRPr="00CA7148">
        <w:t xml:space="preserve">    fi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 xml:space="preserve">    export PS1 PS2</w:t>
      </w:r>
    </w:p>
    <w:p w:rsidR="001221F4" w:rsidRPr="00CA7148" w:rsidRDefault="001221F4" w:rsidP="007D30C1">
      <w:pPr>
        <w:pStyle w:val="Code"/>
      </w:pPr>
      <w:r w:rsidRPr="00CA7148">
        <w:t>fi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>umask 022</w:t>
      </w:r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D10B7D">
        <w:rPr>
          <w:szCs w:val="24"/>
        </w:rPr>
        <w:t>Với user root ta thiết lập biến như sau:</w:t>
      </w:r>
    </w:p>
    <w:p w:rsidR="001221F4" w:rsidRPr="00CA7148" w:rsidRDefault="001221F4" w:rsidP="007D30C1">
      <w:pPr>
        <w:pStyle w:val="Code"/>
      </w:pPr>
      <w:r w:rsidRPr="00CA7148">
        <w:t>ORACLE_BASE=/u01/app/grid</w:t>
      </w:r>
    </w:p>
    <w:p w:rsidR="001221F4" w:rsidRPr="00CA7148" w:rsidRDefault="001221F4" w:rsidP="007D30C1">
      <w:pPr>
        <w:pStyle w:val="Code"/>
      </w:pPr>
      <w:r w:rsidRPr="00CA7148">
        <w:t>export ORACLE_BASE</w:t>
      </w:r>
    </w:p>
    <w:p w:rsidR="001221F4" w:rsidRPr="00CA7148" w:rsidRDefault="001221F4" w:rsidP="007D30C1">
      <w:pPr>
        <w:pStyle w:val="Code"/>
      </w:pPr>
      <w:r w:rsidRPr="00CA7148">
        <w:t>ORACLE_HOME=/u01/app/11.2.0/grid</w:t>
      </w:r>
    </w:p>
    <w:p w:rsidR="001221F4" w:rsidRPr="00CA7148" w:rsidRDefault="001221F4" w:rsidP="007D30C1">
      <w:pPr>
        <w:pStyle w:val="Code"/>
      </w:pPr>
      <w:r w:rsidRPr="00CA7148">
        <w:t>export ORACLE_HOME</w:t>
      </w:r>
    </w:p>
    <w:p w:rsidR="001221F4" w:rsidRPr="00CA7148" w:rsidRDefault="001221F4" w:rsidP="007D30C1">
      <w:pPr>
        <w:pStyle w:val="Code"/>
      </w:pPr>
      <w:r w:rsidRPr="00CA7148">
        <w:t>SHLIB_PATH=$ORACLE_HOME/lib32:$ORACLE_HOME/rdbms/lib32</w:t>
      </w:r>
    </w:p>
    <w:p w:rsidR="001221F4" w:rsidRPr="00CA7148" w:rsidRDefault="001221F4" w:rsidP="007D30C1">
      <w:pPr>
        <w:pStyle w:val="Code"/>
      </w:pPr>
      <w:r w:rsidRPr="00CA7148">
        <w:t>export SHLIB_PATH</w:t>
      </w:r>
    </w:p>
    <w:p w:rsidR="001221F4" w:rsidRPr="00CA7148" w:rsidRDefault="001221F4" w:rsidP="007D30C1">
      <w:pPr>
        <w:pStyle w:val="Code"/>
      </w:pPr>
      <w:r w:rsidRPr="00CA7148">
        <w:t>PATH=$PATH:$ORACLE_HOME/bin</w:t>
      </w:r>
    </w:p>
    <w:p w:rsidR="001221F4" w:rsidRPr="00CA7148" w:rsidRDefault="001221F4" w:rsidP="007D30C1">
      <w:pPr>
        <w:pStyle w:val="Code"/>
      </w:pPr>
      <w:r w:rsidRPr="00CA7148">
        <w:t>export PATH</w:t>
      </w:r>
    </w:p>
    <w:p w:rsidR="001221F4" w:rsidRPr="00CA7148" w:rsidRDefault="001221F4" w:rsidP="007D30C1">
      <w:pPr>
        <w:pStyle w:val="Code"/>
      </w:pPr>
      <w:r w:rsidRPr="00CA7148">
        <w:t>CLASSPATH=$ORACLE_HOME/JRE:$ORACLE_HOME/jlib:$ORACLE_HOME/rdbms/jlib/:$ORACLE_HOME/network/jlib</w:t>
      </w:r>
    </w:p>
    <w:p w:rsidR="001221F4" w:rsidRPr="00CA7148" w:rsidRDefault="001221F4" w:rsidP="007D30C1">
      <w:pPr>
        <w:pStyle w:val="Code"/>
      </w:pPr>
      <w:r w:rsidRPr="00CA7148">
        <w:t>export CLASSPATH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>if [ "`tty`" != "not a tty" ]</w:t>
      </w:r>
    </w:p>
    <w:p w:rsidR="001221F4" w:rsidRPr="00CA7148" w:rsidRDefault="001221F4" w:rsidP="007D30C1">
      <w:pPr>
        <w:pStyle w:val="Code"/>
      </w:pPr>
      <w:r w:rsidRPr="00CA7148">
        <w:t>then</w:t>
      </w:r>
    </w:p>
    <w:p w:rsidR="001221F4" w:rsidRPr="00CA7148" w:rsidRDefault="001221F4" w:rsidP="007D30C1">
      <w:pPr>
        <w:pStyle w:val="Code"/>
      </w:pPr>
      <w:r w:rsidRPr="00CA7148">
        <w:lastRenderedPageBreak/>
        <w:t xml:space="preserve">    PS1="`id |cut -d '(' -f2|cut -d ')' -f1' '`@`uname -n` </w:t>
      </w:r>
      <w:r>
        <w:t xml:space="preserve"># </w:t>
      </w:r>
      <w:r w:rsidRPr="00CA7148">
        <w:t>"</w:t>
      </w:r>
    </w:p>
    <w:p w:rsidR="001221F4" w:rsidRPr="00CA7148" w:rsidRDefault="001221F4" w:rsidP="007D30C1">
      <w:pPr>
        <w:pStyle w:val="Code"/>
      </w:pPr>
      <w:r w:rsidRPr="00CA7148">
        <w:t xml:space="preserve">    PS2="`id |cut -d '(' -f2|cut -d ')' -f1' '`@`uname -n` &gt; "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 xml:space="preserve">    if [ -d /opt/terraspring/bin ]</w:t>
      </w:r>
    </w:p>
    <w:p w:rsidR="001221F4" w:rsidRPr="00CA7148" w:rsidRDefault="001221F4" w:rsidP="007D30C1">
      <w:pPr>
        <w:pStyle w:val="Code"/>
      </w:pPr>
      <w:r w:rsidRPr="00CA7148">
        <w:t xml:space="preserve">    then</w:t>
      </w:r>
    </w:p>
    <w:p w:rsidR="001221F4" w:rsidRPr="00CA7148" w:rsidRDefault="001221F4" w:rsidP="007D30C1">
      <w:pPr>
        <w:pStyle w:val="Code"/>
      </w:pPr>
      <w:r w:rsidRPr="00CA7148">
        <w:t xml:space="preserve">        PS1="N1adm "</w:t>
      </w:r>
    </w:p>
    <w:p w:rsidR="001221F4" w:rsidRPr="00CA7148" w:rsidRDefault="001221F4" w:rsidP="007D30C1">
      <w:pPr>
        <w:pStyle w:val="Code"/>
      </w:pPr>
      <w:r w:rsidRPr="00CA7148">
        <w:t xml:space="preserve">        PS2="N1adm &gt; "</w:t>
      </w:r>
    </w:p>
    <w:p w:rsidR="001221F4" w:rsidRPr="00CA7148" w:rsidRDefault="001221F4" w:rsidP="007D30C1">
      <w:pPr>
        <w:pStyle w:val="Code"/>
      </w:pPr>
      <w:r w:rsidRPr="00CA7148">
        <w:t xml:space="preserve">    fi</w:t>
      </w:r>
    </w:p>
    <w:p w:rsidR="001221F4" w:rsidRPr="00CA7148" w:rsidRDefault="001221F4" w:rsidP="007D30C1">
      <w:pPr>
        <w:pStyle w:val="Code"/>
      </w:pPr>
    </w:p>
    <w:p w:rsidR="001221F4" w:rsidRPr="00CA7148" w:rsidRDefault="001221F4" w:rsidP="007D30C1">
      <w:pPr>
        <w:pStyle w:val="Code"/>
      </w:pPr>
      <w:r w:rsidRPr="00CA7148">
        <w:t xml:space="preserve">    export PS1 PS2</w:t>
      </w:r>
    </w:p>
    <w:p w:rsidR="001221F4" w:rsidRPr="00CA7148" w:rsidRDefault="001221F4" w:rsidP="007D30C1">
      <w:pPr>
        <w:pStyle w:val="Code"/>
      </w:pPr>
      <w:r w:rsidRPr="00CA7148">
        <w:t>fi</w:t>
      </w:r>
    </w:p>
    <w:p w:rsidR="001221F4" w:rsidRPr="00CA7148" w:rsidRDefault="001221F4" w:rsidP="007D30C1">
      <w:pPr>
        <w:pStyle w:val="Code"/>
      </w:pPr>
      <w:r w:rsidRPr="00CA7148">
        <w:t>umask 022</w:t>
      </w:r>
    </w:p>
    <w:p w:rsidR="001221F4" w:rsidRPr="00494EBF" w:rsidRDefault="001221F4" w:rsidP="007D30C1">
      <w:pPr>
        <w:pStyle w:val="Heading3"/>
        <w:rPr>
          <w:lang w:val="vi-VN"/>
        </w:rPr>
      </w:pPr>
      <w:bookmarkStart w:id="54" w:name="_Toc377069041"/>
      <w:r>
        <w:rPr>
          <w:lang w:val="vi-VN"/>
        </w:rPr>
        <w:t>Hosts file</w:t>
      </w:r>
      <w:bookmarkEnd w:id="54"/>
    </w:p>
    <w:p w:rsidR="001221F4" w:rsidRPr="00D10B7D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bookmarkStart w:id="55" w:name="_Toc252023318"/>
      <w:bookmarkStart w:id="56" w:name="_Toc253093048"/>
      <w:r>
        <w:rPr>
          <w:szCs w:val="24"/>
        </w:rPr>
        <w:t>File</w:t>
      </w:r>
      <w:r w:rsidRPr="00D10B7D">
        <w:rPr>
          <w:szCs w:val="24"/>
        </w:rPr>
        <w:t xml:space="preserve"> /etc/hosts</w:t>
      </w:r>
      <w:bookmarkEnd w:id="55"/>
      <w:bookmarkEnd w:id="56"/>
    </w:p>
    <w:p w:rsidR="001221F4" w:rsidRPr="001738F4" w:rsidRDefault="001221F4" w:rsidP="007D30C1">
      <w:pPr>
        <w:pStyle w:val="Code"/>
      </w:pPr>
      <w:bookmarkStart w:id="57" w:name="_Toc252023319"/>
      <w:bookmarkStart w:id="58" w:name="_Toc253093049"/>
      <w:r w:rsidRPr="001738F4">
        <w:t>#</w:t>
      </w:r>
    </w:p>
    <w:p w:rsidR="001221F4" w:rsidRPr="001738F4" w:rsidRDefault="001221F4" w:rsidP="007D30C1">
      <w:pPr>
        <w:pStyle w:val="Code"/>
      </w:pPr>
      <w:r w:rsidRPr="001738F4">
        <w:t># Internet host table</w:t>
      </w:r>
    </w:p>
    <w:p w:rsidR="001221F4" w:rsidRPr="001738F4" w:rsidRDefault="001221F4" w:rsidP="007D30C1">
      <w:pPr>
        <w:pStyle w:val="Code"/>
      </w:pPr>
      <w:r w:rsidRPr="001738F4">
        <w:t>#</w:t>
      </w:r>
    </w:p>
    <w:p w:rsidR="001221F4" w:rsidRPr="001738F4" w:rsidRDefault="001221F4" w:rsidP="007D30C1">
      <w:pPr>
        <w:pStyle w:val="Code"/>
      </w:pPr>
      <w:r w:rsidRPr="001738F4">
        <w:t xml:space="preserve">::1     localhost       </w:t>
      </w:r>
    </w:p>
    <w:p w:rsidR="001221F4" w:rsidRPr="001738F4" w:rsidRDefault="001221F4" w:rsidP="007D30C1">
      <w:pPr>
        <w:pStyle w:val="Code"/>
      </w:pPr>
      <w:r w:rsidRPr="001738F4">
        <w:t xml:space="preserve">127.0.0.1       localhost       </w:t>
      </w:r>
    </w:p>
    <w:p w:rsidR="007D30C1" w:rsidRDefault="001221F4" w:rsidP="007D30C1">
      <w:pPr>
        <w:pStyle w:val="Code"/>
      </w:pPr>
      <w:r w:rsidRPr="001738F4">
        <w:t xml:space="preserve">10.1.1.60       </w:t>
      </w:r>
      <w:r w:rsidR="007D30C1">
        <w:t>citaddb</w:t>
      </w:r>
      <w:r w:rsidRPr="001738F4">
        <w:t xml:space="preserve">1 </w:t>
      </w:r>
    </w:p>
    <w:p w:rsidR="001221F4" w:rsidRPr="001738F4" w:rsidRDefault="001221F4" w:rsidP="007D30C1">
      <w:pPr>
        <w:pStyle w:val="Code"/>
      </w:pPr>
      <w:r w:rsidRPr="001738F4">
        <w:t xml:space="preserve">10.1.1.61       </w:t>
      </w:r>
      <w:r w:rsidR="007D30C1">
        <w:t>citaddb</w:t>
      </w:r>
      <w:r w:rsidRPr="001738F4">
        <w:t>2</w:t>
      </w:r>
    </w:p>
    <w:p w:rsidR="001221F4" w:rsidRPr="001738F4" w:rsidRDefault="001221F4" w:rsidP="007D30C1">
      <w:pPr>
        <w:pStyle w:val="Code"/>
      </w:pPr>
    </w:p>
    <w:p w:rsidR="001221F4" w:rsidRPr="001738F4" w:rsidRDefault="001221F4" w:rsidP="007D30C1">
      <w:pPr>
        <w:pStyle w:val="Code"/>
      </w:pPr>
      <w:r w:rsidRPr="001738F4">
        <w:t xml:space="preserve">########## </w:t>
      </w:r>
      <w:r w:rsidR="007D30C1">
        <w:t>Oracle IP</w:t>
      </w:r>
      <w:r w:rsidRPr="001738F4">
        <w:t xml:space="preserve"> ############</w:t>
      </w:r>
    </w:p>
    <w:p w:rsidR="001221F4" w:rsidRPr="001738F4" w:rsidRDefault="001221F4" w:rsidP="007D30C1">
      <w:pPr>
        <w:pStyle w:val="Code"/>
      </w:pPr>
    </w:p>
    <w:p w:rsidR="001221F4" w:rsidRPr="001738F4" w:rsidRDefault="001221F4" w:rsidP="007D30C1">
      <w:pPr>
        <w:pStyle w:val="Code"/>
      </w:pPr>
      <w:r w:rsidRPr="001738F4">
        <w:t xml:space="preserve">10.1.1.62       </w:t>
      </w:r>
      <w:r w:rsidR="007D30C1">
        <w:t>citaddb</w:t>
      </w:r>
      <w:r w:rsidRPr="001738F4">
        <w:t>1_vip</w:t>
      </w:r>
    </w:p>
    <w:p w:rsidR="001221F4" w:rsidRPr="001738F4" w:rsidRDefault="001221F4" w:rsidP="007D30C1">
      <w:pPr>
        <w:pStyle w:val="Code"/>
      </w:pPr>
      <w:r w:rsidRPr="001738F4">
        <w:t xml:space="preserve">172.200.0.3     </w:t>
      </w:r>
      <w:r w:rsidR="007D30C1">
        <w:t>citaddb</w:t>
      </w:r>
      <w:r w:rsidRPr="001738F4">
        <w:t>1_priv</w:t>
      </w:r>
    </w:p>
    <w:p w:rsidR="001221F4" w:rsidRPr="001738F4" w:rsidRDefault="001221F4" w:rsidP="007D30C1">
      <w:pPr>
        <w:pStyle w:val="Code"/>
      </w:pPr>
      <w:r w:rsidRPr="001738F4">
        <w:t xml:space="preserve">10.1.1.63       </w:t>
      </w:r>
      <w:r w:rsidR="007D30C1">
        <w:t>citaddb</w:t>
      </w:r>
      <w:r w:rsidRPr="001738F4">
        <w:t>2_vip</w:t>
      </w:r>
    </w:p>
    <w:p w:rsidR="001221F4" w:rsidRPr="001738F4" w:rsidRDefault="001221F4" w:rsidP="007D30C1">
      <w:pPr>
        <w:pStyle w:val="Code"/>
      </w:pPr>
      <w:r w:rsidRPr="001738F4">
        <w:t xml:space="preserve">172.200.0.4     </w:t>
      </w:r>
      <w:r w:rsidR="007D30C1">
        <w:t>citaddb</w:t>
      </w:r>
      <w:r w:rsidRPr="001738F4">
        <w:t>2_priv</w:t>
      </w:r>
    </w:p>
    <w:p w:rsidR="001221F4" w:rsidRPr="001738F4" w:rsidRDefault="001221F4" w:rsidP="007D30C1">
      <w:pPr>
        <w:pStyle w:val="Code"/>
      </w:pPr>
    </w:p>
    <w:p w:rsidR="001221F4" w:rsidRPr="001738F4" w:rsidRDefault="001221F4" w:rsidP="007D30C1">
      <w:pPr>
        <w:pStyle w:val="Code"/>
      </w:pPr>
      <w:r w:rsidRPr="001738F4">
        <w:t>172.200.0.5     bctkapp1_priv</w:t>
      </w:r>
    </w:p>
    <w:p w:rsidR="001221F4" w:rsidRPr="001738F4" w:rsidRDefault="001221F4" w:rsidP="007D30C1">
      <w:pPr>
        <w:pStyle w:val="Code"/>
      </w:pPr>
      <w:r w:rsidRPr="001738F4">
        <w:t>172.200.0.6     bctkapp2_priv</w:t>
      </w:r>
    </w:p>
    <w:p w:rsidR="001221F4" w:rsidRPr="001738F4" w:rsidRDefault="001221F4" w:rsidP="007D30C1">
      <w:pPr>
        <w:pStyle w:val="Code"/>
      </w:pPr>
    </w:p>
    <w:p w:rsidR="001221F4" w:rsidRPr="001738F4" w:rsidRDefault="001221F4" w:rsidP="007D30C1">
      <w:pPr>
        <w:pStyle w:val="Code"/>
      </w:pPr>
      <w:r w:rsidRPr="001738F4">
        <w:t xml:space="preserve">10.1.1.77       </w:t>
      </w:r>
      <w:r w:rsidR="007D30C1">
        <w:t>citaddb</w:t>
      </w:r>
      <w:r w:rsidRPr="001738F4">
        <w:t>_scan</w:t>
      </w:r>
    </w:p>
    <w:p w:rsidR="001221F4" w:rsidRPr="00494EBF" w:rsidRDefault="001221F4" w:rsidP="007D30C1">
      <w:pPr>
        <w:pStyle w:val="Heading3"/>
        <w:rPr>
          <w:lang w:val="vi-VN"/>
        </w:rPr>
      </w:pPr>
      <w:bookmarkStart w:id="59" w:name="_Toc252023321"/>
      <w:bookmarkStart w:id="60" w:name="_Toc253093051"/>
      <w:bookmarkStart w:id="61" w:name="_Toc273631985"/>
      <w:bookmarkStart w:id="62" w:name="_Toc377069042"/>
      <w:bookmarkEnd w:id="57"/>
      <w:bookmarkEnd w:id="58"/>
      <w:r w:rsidRPr="00494EBF">
        <w:rPr>
          <w:lang w:val="vi-VN"/>
        </w:rPr>
        <w:t>Thiết lập ssh (passwordless)</w:t>
      </w:r>
      <w:bookmarkEnd w:id="59"/>
      <w:bookmarkEnd w:id="60"/>
      <w:bookmarkEnd w:id="61"/>
      <w:bookmarkEnd w:id="62"/>
    </w:p>
    <w:p w:rsidR="001221F4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bookmarkStart w:id="63" w:name="_Toc252023322"/>
      <w:bookmarkStart w:id="64" w:name="_Toc253093052"/>
      <w:r w:rsidRPr="00D10B7D">
        <w:rPr>
          <w:szCs w:val="24"/>
        </w:rPr>
        <w:t>Thiết lập ssh</w:t>
      </w:r>
      <w:bookmarkEnd w:id="63"/>
      <w:bookmarkEnd w:id="64"/>
      <w:r>
        <w:rPr>
          <w:szCs w:val="24"/>
        </w:rPr>
        <w:t>:</w:t>
      </w:r>
    </w:p>
    <w:p w:rsidR="001221F4" w:rsidRPr="00CA7148" w:rsidRDefault="001221F4" w:rsidP="001221F4">
      <w:pPr>
        <w:ind w:left="360"/>
        <w:rPr>
          <w:szCs w:val="24"/>
        </w:rPr>
      </w:pPr>
      <w:r w:rsidRPr="00CA7148">
        <w:rPr>
          <w:szCs w:val="24"/>
        </w:rPr>
        <w:lastRenderedPageBreak/>
        <w:t>Đăng nhập vào hệ thống với user grid và user oracle rồi thực hiện các bước sau đây trên cả hai máy</w:t>
      </w:r>
    </w:p>
    <w:p w:rsidR="001221F4" w:rsidRPr="00CA7148" w:rsidRDefault="001221F4" w:rsidP="00985BCA">
      <w:pPr>
        <w:pStyle w:val="Code"/>
      </w:pPr>
      <w:r w:rsidRPr="00CA7148">
        <w:t>$ mkdir ~/.ssh</w:t>
      </w:r>
    </w:p>
    <w:p w:rsidR="001221F4" w:rsidRPr="00CA7148" w:rsidRDefault="001221F4" w:rsidP="00985BCA">
      <w:pPr>
        <w:pStyle w:val="Code"/>
      </w:pPr>
      <w:r w:rsidRPr="00CA7148">
        <w:t>$ chmod 700 ~/.ssh</w:t>
      </w:r>
    </w:p>
    <w:p w:rsidR="001221F4" w:rsidRPr="00CA7148" w:rsidRDefault="001221F4" w:rsidP="00985BCA">
      <w:pPr>
        <w:pStyle w:val="Code"/>
      </w:pPr>
      <w:r w:rsidRPr="00CA7148">
        <w:t>$ /usr/bin/ssh-keygen -t rsa (chạy trên cả hai máy)</w:t>
      </w:r>
    </w:p>
    <w:p w:rsidR="001221F4" w:rsidRPr="00CA7148" w:rsidRDefault="001221F4" w:rsidP="00985BCA">
      <w:pPr>
        <w:pStyle w:val="Code"/>
      </w:pPr>
      <w:r w:rsidRPr="00CA7148">
        <w:t>$ /usr/bin/ssh-keygen -t dsa (chạy trên cả hai máy)</w:t>
      </w:r>
    </w:p>
    <w:p w:rsidR="001221F4" w:rsidRPr="00CA7148" w:rsidRDefault="001221F4" w:rsidP="00985BCA">
      <w:pPr>
        <w:pStyle w:val="Code"/>
      </w:pPr>
      <w:r w:rsidRPr="00CA7148">
        <w:t>$ cd .ssh</w:t>
      </w:r>
    </w:p>
    <w:p w:rsidR="001221F4" w:rsidRPr="00CA7148" w:rsidRDefault="001221F4" w:rsidP="00985BCA">
      <w:pPr>
        <w:pStyle w:val="Code"/>
      </w:pPr>
      <w:r w:rsidRPr="00CA7148">
        <w:t>$ touch authorized_keys (chạy trên cả hai máy)</w:t>
      </w:r>
    </w:p>
    <w:p w:rsidR="001221F4" w:rsidRPr="00F51143" w:rsidRDefault="001221F4" w:rsidP="00985BCA">
      <w:pPr>
        <w:pStyle w:val="Code"/>
        <w:rPr>
          <w:color w:val="FF0000"/>
        </w:rPr>
      </w:pPr>
      <w:r>
        <w:t xml:space="preserve"> </w:t>
      </w:r>
      <w:r w:rsidRPr="00F51143">
        <w:rPr>
          <w:color w:val="FF0000"/>
        </w:rPr>
        <w:t xml:space="preserve">(Chạy trên cả </w:t>
      </w:r>
      <w:r w:rsidR="00985BCA">
        <w:rPr>
          <w:color w:val="FF0000"/>
        </w:rPr>
        <w:t>2</w:t>
      </w:r>
      <w:r w:rsidRPr="00F51143">
        <w:rPr>
          <w:color w:val="FF0000"/>
        </w:rPr>
        <w:t xml:space="preserve"> máy)</w:t>
      </w:r>
    </w:p>
    <w:p w:rsidR="001221F4" w:rsidRPr="00CA7148" w:rsidRDefault="001221F4" w:rsidP="00985BCA">
      <w:pPr>
        <w:pStyle w:val="Code"/>
      </w:pPr>
      <w:r w:rsidRPr="00CA7148">
        <w:t xml:space="preserve">$ ssh </w:t>
      </w:r>
      <w:r w:rsidR="007D30C1">
        <w:t>citaddb</w:t>
      </w:r>
      <w:r w:rsidRPr="00CA7148">
        <w:t>1 cat /export/home/grid/.ssh/id_rsa.pub &gt;&gt; authorized_keys</w:t>
      </w:r>
    </w:p>
    <w:p w:rsidR="001221F4" w:rsidRPr="00CA7148" w:rsidRDefault="001221F4" w:rsidP="00985BCA">
      <w:pPr>
        <w:pStyle w:val="Code"/>
      </w:pPr>
      <w:r w:rsidRPr="00CA7148">
        <w:t xml:space="preserve">$ ssh </w:t>
      </w:r>
      <w:r w:rsidR="007D30C1">
        <w:t>citaddb</w:t>
      </w:r>
      <w:r w:rsidRPr="00CA7148">
        <w:t>1 cat /export/home/grid/.ssh/id_dsa.pub &gt;&gt; authorized_keys</w:t>
      </w:r>
    </w:p>
    <w:p w:rsidR="001221F4" w:rsidRPr="00CA7148" w:rsidRDefault="001221F4" w:rsidP="00985BCA">
      <w:pPr>
        <w:pStyle w:val="Code"/>
      </w:pPr>
      <w:r w:rsidRPr="00CA7148">
        <w:t xml:space="preserve">$ ssh </w:t>
      </w:r>
      <w:r w:rsidR="007D30C1">
        <w:t>citaddb</w:t>
      </w:r>
      <w:r w:rsidRPr="00CA7148">
        <w:t>2 cat /export/home/grid/.ssh/id_rsa.pub &gt;&gt; authorized_keys</w:t>
      </w:r>
    </w:p>
    <w:p w:rsidR="001221F4" w:rsidRPr="00CA7148" w:rsidRDefault="001221F4" w:rsidP="00985BCA">
      <w:pPr>
        <w:pStyle w:val="Code"/>
      </w:pPr>
      <w:r w:rsidRPr="00CA7148">
        <w:t xml:space="preserve">$ ssh </w:t>
      </w:r>
      <w:r w:rsidR="007D30C1">
        <w:t>citaddb</w:t>
      </w:r>
      <w:r w:rsidRPr="00CA7148">
        <w:t>2 cat /export/home/grid/.ssh/id_dsa.pub &gt;&gt; authorized_keys</w:t>
      </w:r>
    </w:p>
    <w:p w:rsidR="001221F4" w:rsidRPr="00CA7148" w:rsidRDefault="001221F4" w:rsidP="00985BCA">
      <w:pPr>
        <w:pStyle w:val="Code"/>
      </w:pPr>
    </w:p>
    <w:p w:rsidR="001221F4" w:rsidRPr="00CA7148" w:rsidRDefault="001221F4" w:rsidP="00985BCA">
      <w:pPr>
        <w:pStyle w:val="Code"/>
      </w:pPr>
      <w:r w:rsidRPr="00CA7148">
        <w:t xml:space="preserve">$ ssh </w:t>
      </w:r>
      <w:r w:rsidR="007D30C1">
        <w:t>citaddb</w:t>
      </w:r>
      <w:r w:rsidRPr="00CA7148">
        <w:t>1 cat /export/home/oracle/.ssh/id_rsa.pub &gt;&gt; authorized_keys</w:t>
      </w:r>
    </w:p>
    <w:p w:rsidR="001221F4" w:rsidRPr="00CA7148" w:rsidRDefault="001221F4" w:rsidP="00985BCA">
      <w:pPr>
        <w:pStyle w:val="Code"/>
      </w:pPr>
      <w:r w:rsidRPr="00CA7148">
        <w:t xml:space="preserve">$ ssh </w:t>
      </w:r>
      <w:r w:rsidR="007D30C1">
        <w:t>citaddb</w:t>
      </w:r>
      <w:r w:rsidRPr="00CA7148">
        <w:t>1 cat /export/home/oracle/.ssh/id_dsa.pub &gt;&gt; authorized_keys</w:t>
      </w:r>
    </w:p>
    <w:p w:rsidR="001221F4" w:rsidRPr="00CA7148" w:rsidRDefault="001221F4" w:rsidP="00985BCA">
      <w:pPr>
        <w:pStyle w:val="Code"/>
      </w:pPr>
      <w:r w:rsidRPr="00CA7148">
        <w:t xml:space="preserve">$ ssh </w:t>
      </w:r>
      <w:r w:rsidR="007D30C1">
        <w:t>citaddb</w:t>
      </w:r>
      <w:r w:rsidRPr="00CA7148">
        <w:t>2 cat /export/home/oracle/.ssh/id_rsa.pub &gt;&gt; authorized_keys</w:t>
      </w:r>
    </w:p>
    <w:p w:rsidR="001221F4" w:rsidRDefault="001221F4" w:rsidP="00985BCA">
      <w:pPr>
        <w:pStyle w:val="Code"/>
      </w:pPr>
      <w:r w:rsidRPr="00CA7148">
        <w:t xml:space="preserve">$ ssh </w:t>
      </w:r>
      <w:r w:rsidR="007D30C1">
        <w:t>citaddb</w:t>
      </w:r>
      <w:r w:rsidRPr="00CA7148">
        <w:t>2 cat /export/home/oracle/.ssh/id_dsa.pub &gt;&gt; authorized_keys</w:t>
      </w:r>
    </w:p>
    <w:p w:rsidR="001221F4" w:rsidRPr="00CA7148" w:rsidRDefault="001221F4" w:rsidP="00985BCA">
      <w:pPr>
        <w:pStyle w:val="Code"/>
      </w:pPr>
    </w:p>
    <w:p w:rsidR="001221F4" w:rsidRPr="00CA7148" w:rsidRDefault="001221F4" w:rsidP="00985BCA">
      <w:pPr>
        <w:pStyle w:val="Code"/>
      </w:pPr>
      <w:r w:rsidRPr="00CA7148">
        <w:t>(C</w:t>
      </w:r>
      <w:r w:rsidR="00985BCA">
        <w:t>hạy trên cả 2</w:t>
      </w:r>
      <w:r w:rsidRPr="00CA7148">
        <w:t xml:space="preserve"> máy)</w:t>
      </w:r>
    </w:p>
    <w:p w:rsidR="001221F4" w:rsidRPr="00CA7148" w:rsidRDefault="001221F4" w:rsidP="00985BCA">
      <w:pPr>
        <w:pStyle w:val="Code"/>
      </w:pPr>
      <w:r w:rsidRPr="00CA7148">
        <w:t>$ exec /usr/bin/ssh-agent $SHELL</w:t>
      </w:r>
    </w:p>
    <w:p w:rsidR="001221F4" w:rsidRPr="00CA7148" w:rsidRDefault="001221F4" w:rsidP="00985BCA">
      <w:pPr>
        <w:pStyle w:val="Code"/>
      </w:pPr>
      <w:r w:rsidRPr="00CA7148">
        <w:t>$ /usr/bin/ssh-add</w:t>
      </w:r>
    </w:p>
    <w:p w:rsidR="001221F4" w:rsidRPr="00CA714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bookmarkStart w:id="65" w:name="_Toc252023323"/>
      <w:bookmarkStart w:id="66" w:name="_Toc253093053"/>
      <w:r w:rsidRPr="00CA7148">
        <w:rPr>
          <w:szCs w:val="24"/>
        </w:rPr>
        <w:t>Thiết lập cấu hình ssh</w:t>
      </w:r>
      <w:bookmarkEnd w:id="65"/>
      <w:bookmarkEnd w:id="66"/>
    </w:p>
    <w:p w:rsidR="001221F4" w:rsidRPr="00CA7148" w:rsidRDefault="001221F4" w:rsidP="00DB4CAA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CA7148">
        <w:rPr>
          <w:rFonts w:ascii="Times New Roman" w:hAnsi="Times New Roman"/>
          <w:sz w:val="24"/>
          <w:szCs w:val="24"/>
        </w:rPr>
        <w:t>Để tránh việc cài đặt bị</w:t>
      </w:r>
      <w:r>
        <w:rPr>
          <w:rFonts w:ascii="Times New Roman" w:hAnsi="Times New Roman"/>
          <w:sz w:val="24"/>
          <w:szCs w:val="24"/>
        </w:rPr>
        <w:t xml:space="preserve"> l</w:t>
      </w:r>
      <w:r w:rsidRPr="00CA7148">
        <w:rPr>
          <w:rFonts w:ascii="Times New Roman" w:hAnsi="Times New Roman"/>
          <w:sz w:val="24"/>
          <w:szCs w:val="24"/>
        </w:rPr>
        <w:t>ỗi, ta bổ</w:t>
      </w:r>
      <w:r>
        <w:rPr>
          <w:rFonts w:ascii="Times New Roman" w:hAnsi="Times New Roman"/>
          <w:sz w:val="24"/>
          <w:szCs w:val="24"/>
        </w:rPr>
        <w:t xml:space="preserve"> s</w:t>
      </w:r>
      <w:r w:rsidRPr="00CA7148">
        <w:rPr>
          <w:rFonts w:ascii="Times New Roman" w:hAnsi="Times New Roman"/>
          <w:sz w:val="24"/>
          <w:szCs w:val="24"/>
        </w:rPr>
        <w:t>ung thêm thông tin sau:</w:t>
      </w:r>
    </w:p>
    <w:p w:rsidR="001221F4" w:rsidRPr="00CA7148" w:rsidRDefault="001221F4" w:rsidP="00DB4CAA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CA7148">
        <w:rPr>
          <w:rFonts w:ascii="Times New Roman" w:hAnsi="Times New Roman"/>
          <w:sz w:val="24"/>
          <w:szCs w:val="24"/>
        </w:rPr>
        <w:t>Edit file config trong thư mục .ssh và bổ</w:t>
      </w:r>
      <w:r>
        <w:rPr>
          <w:rFonts w:ascii="Times New Roman" w:hAnsi="Times New Roman"/>
          <w:sz w:val="24"/>
          <w:szCs w:val="24"/>
        </w:rPr>
        <w:t xml:space="preserve"> s</w:t>
      </w:r>
      <w:r w:rsidRPr="00CA7148">
        <w:rPr>
          <w:rFonts w:ascii="Times New Roman" w:hAnsi="Times New Roman"/>
          <w:sz w:val="24"/>
          <w:szCs w:val="24"/>
        </w:rPr>
        <w:t>ung nội dung sau trên cả 2 máy</w:t>
      </w:r>
    </w:p>
    <w:p w:rsidR="001221F4" w:rsidRPr="00CA7148" w:rsidRDefault="001221F4" w:rsidP="00985BCA">
      <w:pPr>
        <w:pStyle w:val="Code"/>
      </w:pPr>
      <w:r w:rsidRPr="00CA7148">
        <w:t>Host *</w:t>
      </w:r>
    </w:p>
    <w:p w:rsidR="001221F4" w:rsidRPr="00CA7148" w:rsidRDefault="001221F4" w:rsidP="00985BCA">
      <w:pPr>
        <w:pStyle w:val="Code"/>
      </w:pPr>
      <w:r w:rsidRPr="00CA7148">
        <w:t>ForwardX11 no</w:t>
      </w:r>
    </w:p>
    <w:p w:rsidR="001221F4" w:rsidRPr="00494EBF" w:rsidRDefault="001221F4" w:rsidP="007D30C1">
      <w:pPr>
        <w:pStyle w:val="Heading3"/>
        <w:rPr>
          <w:lang w:val="vi-VN"/>
        </w:rPr>
      </w:pPr>
      <w:bookmarkStart w:id="67" w:name="_Toc252023324"/>
      <w:bookmarkStart w:id="68" w:name="_Toc253093054"/>
      <w:bookmarkStart w:id="69" w:name="_Toc273631986"/>
      <w:bookmarkStart w:id="70" w:name="_Toc377069043"/>
      <w:r w:rsidRPr="00494EBF">
        <w:rPr>
          <w:lang w:val="vi-VN"/>
        </w:rPr>
        <w:t>Kiểm tra disk</w:t>
      </w:r>
      <w:bookmarkEnd w:id="67"/>
      <w:r w:rsidRPr="00494EBF">
        <w:rPr>
          <w:lang w:val="vi-VN"/>
        </w:rPr>
        <w:t>s</w:t>
      </w:r>
      <w:bookmarkEnd w:id="68"/>
      <w:bookmarkEnd w:id="69"/>
      <w:bookmarkEnd w:id="70"/>
    </w:p>
    <w:p w:rsidR="001221F4" w:rsidRPr="001221F4" w:rsidRDefault="001221F4" w:rsidP="00985BCA">
      <w:pPr>
        <w:rPr>
          <w:lang w:val="vi-VN" w:eastAsia="ko-KR"/>
        </w:rPr>
      </w:pPr>
      <w:r w:rsidRPr="001221F4">
        <w:rPr>
          <w:lang w:val="vi-VN" w:eastAsia="ko-KR"/>
        </w:rPr>
        <w:t>Trước khi cài đặt ta tiến hành kiểm tra disk cho việc cài đặt</w:t>
      </w:r>
    </w:p>
    <w:p w:rsidR="001221F4" w:rsidRPr="001221F4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  <w:lang w:val="vi-VN"/>
        </w:rPr>
      </w:pPr>
      <w:r w:rsidRPr="001221F4">
        <w:rPr>
          <w:szCs w:val="24"/>
          <w:lang w:val="vi-VN"/>
        </w:rPr>
        <w:t>Hệ thống được cài đặt dựa trên các yếu tố sau:</w:t>
      </w:r>
    </w:p>
    <w:p w:rsidR="001221F4" w:rsidRPr="00CA7148" w:rsidRDefault="001221F4" w:rsidP="00DB4CAA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CA7148">
        <w:rPr>
          <w:rFonts w:ascii="Times New Roman" w:hAnsi="Times New Roman"/>
          <w:sz w:val="24"/>
          <w:szCs w:val="24"/>
        </w:rPr>
        <w:t>Voting, Ocr được đặt trên ASM</w:t>
      </w:r>
    </w:p>
    <w:p w:rsidR="001221F4" w:rsidRPr="00CA7148" w:rsidRDefault="001221F4" w:rsidP="00DB4CAA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CA7148">
        <w:rPr>
          <w:rFonts w:ascii="Times New Roman" w:hAnsi="Times New Roman"/>
          <w:sz w:val="24"/>
          <w:szCs w:val="24"/>
        </w:rPr>
        <w:t xml:space="preserve">Oracle Database, Flash, Archive được đặt trên các diskgroup khác nhau để thuận tiện quản lý </w:t>
      </w:r>
    </w:p>
    <w:p w:rsidR="001221F4" w:rsidRPr="00CA714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A7148">
        <w:rPr>
          <w:szCs w:val="24"/>
        </w:rPr>
        <w:t>Dung lenh format de xac dinh disk raw de cai dat</w:t>
      </w:r>
    </w:p>
    <w:p w:rsidR="001221F4" w:rsidRPr="00A31DE5" w:rsidRDefault="001221F4" w:rsidP="00985BCA">
      <w:pPr>
        <w:pStyle w:val="Code"/>
      </w:pPr>
      <w:r w:rsidRPr="00A31DE5">
        <w:t>9d0 &lt;HITACHI-OPEN-V-SUN-6003 cyl 13651 alt 2 hd 15 sec 512&gt;</w:t>
      </w:r>
    </w:p>
    <w:p w:rsidR="001221F4" w:rsidRPr="00CA714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A7148">
        <w:rPr>
          <w:szCs w:val="24"/>
        </w:rPr>
        <w:lastRenderedPageBreak/>
        <w:t>Login với user root</w:t>
      </w:r>
      <w:r>
        <w:rPr>
          <w:szCs w:val="24"/>
        </w:rPr>
        <w:t xml:space="preserve"> &amp; c</w:t>
      </w:r>
      <w:r w:rsidRPr="00CA7148">
        <w:rPr>
          <w:szCs w:val="24"/>
        </w:rPr>
        <w:t>hạy lệnh</w:t>
      </w:r>
    </w:p>
    <w:p w:rsidR="001221F4" w:rsidRPr="002A275C" w:rsidRDefault="001221F4" w:rsidP="001221F4">
      <w:pPr>
        <w:rPr>
          <w:color w:val="FF0000"/>
          <w:szCs w:val="24"/>
          <w:lang w:eastAsia="ko-KR"/>
        </w:rPr>
      </w:pPr>
      <w:r>
        <w:rPr>
          <w:color w:val="FF0000"/>
          <w:szCs w:val="24"/>
          <w:highlight w:val="yellow"/>
          <w:lang w:eastAsia="ko-KR"/>
        </w:rPr>
        <w:t>Trên</w:t>
      </w:r>
      <w:r w:rsidRPr="002A275C">
        <w:rPr>
          <w:color w:val="FF0000"/>
          <w:szCs w:val="24"/>
          <w:highlight w:val="yellow"/>
          <w:lang w:eastAsia="ko-KR"/>
        </w:rPr>
        <w:t xml:space="preserve"> 2 máy </w:t>
      </w:r>
      <w:r w:rsidR="007D30C1">
        <w:rPr>
          <w:color w:val="FF0000"/>
          <w:szCs w:val="24"/>
          <w:highlight w:val="yellow"/>
          <w:lang w:eastAsia="ko-KR"/>
        </w:rPr>
        <w:t>citaddb</w:t>
      </w:r>
      <w:r w:rsidRPr="002A275C">
        <w:rPr>
          <w:color w:val="FF0000"/>
          <w:szCs w:val="24"/>
          <w:highlight w:val="yellow"/>
          <w:lang w:eastAsia="ko-KR"/>
        </w:rPr>
        <w:t>1 &amp; 2</w:t>
      </w:r>
    </w:p>
    <w:p w:rsidR="001221F4" w:rsidRPr="002A275C" w:rsidRDefault="00985BCA" w:rsidP="00985BCA">
      <w:pPr>
        <w:pStyle w:val="Code"/>
      </w:pPr>
      <w:r>
        <w:t>mknod /dev/asmdisk/ocrvote</w:t>
      </w:r>
      <w:r w:rsidR="001221F4" w:rsidRPr="002A275C">
        <w:t xml:space="preserve"> c </w:t>
      </w:r>
      <w:r w:rsidR="001221F4" w:rsidRPr="00985BCA">
        <w:rPr>
          <w:color w:val="FF0000"/>
        </w:rPr>
        <w:t>118 216</w:t>
      </w:r>
    </w:p>
    <w:p w:rsidR="001221F4" w:rsidRPr="002A275C" w:rsidRDefault="00985BCA" w:rsidP="00985BCA">
      <w:pPr>
        <w:pStyle w:val="Code"/>
      </w:pPr>
      <w:r>
        <w:t>mknod /dev/asmdisk/data</w:t>
      </w:r>
      <w:r w:rsidR="001221F4" w:rsidRPr="002A275C">
        <w:t xml:space="preserve"> c </w:t>
      </w:r>
      <w:r w:rsidR="001221F4" w:rsidRPr="00985BCA">
        <w:rPr>
          <w:color w:val="FF0000"/>
        </w:rPr>
        <w:t>118 256</w:t>
      </w:r>
    </w:p>
    <w:p w:rsidR="001221F4" w:rsidRDefault="001221F4" w:rsidP="00985BCA">
      <w:pPr>
        <w:pStyle w:val="Code"/>
      </w:pPr>
      <w:r w:rsidRPr="002A275C">
        <w:t>mknod /dev/asmdisk/</w:t>
      </w:r>
      <w:r w:rsidR="00985BCA">
        <w:t>reco</w:t>
      </w:r>
      <w:r w:rsidRPr="002A275C">
        <w:t xml:space="preserve"> c </w:t>
      </w:r>
      <w:r w:rsidRPr="00985BCA">
        <w:rPr>
          <w:color w:val="FF0000"/>
        </w:rPr>
        <w:t>118 232</w:t>
      </w:r>
    </w:p>
    <w:p w:rsidR="00985BCA" w:rsidRPr="002A275C" w:rsidRDefault="00985BCA" w:rsidP="00985BCA">
      <w:pPr>
        <w:pStyle w:val="Code"/>
      </w:pPr>
    </w:p>
    <w:p w:rsidR="001221F4" w:rsidRPr="002A275C" w:rsidRDefault="001221F4" w:rsidP="00985BCA">
      <w:pPr>
        <w:pStyle w:val="Code"/>
      </w:pPr>
      <w:r w:rsidRPr="002A275C">
        <w:t>chmod 660 /dev/asmdisk/*</w:t>
      </w:r>
    </w:p>
    <w:p w:rsidR="001221F4" w:rsidRDefault="001221F4" w:rsidP="00985BCA">
      <w:pPr>
        <w:pStyle w:val="Code"/>
      </w:pPr>
      <w:r w:rsidRPr="002A275C">
        <w:t>chown grid:asmadmin /dev/asmdisk/*</w:t>
      </w:r>
    </w:p>
    <w:p w:rsidR="001221F4" w:rsidRPr="00CA714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A7148">
        <w:rPr>
          <w:szCs w:val="24"/>
        </w:rPr>
        <w:t>Login với user grid chạy lệnh</w:t>
      </w:r>
    </w:p>
    <w:p w:rsidR="001221F4" w:rsidRPr="00CA7148" w:rsidRDefault="001221F4" w:rsidP="00985BCA">
      <w:pPr>
        <w:pStyle w:val="Code"/>
      </w:pPr>
      <w:r>
        <w:t>dd if=/dev/zero of=/dev/asmdisk/ocrvote</w:t>
      </w:r>
      <w:r w:rsidRPr="00CA7148">
        <w:t xml:space="preserve"> bs=</w:t>
      </w:r>
      <w:r>
        <w:t>10240</w:t>
      </w:r>
      <w:r w:rsidRPr="00CA7148">
        <w:t xml:space="preserve"> count=1000</w:t>
      </w:r>
    </w:p>
    <w:p w:rsidR="001221F4" w:rsidRPr="00CA7148" w:rsidRDefault="001221F4" w:rsidP="00985BCA">
      <w:pPr>
        <w:pStyle w:val="Code"/>
      </w:pPr>
      <w:r>
        <w:t>dd if=</w:t>
      </w:r>
      <w:r w:rsidR="00985BCA">
        <w:t>/dev/zero of=/dev/asmdisk/data</w:t>
      </w:r>
      <w:r w:rsidRPr="00CA7148">
        <w:t xml:space="preserve"> bs=</w:t>
      </w:r>
      <w:r>
        <w:t>10240</w:t>
      </w:r>
      <w:r w:rsidRPr="00CA7148">
        <w:t xml:space="preserve"> count=1000</w:t>
      </w:r>
    </w:p>
    <w:p w:rsidR="001221F4" w:rsidRPr="00CA7148" w:rsidRDefault="001221F4" w:rsidP="00985BCA">
      <w:pPr>
        <w:pStyle w:val="Code"/>
      </w:pPr>
      <w:r>
        <w:t>dd if=/dev/zero of=/dev/asmdisk/</w:t>
      </w:r>
      <w:r w:rsidR="00985BCA">
        <w:t>reco</w:t>
      </w:r>
      <w:r w:rsidRPr="00CA7148">
        <w:t xml:space="preserve"> bs=</w:t>
      </w:r>
      <w:r>
        <w:t>10240</w:t>
      </w:r>
      <w:r w:rsidRPr="00CA7148">
        <w:t xml:space="preserve"> count=1000</w:t>
      </w:r>
    </w:p>
    <w:p w:rsidR="001221F4" w:rsidRDefault="001221F4" w:rsidP="007D30C1">
      <w:pPr>
        <w:pStyle w:val="Heading2"/>
      </w:pPr>
      <w:bookmarkStart w:id="71" w:name="BABBHIHJ"/>
      <w:bookmarkStart w:id="72" w:name="sthref305"/>
      <w:bookmarkStart w:id="73" w:name="BABFACIJ"/>
      <w:bookmarkStart w:id="74" w:name="sthref309"/>
      <w:bookmarkStart w:id="75" w:name="_Toc252023325"/>
      <w:bookmarkStart w:id="76" w:name="_Toc253093055"/>
      <w:bookmarkStart w:id="77" w:name="_Toc273631987"/>
      <w:bookmarkStart w:id="78" w:name="_Toc377069044"/>
      <w:bookmarkEnd w:id="71"/>
      <w:bookmarkEnd w:id="72"/>
      <w:bookmarkEnd w:id="73"/>
      <w:bookmarkEnd w:id="74"/>
      <w:r w:rsidRPr="0057456F">
        <w:t>Cài đặt Oracle infrastructure</w:t>
      </w:r>
      <w:bookmarkEnd w:id="75"/>
      <w:bookmarkEnd w:id="76"/>
      <w:bookmarkEnd w:id="77"/>
      <w:bookmarkEnd w:id="78"/>
    </w:p>
    <w:p w:rsidR="001221F4" w:rsidRPr="00CA7148" w:rsidRDefault="001221F4" w:rsidP="001221F4">
      <w:pPr>
        <w:spacing w:line="312" w:lineRule="auto"/>
        <w:ind w:firstLine="284"/>
        <w:rPr>
          <w:szCs w:val="24"/>
        </w:rPr>
      </w:pPr>
      <w:r w:rsidRPr="00CA7148">
        <w:rPr>
          <w:szCs w:val="24"/>
        </w:rPr>
        <w:t>Trước khi tiến hành cài đặt ta cần phải đảm bảo tất cả các yếu tố ở trên đều đã được chuẩn bị. Nếu việc chuẩn bị không được đầy đủ thì trong quá trình cài đặt hệ thống có thể sẽ bị lỗi.</w:t>
      </w:r>
    </w:p>
    <w:p w:rsidR="001221F4" w:rsidRPr="00D43688" w:rsidRDefault="001221F4" w:rsidP="007D30C1">
      <w:pPr>
        <w:pStyle w:val="Heading3"/>
        <w:rPr>
          <w:lang w:val="vi-VN"/>
        </w:rPr>
      </w:pPr>
      <w:bookmarkStart w:id="79" w:name="_Toc252023326"/>
      <w:bookmarkStart w:id="80" w:name="_Toc253093056"/>
      <w:bookmarkStart w:id="81" w:name="_Toc273631988"/>
      <w:bookmarkStart w:id="82" w:name="_Toc377069045"/>
      <w:r w:rsidRPr="00D43688">
        <w:rPr>
          <w:lang w:val="vi-VN"/>
        </w:rPr>
        <w:t>Kiểm tra trước khi cài đặt</w:t>
      </w:r>
      <w:bookmarkEnd w:id="79"/>
      <w:bookmarkEnd w:id="80"/>
      <w:bookmarkEnd w:id="81"/>
      <w:bookmarkEnd w:id="82"/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1221F4">
        <w:rPr>
          <w:szCs w:val="24"/>
          <w:lang w:val="vi-VN"/>
        </w:rPr>
        <w:t xml:space="preserve">Trước khi tiến hành cài đặt ta chạy lệnh sau để kiểm tra hệ thống trước. </w:t>
      </w:r>
      <w:r w:rsidRPr="00C85378">
        <w:rPr>
          <w:szCs w:val="24"/>
        </w:rPr>
        <w:t>File chạy nằm trong thư mục chứa soft cài đặt.</w:t>
      </w:r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>Phải đảm bảo các yếu tố đều pass. Nếu có yếu tố nào chưa pass thì phải fix trước khi tiến hành cài đặt.</w:t>
      </w:r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>Ta chạy lệnh sau:</w:t>
      </w:r>
    </w:p>
    <w:p w:rsidR="001221F4" w:rsidRPr="00587938" w:rsidRDefault="001221F4" w:rsidP="00985BCA">
      <w:pPr>
        <w:pStyle w:val="Code"/>
      </w:pPr>
      <w:r w:rsidRPr="00587938">
        <w:t xml:space="preserve">./runcluvfy.sh stage -pre crsinst -n </w:t>
      </w:r>
      <w:r w:rsidR="007D30C1">
        <w:t>citaddb</w:t>
      </w:r>
      <w:r w:rsidRPr="00587938">
        <w:t>1,</w:t>
      </w:r>
      <w:r w:rsidR="007D30C1">
        <w:t>citaddb</w:t>
      </w:r>
      <w:r w:rsidRPr="00587938">
        <w:t>2 -verbose</w:t>
      </w:r>
    </w:p>
    <w:p w:rsidR="001221F4" w:rsidRDefault="001221F4" w:rsidP="001221F4">
      <w:pPr>
        <w:pStyle w:val="ListParagraph"/>
        <w:ind w:left="1080"/>
      </w:pPr>
    </w:p>
    <w:p w:rsidR="001221F4" w:rsidRPr="00587938" w:rsidRDefault="001221F4" w:rsidP="001221F4">
      <w:pPr>
        <w:pStyle w:val="ListParagraph"/>
        <w:ind w:left="709" w:hanging="709"/>
        <w:rPr>
          <w:rFonts w:ascii="Times New Roman" w:hAnsi="Times New Roman"/>
          <w:sz w:val="24"/>
          <w:szCs w:val="24"/>
        </w:rPr>
      </w:pPr>
      <w:r w:rsidRPr="00587938">
        <w:rPr>
          <w:rFonts w:ascii="Times New Roman" w:hAnsi="Times New Roman"/>
          <w:b/>
          <w:i/>
          <w:sz w:val="24"/>
          <w:szCs w:val="24"/>
          <w:u w:val="single"/>
        </w:rPr>
        <w:t>Chú ý:</w:t>
      </w:r>
      <w:r w:rsidRPr="00587938">
        <w:rPr>
          <w:rFonts w:ascii="Times New Roman" w:hAnsi="Times New Roman"/>
          <w:sz w:val="24"/>
          <w:szCs w:val="24"/>
        </w:rPr>
        <w:t xml:space="preserve"> </w:t>
      </w:r>
      <w:r w:rsidRPr="00587938">
        <w:rPr>
          <w:rFonts w:ascii="Times New Roman" w:hAnsi="Times New Roman"/>
          <w:i/>
          <w:sz w:val="24"/>
          <w:szCs w:val="24"/>
        </w:rPr>
        <w:t>việc</w:t>
      </w:r>
      <w:r>
        <w:rPr>
          <w:rFonts w:ascii="Times New Roman" w:hAnsi="Times New Roman"/>
          <w:i/>
          <w:sz w:val="24"/>
          <w:szCs w:val="24"/>
        </w:rPr>
        <w:t xml:space="preserve"> config NTP service</w:t>
      </w:r>
      <w:r w:rsidRPr="00587938">
        <w:rPr>
          <w:rFonts w:ascii="Times New Roman" w:hAnsi="Times New Roman"/>
          <w:i/>
          <w:sz w:val="24"/>
          <w:szCs w:val="24"/>
        </w:rPr>
        <w:t xml:space="preserve"> có thể được thiết lập để đồng bộ thời gian với một máy chủ NTP server trong mạng hoặ</w:t>
      </w:r>
      <w:r>
        <w:rPr>
          <w:rFonts w:ascii="Times New Roman" w:hAnsi="Times New Roman"/>
          <w:i/>
          <w:sz w:val="24"/>
          <w:szCs w:val="24"/>
        </w:rPr>
        <w:t>c giữa</w:t>
      </w:r>
      <w:r w:rsidRPr="00587938">
        <w:rPr>
          <w:rFonts w:ascii="Times New Roman" w:hAnsi="Times New Roman"/>
          <w:i/>
          <w:sz w:val="24"/>
          <w:szCs w:val="24"/>
        </w:rPr>
        <w:t xml:space="preserve"> 2 máy với nhau. Việc hệ thống báo lỗi NTP server này (trong khi ta đảm bảo được thời gian của 2 máy đồng nhất) có thể ignore.</w:t>
      </w:r>
    </w:p>
    <w:p w:rsidR="001221F4" w:rsidRPr="0057456F" w:rsidRDefault="001221F4" w:rsidP="007D30C1">
      <w:pPr>
        <w:pStyle w:val="Heading3"/>
      </w:pPr>
      <w:bookmarkStart w:id="83" w:name="_Toc252023327"/>
      <w:bookmarkStart w:id="84" w:name="_Toc253093057"/>
      <w:bookmarkStart w:id="85" w:name="_Toc273631989"/>
      <w:bookmarkStart w:id="86" w:name="_Toc377069046"/>
      <w:r>
        <w:t>Cài đặt</w:t>
      </w:r>
      <w:bookmarkEnd w:id="83"/>
      <w:bookmarkEnd w:id="84"/>
      <w:bookmarkEnd w:id="85"/>
      <w:bookmarkEnd w:id="86"/>
    </w:p>
    <w:p w:rsidR="001221F4" w:rsidRPr="00587938" w:rsidRDefault="001221F4" w:rsidP="001221F4">
      <w:pPr>
        <w:spacing w:line="312" w:lineRule="auto"/>
        <w:ind w:firstLine="284"/>
        <w:rPr>
          <w:szCs w:val="24"/>
        </w:rPr>
      </w:pPr>
      <w:bookmarkStart w:id="87" w:name="_Toc252023328"/>
      <w:bookmarkStart w:id="88" w:name="_Toc253093058"/>
      <w:r w:rsidRPr="00587938">
        <w:rPr>
          <w:szCs w:val="24"/>
        </w:rPr>
        <w:t>Chạy file runInstaller và làm theo các hướng dẫn sau:</w:t>
      </w:r>
      <w:bookmarkEnd w:id="87"/>
      <w:bookmarkEnd w:id="88"/>
    </w:p>
    <w:p w:rsidR="001221F4" w:rsidRPr="00E44E64" w:rsidRDefault="009720EF" w:rsidP="00985BCA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5153025" cy="3476625"/>
            <wp:effectExtent l="0" t="0" r="0" b="0"/>
            <wp:docPr id="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>
      <w:pPr>
        <w:pStyle w:val="ListParagraph"/>
        <w:ind w:left="1080"/>
      </w:pPr>
    </w:p>
    <w:p w:rsidR="001221F4" w:rsidRPr="0057456F" w:rsidRDefault="001221F4" w:rsidP="001221F4">
      <w:pPr>
        <w:pStyle w:val="ListParagraph"/>
        <w:ind w:left="1080"/>
      </w:pPr>
    </w:p>
    <w:p w:rsidR="001221F4" w:rsidRDefault="009720EF" w:rsidP="00985BCA">
      <w:pPr>
        <w:ind w:left="0"/>
        <w:jc w:val="center"/>
        <w:rPr>
          <w:noProof/>
        </w:rPr>
      </w:pPr>
      <w:r w:rsidRPr="00F93B0B">
        <w:rPr>
          <w:noProof/>
        </w:rPr>
        <w:drawing>
          <wp:inline distT="0" distB="0" distL="0" distR="0">
            <wp:extent cx="5153025" cy="3324225"/>
            <wp:effectExtent l="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1221F4" w:rsidP="001221F4"/>
    <w:p w:rsidR="001221F4" w:rsidRDefault="009720EF" w:rsidP="00985BCA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5086350" cy="36766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E44E64" w:rsidRDefault="001221F4" w:rsidP="001221F4"/>
    <w:p w:rsidR="001221F4" w:rsidRPr="0057456F" w:rsidRDefault="001221F4" w:rsidP="001221F4">
      <w:pPr>
        <w:pStyle w:val="ListParagraph"/>
        <w:ind w:left="1080"/>
      </w:pPr>
    </w:p>
    <w:p w:rsidR="001221F4" w:rsidRPr="0057456F" w:rsidRDefault="001221F4" w:rsidP="001221F4">
      <w:pPr>
        <w:pStyle w:val="ListParagraph"/>
        <w:ind w:left="1080"/>
      </w:pPr>
    </w:p>
    <w:p w:rsidR="001221F4" w:rsidRPr="0057456F" w:rsidRDefault="009720EF" w:rsidP="001221F4">
      <w:pPr>
        <w:pStyle w:val="ListParagraph"/>
        <w:ind w:left="1080"/>
      </w:pPr>
      <w:r w:rsidRPr="0064218F">
        <w:rPr>
          <w:noProof/>
          <w:lang w:bidi="ar-SA"/>
        </w:rPr>
        <w:drawing>
          <wp:inline distT="0" distB="0" distL="0" distR="0">
            <wp:extent cx="4381500" cy="2200275"/>
            <wp:effectExtent l="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>
      <w:pPr>
        <w:pStyle w:val="ListParagraph"/>
        <w:ind w:left="1080"/>
      </w:pPr>
    </w:p>
    <w:p w:rsidR="001221F4" w:rsidRPr="0057456F" w:rsidRDefault="001221F4" w:rsidP="001221F4">
      <w:pPr>
        <w:pStyle w:val="ListParagraph"/>
        <w:ind w:left="1080"/>
      </w:pPr>
    </w:p>
    <w:p w:rsidR="001221F4" w:rsidRPr="00E44E64" w:rsidRDefault="009720EF" w:rsidP="00985BCA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4886325" cy="36766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>
      <w:pPr>
        <w:pStyle w:val="ListParagraph"/>
        <w:ind w:left="1080"/>
      </w:pPr>
    </w:p>
    <w:p w:rsidR="001221F4" w:rsidRDefault="009720EF" w:rsidP="00985BCA">
      <w:pPr>
        <w:ind w:left="0"/>
        <w:jc w:val="center"/>
        <w:rPr>
          <w:noProof/>
        </w:rPr>
      </w:pPr>
      <w:r w:rsidRPr="0064218F">
        <w:rPr>
          <w:noProof/>
        </w:rPr>
        <w:drawing>
          <wp:inline distT="0" distB="0" distL="0" distR="0">
            <wp:extent cx="4886325" cy="3438525"/>
            <wp:effectExtent l="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985BCA">
      <w:pPr>
        <w:ind w:left="0"/>
        <w:jc w:val="center"/>
      </w:pPr>
      <w:r w:rsidRPr="0064218F">
        <w:rPr>
          <w:noProof/>
        </w:rPr>
        <w:lastRenderedPageBreak/>
        <w:drawing>
          <wp:inline distT="0" distB="0" distL="0" distR="0">
            <wp:extent cx="4914900" cy="3495675"/>
            <wp:effectExtent l="0" t="0" r="0" b="0"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985BCA">
      <w:pPr>
        <w:ind w:left="0"/>
        <w:jc w:val="center"/>
      </w:pPr>
      <w:r w:rsidRPr="0064218F">
        <w:rPr>
          <w:noProof/>
        </w:rPr>
        <w:drawing>
          <wp:inline distT="0" distB="0" distL="0" distR="0">
            <wp:extent cx="4886325" cy="3629025"/>
            <wp:effectExtent l="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E1540C" w:rsidRDefault="001221F4" w:rsidP="001221F4">
      <w:pPr>
        <w:rPr>
          <w:szCs w:val="24"/>
        </w:rPr>
      </w:pPr>
      <w:r w:rsidRPr="00E1540C">
        <w:rPr>
          <w:szCs w:val="24"/>
        </w:rPr>
        <w:t>Passwd: oracle</w:t>
      </w:r>
    </w:p>
    <w:p w:rsidR="001221F4" w:rsidRDefault="009720EF" w:rsidP="00065654">
      <w:pPr>
        <w:ind w:left="90"/>
        <w:jc w:val="center"/>
        <w:rPr>
          <w:noProof/>
        </w:rPr>
      </w:pPr>
      <w:r w:rsidRPr="0064218F">
        <w:rPr>
          <w:noProof/>
        </w:rPr>
        <w:lastRenderedPageBreak/>
        <w:drawing>
          <wp:inline distT="0" distB="0" distL="0" distR="0">
            <wp:extent cx="4943475" cy="1609725"/>
            <wp:effectExtent l="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654" w:rsidRDefault="00065654" w:rsidP="00065654">
      <w:pPr>
        <w:ind w:left="90"/>
        <w:jc w:val="center"/>
      </w:pPr>
    </w:p>
    <w:p w:rsidR="001221F4" w:rsidRDefault="009720EF" w:rsidP="00065654">
      <w:pPr>
        <w:ind w:left="0"/>
        <w:jc w:val="center"/>
        <w:rPr>
          <w:noProof/>
        </w:rPr>
      </w:pPr>
      <w:r w:rsidRPr="0064218F">
        <w:rPr>
          <w:noProof/>
        </w:rPr>
        <w:drawing>
          <wp:inline distT="0" distB="0" distL="0" distR="0">
            <wp:extent cx="4953000" cy="3505200"/>
            <wp:effectExtent l="0" t="0" r="0" b="0"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1221F4" w:rsidP="001221F4"/>
    <w:p w:rsidR="001221F4" w:rsidRDefault="009720EF" w:rsidP="00065654">
      <w:pPr>
        <w:ind w:left="0"/>
        <w:jc w:val="center"/>
      </w:pPr>
      <w:r w:rsidRPr="0064218F">
        <w:rPr>
          <w:noProof/>
        </w:rPr>
        <w:lastRenderedPageBreak/>
        <w:drawing>
          <wp:inline distT="0" distB="0" distL="0" distR="0">
            <wp:extent cx="5029200" cy="3533775"/>
            <wp:effectExtent l="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065654">
      <w:pPr>
        <w:ind w:left="0"/>
        <w:jc w:val="center"/>
        <w:rPr>
          <w:noProof/>
        </w:rPr>
      </w:pPr>
      <w:r w:rsidRPr="0064218F">
        <w:rPr>
          <w:noProof/>
        </w:rPr>
        <w:drawing>
          <wp:inline distT="0" distB="0" distL="0" distR="0">
            <wp:extent cx="5029200" cy="3409950"/>
            <wp:effectExtent l="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1221F4" w:rsidP="001221F4"/>
    <w:p w:rsidR="001221F4" w:rsidRDefault="009720EF" w:rsidP="00065654">
      <w:pPr>
        <w:ind w:left="0"/>
        <w:jc w:val="center"/>
      </w:pPr>
      <w:r w:rsidRPr="0064218F">
        <w:rPr>
          <w:noProof/>
        </w:rPr>
        <w:lastRenderedPageBreak/>
        <w:drawing>
          <wp:inline distT="0" distB="0" distL="0" distR="0">
            <wp:extent cx="5019675" cy="3695700"/>
            <wp:effectExtent l="0" t="0" r="0" b="0"/>
            <wp:docPr id="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065654">
      <w:pPr>
        <w:ind w:left="0"/>
        <w:jc w:val="center"/>
        <w:rPr>
          <w:noProof/>
        </w:rPr>
      </w:pPr>
      <w:r w:rsidRPr="0064218F">
        <w:rPr>
          <w:noProof/>
        </w:rPr>
        <w:drawing>
          <wp:inline distT="0" distB="0" distL="0" distR="0">
            <wp:extent cx="5000625" cy="3448050"/>
            <wp:effectExtent l="0" t="0" r="0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1221F4" w:rsidP="001221F4"/>
    <w:p w:rsidR="001221F4" w:rsidRDefault="009720EF" w:rsidP="00065654">
      <w:pPr>
        <w:ind w:left="0"/>
        <w:jc w:val="center"/>
      </w:pPr>
      <w:r w:rsidRPr="0064218F">
        <w:rPr>
          <w:noProof/>
        </w:rPr>
        <w:lastRenderedPageBreak/>
        <w:drawing>
          <wp:inline distT="0" distB="0" distL="0" distR="0">
            <wp:extent cx="5038725" cy="3581400"/>
            <wp:effectExtent l="0" t="0" r="0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065654">
      <w:pPr>
        <w:ind w:left="0"/>
        <w:jc w:val="center"/>
      </w:pPr>
      <w:r w:rsidRPr="0064218F">
        <w:rPr>
          <w:noProof/>
        </w:rPr>
        <w:drawing>
          <wp:inline distT="0" distB="0" distL="0" distR="0">
            <wp:extent cx="5019675" cy="3381375"/>
            <wp:effectExtent l="0" t="0" r="0" b="0"/>
            <wp:docPr id="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065654">
      <w:pPr>
        <w:ind w:left="0"/>
        <w:jc w:val="center"/>
      </w:pPr>
      <w:r w:rsidRPr="0064218F">
        <w:rPr>
          <w:noProof/>
        </w:rPr>
        <w:lastRenderedPageBreak/>
        <w:drawing>
          <wp:inline distT="0" distB="0" distL="0" distR="0">
            <wp:extent cx="5086350" cy="3714750"/>
            <wp:effectExtent l="0" t="0" r="0" b="0"/>
            <wp:docPr id="1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065654">
      <w:pPr>
        <w:ind w:left="0"/>
        <w:jc w:val="center"/>
      </w:pPr>
      <w:r w:rsidRPr="0064218F">
        <w:rPr>
          <w:noProof/>
        </w:rPr>
        <w:drawing>
          <wp:inline distT="0" distB="0" distL="0" distR="0">
            <wp:extent cx="4714875" cy="3657600"/>
            <wp:effectExtent l="0" t="0" r="0" b="0"/>
            <wp:docPr id="1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654" w:rsidRDefault="00065654" w:rsidP="001221F4">
      <w:pPr>
        <w:ind w:firstLine="284"/>
        <w:rPr>
          <w:szCs w:val="24"/>
        </w:rPr>
      </w:pPr>
    </w:p>
    <w:p w:rsidR="001221F4" w:rsidRPr="005E702A" w:rsidRDefault="001221F4" w:rsidP="00065654">
      <w:pPr>
        <w:rPr>
          <w:szCs w:val="24"/>
        </w:rPr>
      </w:pPr>
      <w:r w:rsidRPr="00E1540C">
        <w:rPr>
          <w:szCs w:val="24"/>
        </w:rPr>
        <w:t xml:space="preserve">Login </w:t>
      </w:r>
      <w:r w:rsidR="007D30C1">
        <w:rPr>
          <w:szCs w:val="24"/>
        </w:rPr>
        <w:t>citaddb</w:t>
      </w:r>
      <w:r w:rsidRPr="00E1540C">
        <w:rPr>
          <w:szCs w:val="24"/>
        </w:rPr>
        <w:t>1 v</w:t>
      </w:r>
      <w:r w:rsidRPr="00E1540C">
        <w:rPr>
          <w:szCs w:val="24"/>
          <w:lang w:val="vi-VN"/>
        </w:rPr>
        <w:t>ới user root</w:t>
      </w:r>
      <w:r>
        <w:rPr>
          <w:szCs w:val="24"/>
        </w:rPr>
        <w:t xml:space="preserve"> chạy các lệnh sau:</w:t>
      </w:r>
    </w:p>
    <w:p w:rsidR="001221F4" w:rsidRDefault="001221F4" w:rsidP="00065654">
      <w:pPr>
        <w:pStyle w:val="Code"/>
      </w:pPr>
      <w:r w:rsidRPr="005E702A">
        <w:rPr>
          <w:highlight w:val="yellow"/>
        </w:rPr>
        <w:t>root@</w:t>
      </w:r>
      <w:r w:rsidR="007D30C1">
        <w:rPr>
          <w:highlight w:val="yellow"/>
        </w:rPr>
        <w:t>citaddb</w:t>
      </w:r>
      <w:r w:rsidRPr="005E702A">
        <w:rPr>
          <w:highlight w:val="yellow"/>
        </w:rPr>
        <w:t>1 # cd $ORACLE_HOME</w:t>
      </w:r>
    </w:p>
    <w:p w:rsidR="001221F4" w:rsidRDefault="001221F4" w:rsidP="00065654">
      <w:pPr>
        <w:pStyle w:val="Code"/>
      </w:pPr>
      <w:r w:rsidRPr="005E702A">
        <w:rPr>
          <w:highlight w:val="yellow"/>
        </w:rPr>
        <w:lastRenderedPageBreak/>
        <w:t>root@</w:t>
      </w:r>
      <w:r w:rsidR="007D30C1">
        <w:rPr>
          <w:highlight w:val="yellow"/>
        </w:rPr>
        <w:t>citaddb</w:t>
      </w:r>
      <w:r w:rsidRPr="005E702A">
        <w:rPr>
          <w:highlight w:val="yellow"/>
        </w:rPr>
        <w:t>1 # ./orainstRoot.sh</w:t>
      </w:r>
    </w:p>
    <w:p w:rsidR="001221F4" w:rsidRDefault="001221F4" w:rsidP="00065654">
      <w:pPr>
        <w:pStyle w:val="Code"/>
      </w:pPr>
      <w:r w:rsidRPr="00CD32D6">
        <w:t>Changing permissions of /u01/app/oraInventory.</w:t>
      </w:r>
    </w:p>
    <w:p w:rsidR="001221F4" w:rsidRPr="00180590" w:rsidRDefault="001221F4" w:rsidP="00065654">
      <w:pPr>
        <w:pStyle w:val="Code"/>
      </w:pPr>
      <w:r>
        <w:t>......</w:t>
      </w:r>
    </w:p>
    <w:p w:rsidR="001221F4" w:rsidRPr="00180590" w:rsidRDefault="001221F4" w:rsidP="00065654">
      <w:pPr>
        <w:pStyle w:val="Code"/>
      </w:pPr>
      <w:r w:rsidRPr="00180590">
        <w:t>The execution of the script is complete.</w:t>
      </w:r>
    </w:p>
    <w:p w:rsidR="001221F4" w:rsidRPr="00180590" w:rsidRDefault="001221F4" w:rsidP="00065654">
      <w:pPr>
        <w:pStyle w:val="Code"/>
      </w:pPr>
      <w:r w:rsidRPr="005E702A">
        <w:rPr>
          <w:highlight w:val="yellow"/>
        </w:rPr>
        <w:t>root@</w:t>
      </w:r>
      <w:r w:rsidR="007D30C1">
        <w:rPr>
          <w:highlight w:val="yellow"/>
        </w:rPr>
        <w:t>citaddb</w:t>
      </w:r>
      <w:r w:rsidRPr="005E702A">
        <w:rPr>
          <w:highlight w:val="yellow"/>
        </w:rPr>
        <w:t>1 # ./root.sh</w:t>
      </w:r>
    </w:p>
    <w:p w:rsidR="001221F4" w:rsidRPr="00180590" w:rsidRDefault="001221F4" w:rsidP="00065654">
      <w:pPr>
        <w:pStyle w:val="Code"/>
      </w:pPr>
      <w:r w:rsidRPr="00180590">
        <w:t>Running Oracle 11g root.sh script...</w:t>
      </w:r>
    </w:p>
    <w:p w:rsidR="001221F4" w:rsidRPr="00180590" w:rsidRDefault="001221F4" w:rsidP="00065654">
      <w:pPr>
        <w:pStyle w:val="Code"/>
      </w:pPr>
      <w:r w:rsidRPr="00180590">
        <w:t>The following environment variables are set as:</w:t>
      </w:r>
    </w:p>
    <w:p w:rsidR="001221F4" w:rsidRPr="00180590" w:rsidRDefault="001221F4" w:rsidP="00065654">
      <w:pPr>
        <w:pStyle w:val="Code"/>
      </w:pPr>
      <w:r w:rsidRPr="00180590">
        <w:t xml:space="preserve">    ORACLE_OWNER= grid</w:t>
      </w:r>
    </w:p>
    <w:p w:rsidR="001221F4" w:rsidRPr="00180590" w:rsidRDefault="001221F4" w:rsidP="00065654">
      <w:pPr>
        <w:pStyle w:val="Code"/>
      </w:pPr>
      <w:r w:rsidRPr="00180590">
        <w:t xml:space="preserve">    ORACLE_HOME=  /u01/app/11.2.0/grid</w:t>
      </w:r>
    </w:p>
    <w:p w:rsidR="001221F4" w:rsidRPr="00180590" w:rsidRDefault="001221F4" w:rsidP="00065654">
      <w:pPr>
        <w:pStyle w:val="Code"/>
      </w:pPr>
      <w:r w:rsidRPr="00180590">
        <w:t xml:space="preserve">Enter the full pathname of the local bin directory: [/usr/local/bin]: </w:t>
      </w:r>
    </w:p>
    <w:p w:rsidR="001221F4" w:rsidRPr="00180590" w:rsidRDefault="001221F4" w:rsidP="00065654">
      <w:pPr>
        <w:pStyle w:val="Code"/>
      </w:pPr>
      <w:r w:rsidRPr="00180590">
        <w:t>Creating /usr/local/bin directory...</w:t>
      </w:r>
    </w:p>
    <w:p w:rsidR="001221F4" w:rsidRPr="00180590" w:rsidRDefault="001221F4" w:rsidP="00065654">
      <w:pPr>
        <w:pStyle w:val="Code"/>
      </w:pPr>
      <w:r w:rsidRPr="00180590">
        <w:t xml:space="preserve">   Copying dbhome to /usr/local/bin ...</w:t>
      </w:r>
    </w:p>
    <w:p w:rsidR="001221F4" w:rsidRPr="00180590" w:rsidRDefault="001221F4" w:rsidP="00065654">
      <w:pPr>
        <w:pStyle w:val="Code"/>
      </w:pPr>
      <w:r w:rsidRPr="00180590">
        <w:t xml:space="preserve">   Copying oraenv to /usr/local/bin ...</w:t>
      </w:r>
    </w:p>
    <w:p w:rsidR="001221F4" w:rsidRPr="00180590" w:rsidRDefault="001221F4" w:rsidP="00065654">
      <w:pPr>
        <w:pStyle w:val="Code"/>
      </w:pPr>
      <w:r w:rsidRPr="00180590">
        <w:t xml:space="preserve">   Copying coraenv to /usr/local/bin ...</w:t>
      </w:r>
    </w:p>
    <w:p w:rsidR="001221F4" w:rsidRPr="00180590" w:rsidRDefault="001221F4" w:rsidP="00065654">
      <w:pPr>
        <w:pStyle w:val="Code"/>
      </w:pPr>
      <w:r w:rsidRPr="00180590">
        <w:t>Creating /var/opt/oracle/oratab file...</w:t>
      </w:r>
    </w:p>
    <w:p w:rsidR="001221F4" w:rsidRPr="00180590" w:rsidRDefault="001221F4" w:rsidP="00065654">
      <w:pPr>
        <w:pStyle w:val="Code"/>
      </w:pPr>
      <w:r w:rsidRPr="00180590">
        <w:t>Entries will be added to the /var/opt/oracle/oratab file as needed by</w:t>
      </w:r>
    </w:p>
    <w:p w:rsidR="001221F4" w:rsidRPr="00180590" w:rsidRDefault="001221F4" w:rsidP="00065654">
      <w:pPr>
        <w:pStyle w:val="Code"/>
      </w:pPr>
      <w:r w:rsidRPr="00180590">
        <w:t>Database Configuration Assistant when a database is created</w:t>
      </w:r>
    </w:p>
    <w:p w:rsidR="001221F4" w:rsidRDefault="001221F4" w:rsidP="00065654">
      <w:pPr>
        <w:pStyle w:val="Code"/>
      </w:pPr>
      <w:r w:rsidRPr="00180590">
        <w:t>Finished running generic part of root.sh script.</w:t>
      </w:r>
    </w:p>
    <w:p w:rsidR="001221F4" w:rsidRPr="00180590" w:rsidRDefault="001221F4" w:rsidP="00065654">
      <w:pPr>
        <w:pStyle w:val="Code"/>
      </w:pPr>
      <w:r>
        <w:t>......</w:t>
      </w:r>
    </w:p>
    <w:p w:rsidR="001221F4" w:rsidRPr="00180590" w:rsidRDefault="001221F4" w:rsidP="00065654">
      <w:pPr>
        <w:pStyle w:val="Code"/>
      </w:pPr>
      <w:r w:rsidRPr="00180590">
        <w:t>'UpdateNodeList' was successful.</w:t>
      </w:r>
    </w:p>
    <w:p w:rsidR="001221F4" w:rsidRDefault="001221F4" w:rsidP="00065654">
      <w:pPr>
        <w:pStyle w:val="Code"/>
      </w:pPr>
      <w:r w:rsidRPr="00180590">
        <w:t>root@</w:t>
      </w:r>
      <w:r w:rsidR="007D30C1">
        <w:t>citaddb</w:t>
      </w:r>
      <w:r w:rsidRPr="00180590">
        <w:t>1 #</w:t>
      </w:r>
    </w:p>
    <w:p w:rsidR="001221F4" w:rsidRPr="005E702A" w:rsidRDefault="001221F4" w:rsidP="00065654">
      <w:pPr>
        <w:rPr>
          <w:szCs w:val="24"/>
        </w:rPr>
      </w:pPr>
      <w:r w:rsidRPr="005E702A">
        <w:rPr>
          <w:szCs w:val="24"/>
        </w:rPr>
        <w:t>Login</w:t>
      </w:r>
      <w:r>
        <w:rPr>
          <w:szCs w:val="24"/>
        </w:rPr>
        <w:t xml:space="preserve"> vào </w:t>
      </w:r>
      <w:r w:rsidRPr="005E702A">
        <w:rPr>
          <w:szCs w:val="24"/>
        </w:rPr>
        <w:t xml:space="preserve"> </w:t>
      </w:r>
      <w:r w:rsidR="007D30C1">
        <w:rPr>
          <w:szCs w:val="24"/>
        </w:rPr>
        <w:t>citaddb</w:t>
      </w:r>
      <w:r w:rsidRPr="005E702A">
        <w:rPr>
          <w:szCs w:val="24"/>
        </w:rPr>
        <w:t>2 với user root</w:t>
      </w:r>
      <w:r>
        <w:rPr>
          <w:szCs w:val="24"/>
        </w:rPr>
        <w:t xml:space="preserve"> thực hiện các lệnh sau:</w:t>
      </w:r>
    </w:p>
    <w:p w:rsidR="001221F4" w:rsidRDefault="001221F4" w:rsidP="00065654">
      <w:pPr>
        <w:pStyle w:val="Code"/>
      </w:pPr>
      <w:r w:rsidRPr="005E702A">
        <w:rPr>
          <w:highlight w:val="yellow"/>
        </w:rPr>
        <w:t>root@</w:t>
      </w:r>
      <w:r w:rsidR="007D30C1">
        <w:rPr>
          <w:highlight w:val="yellow"/>
        </w:rPr>
        <w:t>citaddb</w:t>
      </w:r>
      <w:r w:rsidRPr="005E702A">
        <w:rPr>
          <w:highlight w:val="yellow"/>
        </w:rPr>
        <w:t>2 # cd $ORACLE_HOME</w:t>
      </w:r>
    </w:p>
    <w:p w:rsidR="001221F4" w:rsidRPr="00CD32D6" w:rsidRDefault="001221F4" w:rsidP="00065654">
      <w:pPr>
        <w:pStyle w:val="Code"/>
      </w:pPr>
      <w:r w:rsidRPr="005E702A">
        <w:rPr>
          <w:highlight w:val="yellow"/>
        </w:rPr>
        <w:t>root@</w:t>
      </w:r>
      <w:r w:rsidR="007D30C1">
        <w:rPr>
          <w:highlight w:val="yellow"/>
        </w:rPr>
        <w:t>citaddb</w:t>
      </w:r>
      <w:r w:rsidRPr="005E702A">
        <w:rPr>
          <w:highlight w:val="yellow"/>
        </w:rPr>
        <w:t>2 # ./orainstRoot.sh</w:t>
      </w:r>
    </w:p>
    <w:p w:rsidR="001221F4" w:rsidRDefault="001221F4" w:rsidP="00065654">
      <w:pPr>
        <w:pStyle w:val="Code"/>
      </w:pPr>
      <w:r w:rsidRPr="00CD32D6">
        <w:t>Changing permissions of /u01/app/oraInventory.</w:t>
      </w:r>
    </w:p>
    <w:p w:rsidR="001221F4" w:rsidRPr="00CD32D6" w:rsidRDefault="001221F4" w:rsidP="00065654">
      <w:pPr>
        <w:pStyle w:val="Code"/>
      </w:pPr>
      <w:r>
        <w:t>......</w:t>
      </w:r>
    </w:p>
    <w:p w:rsidR="001221F4" w:rsidRPr="00CD32D6" w:rsidRDefault="001221F4" w:rsidP="00065654">
      <w:pPr>
        <w:pStyle w:val="Code"/>
      </w:pPr>
      <w:r w:rsidRPr="00CD32D6">
        <w:t>The execution of the script is complete.</w:t>
      </w:r>
    </w:p>
    <w:p w:rsidR="001221F4" w:rsidRPr="00CD32D6" w:rsidRDefault="001221F4" w:rsidP="00065654">
      <w:pPr>
        <w:pStyle w:val="Code"/>
      </w:pPr>
      <w:r w:rsidRPr="005E702A">
        <w:rPr>
          <w:highlight w:val="yellow"/>
        </w:rPr>
        <w:t>root@</w:t>
      </w:r>
      <w:r w:rsidR="007D30C1">
        <w:rPr>
          <w:highlight w:val="yellow"/>
        </w:rPr>
        <w:t>citaddb</w:t>
      </w:r>
      <w:r w:rsidRPr="005E702A">
        <w:rPr>
          <w:highlight w:val="yellow"/>
        </w:rPr>
        <w:t>2 # ./root.sh</w:t>
      </w:r>
    </w:p>
    <w:p w:rsidR="001221F4" w:rsidRPr="00CD32D6" w:rsidRDefault="001221F4" w:rsidP="00065654">
      <w:pPr>
        <w:pStyle w:val="Code"/>
      </w:pPr>
      <w:r w:rsidRPr="00CD32D6">
        <w:t>Running Oracle 11g root.sh script...</w:t>
      </w:r>
    </w:p>
    <w:p w:rsidR="001221F4" w:rsidRPr="00CD32D6" w:rsidRDefault="001221F4" w:rsidP="00065654">
      <w:pPr>
        <w:pStyle w:val="Code"/>
      </w:pPr>
      <w:r w:rsidRPr="00CD32D6">
        <w:t>The following environment variables are set as:</w:t>
      </w:r>
    </w:p>
    <w:p w:rsidR="001221F4" w:rsidRPr="00CD32D6" w:rsidRDefault="001221F4" w:rsidP="00065654">
      <w:pPr>
        <w:pStyle w:val="Code"/>
      </w:pPr>
      <w:r w:rsidRPr="00CD32D6">
        <w:t xml:space="preserve">    ORACLE_OWNER= grid</w:t>
      </w:r>
    </w:p>
    <w:p w:rsidR="001221F4" w:rsidRPr="00CD32D6" w:rsidRDefault="001221F4" w:rsidP="00065654">
      <w:pPr>
        <w:pStyle w:val="Code"/>
      </w:pPr>
      <w:r w:rsidRPr="00CD32D6">
        <w:t xml:space="preserve">    ORACLE_HOME=  /u01/app/11.2.0/grid</w:t>
      </w:r>
    </w:p>
    <w:p w:rsidR="001221F4" w:rsidRPr="00CD32D6" w:rsidRDefault="001221F4" w:rsidP="00065654">
      <w:pPr>
        <w:pStyle w:val="Code"/>
      </w:pPr>
      <w:r w:rsidRPr="00CD32D6">
        <w:t xml:space="preserve">Enter the full pathname of the local bin directory: [/usr/local/bin]: </w:t>
      </w:r>
    </w:p>
    <w:p w:rsidR="001221F4" w:rsidRPr="00CD32D6" w:rsidRDefault="001221F4" w:rsidP="00065654">
      <w:pPr>
        <w:pStyle w:val="Code"/>
      </w:pPr>
      <w:r w:rsidRPr="00CD32D6">
        <w:t>Creating /usr/local/bin directory...</w:t>
      </w:r>
    </w:p>
    <w:p w:rsidR="001221F4" w:rsidRPr="00CD32D6" w:rsidRDefault="001221F4" w:rsidP="00065654">
      <w:pPr>
        <w:pStyle w:val="Code"/>
      </w:pPr>
      <w:r w:rsidRPr="00CD32D6">
        <w:t xml:space="preserve">   Copying dbhome to /usr/local/bin ...</w:t>
      </w:r>
    </w:p>
    <w:p w:rsidR="001221F4" w:rsidRPr="00CD32D6" w:rsidRDefault="001221F4" w:rsidP="00065654">
      <w:pPr>
        <w:pStyle w:val="Code"/>
      </w:pPr>
      <w:r w:rsidRPr="00CD32D6">
        <w:t xml:space="preserve">   Copying oraenv to /usr/local/bin ...</w:t>
      </w:r>
    </w:p>
    <w:p w:rsidR="001221F4" w:rsidRPr="00CD32D6" w:rsidRDefault="001221F4" w:rsidP="00065654">
      <w:pPr>
        <w:pStyle w:val="Code"/>
      </w:pPr>
      <w:r w:rsidRPr="00CD32D6">
        <w:t xml:space="preserve">   Copying coraenv to /usr/local/bin ...</w:t>
      </w:r>
    </w:p>
    <w:p w:rsidR="001221F4" w:rsidRPr="00CD32D6" w:rsidRDefault="001221F4" w:rsidP="00065654">
      <w:pPr>
        <w:pStyle w:val="Code"/>
      </w:pPr>
      <w:r w:rsidRPr="00CD32D6">
        <w:t>Creating /var/opt/oracle/oratab file...</w:t>
      </w:r>
    </w:p>
    <w:p w:rsidR="001221F4" w:rsidRPr="00CD32D6" w:rsidRDefault="001221F4" w:rsidP="00065654">
      <w:pPr>
        <w:pStyle w:val="Code"/>
      </w:pPr>
      <w:r w:rsidRPr="00CD32D6">
        <w:t>Entries will be added to the /var/opt/oracle/oratab file as needed by</w:t>
      </w:r>
    </w:p>
    <w:p w:rsidR="001221F4" w:rsidRPr="00CD32D6" w:rsidRDefault="001221F4" w:rsidP="00065654">
      <w:pPr>
        <w:pStyle w:val="Code"/>
      </w:pPr>
      <w:r w:rsidRPr="00CD32D6">
        <w:lastRenderedPageBreak/>
        <w:t>Database Configuration Assistant when a database is created</w:t>
      </w:r>
    </w:p>
    <w:p w:rsidR="001221F4" w:rsidRDefault="001221F4" w:rsidP="00065654">
      <w:pPr>
        <w:pStyle w:val="Code"/>
      </w:pPr>
      <w:r w:rsidRPr="00CD32D6">
        <w:t>Finished running generic part of root.sh script.</w:t>
      </w:r>
    </w:p>
    <w:p w:rsidR="001221F4" w:rsidRPr="00CD32D6" w:rsidRDefault="001221F4" w:rsidP="00065654">
      <w:pPr>
        <w:pStyle w:val="Code"/>
      </w:pPr>
      <w:r>
        <w:t>......</w:t>
      </w:r>
    </w:p>
    <w:p w:rsidR="001221F4" w:rsidRPr="00CD32D6" w:rsidRDefault="001221F4" w:rsidP="00065654">
      <w:pPr>
        <w:pStyle w:val="Code"/>
      </w:pPr>
      <w:r w:rsidRPr="00CD32D6">
        <w:t>'UpdateNodeList' was successful.</w:t>
      </w:r>
    </w:p>
    <w:p w:rsidR="001221F4" w:rsidRPr="00180590" w:rsidRDefault="001221F4" w:rsidP="00065654">
      <w:pPr>
        <w:pStyle w:val="Code"/>
      </w:pPr>
      <w:r w:rsidRPr="00CD32D6">
        <w:t>root@</w:t>
      </w:r>
      <w:r w:rsidR="007D30C1">
        <w:t>citaddb</w:t>
      </w:r>
      <w:r w:rsidRPr="00CD32D6">
        <w:t>2 #</w:t>
      </w:r>
    </w:p>
    <w:p w:rsidR="00065654" w:rsidRPr="0064218F" w:rsidRDefault="00065654" w:rsidP="00065654">
      <w:pPr>
        <w:ind w:left="0"/>
        <w:jc w:val="center"/>
        <w:rPr>
          <w:noProof/>
        </w:rPr>
      </w:pPr>
      <w:bookmarkStart w:id="89" w:name="_Toc252023329"/>
      <w:bookmarkStart w:id="90" w:name="_Toc253093059"/>
    </w:p>
    <w:p w:rsidR="001221F4" w:rsidRDefault="009720EF" w:rsidP="00065654">
      <w:pPr>
        <w:ind w:left="0"/>
        <w:jc w:val="center"/>
      </w:pPr>
      <w:r w:rsidRPr="0064218F">
        <w:rPr>
          <w:noProof/>
        </w:rPr>
        <w:drawing>
          <wp:inline distT="0" distB="0" distL="0" distR="0">
            <wp:extent cx="5029200" cy="3495675"/>
            <wp:effectExtent l="0" t="0" r="0" b="0"/>
            <wp:docPr id="1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065654">
      <w:pPr>
        <w:ind w:left="0"/>
        <w:jc w:val="center"/>
      </w:pPr>
      <w:r w:rsidRPr="0064218F">
        <w:rPr>
          <w:noProof/>
        </w:rPr>
        <w:lastRenderedPageBreak/>
        <w:drawing>
          <wp:inline distT="0" distB="0" distL="0" distR="0">
            <wp:extent cx="5000625" cy="3743325"/>
            <wp:effectExtent l="0" t="0" r="0" b="0"/>
            <wp:docPr id="2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E1540C" w:rsidRDefault="001221F4" w:rsidP="001221F4">
      <w:pPr>
        <w:pStyle w:val="ListParagraph"/>
        <w:numPr>
          <w:ilvl w:val="2"/>
          <w:numId w:val="0"/>
        </w:numPr>
        <w:spacing w:before="60" w:after="60" w:line="312" w:lineRule="auto"/>
        <w:ind w:firstLine="284"/>
        <w:rPr>
          <w:rFonts w:ascii="Times New Roman" w:hAnsi="Times New Roman"/>
          <w:sz w:val="24"/>
          <w:szCs w:val="24"/>
        </w:rPr>
      </w:pPr>
      <w:r w:rsidRPr="00E1540C">
        <w:rPr>
          <w:rFonts w:ascii="Times New Roman" w:hAnsi="Times New Roman"/>
          <w:sz w:val="24"/>
          <w:szCs w:val="24"/>
        </w:rPr>
        <w:t xml:space="preserve">Kiểm tra cài đặt cuối cùng </w:t>
      </w:r>
    </w:p>
    <w:p w:rsidR="001221F4" w:rsidRPr="00E1540C" w:rsidRDefault="001221F4" w:rsidP="00DB4CAA">
      <w:pPr>
        <w:pStyle w:val="ListParagraph"/>
        <w:numPr>
          <w:ilvl w:val="0"/>
          <w:numId w:val="7"/>
        </w:numPr>
        <w:spacing w:before="60" w:after="60" w:line="312" w:lineRule="auto"/>
        <w:rPr>
          <w:rFonts w:ascii="Times New Roman" w:hAnsi="Times New Roman"/>
          <w:sz w:val="24"/>
          <w:szCs w:val="24"/>
        </w:rPr>
      </w:pPr>
      <w:r w:rsidRPr="00E1540C">
        <w:rPr>
          <w:rFonts w:ascii="Times New Roman" w:hAnsi="Times New Roman"/>
          <w:sz w:val="24"/>
          <w:szCs w:val="24"/>
        </w:rPr>
        <w:t>Login với user</w:t>
      </w:r>
      <w:r w:rsidR="00065654">
        <w:rPr>
          <w:rFonts w:ascii="Times New Roman" w:hAnsi="Times New Roman"/>
          <w:sz w:val="24"/>
          <w:szCs w:val="24"/>
        </w:rPr>
        <w:t xml:space="preserve"> root và chạy lệnh sau trên cả 2</w:t>
      </w:r>
      <w:r w:rsidRPr="00E1540C">
        <w:rPr>
          <w:rFonts w:ascii="Times New Roman" w:hAnsi="Times New Roman"/>
          <w:sz w:val="24"/>
          <w:szCs w:val="24"/>
        </w:rPr>
        <w:t xml:space="preserve"> node: crs_stat -t  ta sẽ có kết qu</w:t>
      </w:r>
      <w:r>
        <w:rPr>
          <w:rFonts w:ascii="Times New Roman" w:hAnsi="Times New Roman"/>
          <w:sz w:val="24"/>
          <w:szCs w:val="24"/>
        </w:rPr>
        <w:t>ả</w:t>
      </w:r>
    </w:p>
    <w:p w:rsidR="001221F4" w:rsidRPr="005E702A" w:rsidRDefault="001221F4" w:rsidP="00065654">
      <w:pPr>
        <w:pStyle w:val="Code"/>
      </w:pPr>
      <w:r w:rsidRPr="005E702A">
        <w:t>root@</w:t>
      </w:r>
      <w:r w:rsidR="007D30C1">
        <w:t>citaddb</w:t>
      </w:r>
      <w:r w:rsidRPr="005E702A">
        <w:t>1 # crs_stat -t</w:t>
      </w:r>
    </w:p>
    <w:p w:rsidR="001221F4" w:rsidRPr="005E702A" w:rsidRDefault="001221F4" w:rsidP="00065654">
      <w:pPr>
        <w:pStyle w:val="Code"/>
      </w:pPr>
      <w:r w:rsidRPr="005E702A">
        <w:t xml:space="preserve">Name           Type           Target    State     Host        </w:t>
      </w:r>
    </w:p>
    <w:p w:rsidR="001221F4" w:rsidRPr="005E702A" w:rsidRDefault="001221F4" w:rsidP="00065654">
      <w:pPr>
        <w:pStyle w:val="Code"/>
      </w:pPr>
      <w:r w:rsidRPr="005E702A">
        <w:t>------------------------------------------------------------</w:t>
      </w:r>
    </w:p>
    <w:p w:rsidR="001221F4" w:rsidRPr="005E702A" w:rsidRDefault="001221F4" w:rsidP="00065654">
      <w:pPr>
        <w:pStyle w:val="Code"/>
      </w:pPr>
      <w:r w:rsidRPr="005E702A">
        <w:t xml:space="preserve">ora.DATA.dg    ora....up.type ONLINE    ONLINE    </w:t>
      </w:r>
      <w:r w:rsidR="007D30C1">
        <w:t>citaddb</w:t>
      </w:r>
      <w:r w:rsidRPr="005E702A">
        <w:t xml:space="preserve">1     </w:t>
      </w:r>
    </w:p>
    <w:p w:rsidR="001221F4" w:rsidRPr="005E702A" w:rsidRDefault="001221F4" w:rsidP="00065654">
      <w:pPr>
        <w:pStyle w:val="Code"/>
      </w:pPr>
      <w:r w:rsidRPr="005E702A">
        <w:t>ora.</w:t>
      </w:r>
      <w:r w:rsidR="00065654">
        <w:t>RECO</w:t>
      </w:r>
      <w:r w:rsidRPr="005E702A">
        <w:t xml:space="preserve">.dg   </w:t>
      </w:r>
      <w:r w:rsidR="00065654">
        <w:t xml:space="preserve"> </w:t>
      </w:r>
      <w:r w:rsidRPr="005E702A">
        <w:t xml:space="preserve">ora....up.type ONLINE    ONLINE    </w:t>
      </w:r>
      <w:r w:rsidR="00065654">
        <w:t>citaddb</w:t>
      </w:r>
      <w:r w:rsidR="00065654" w:rsidRPr="005E702A">
        <w:t>1</w:t>
      </w:r>
      <w:r w:rsidRPr="005E702A">
        <w:t xml:space="preserve">    </w:t>
      </w:r>
    </w:p>
    <w:p w:rsidR="001221F4" w:rsidRPr="005E702A" w:rsidRDefault="001221F4" w:rsidP="00065654">
      <w:pPr>
        <w:pStyle w:val="Code"/>
      </w:pPr>
      <w:r w:rsidRPr="005E702A">
        <w:t xml:space="preserve">ora....ER.lsnr ora....er.type ONLINE    ONLINE    </w:t>
      </w:r>
      <w:r w:rsidR="00065654">
        <w:t>citaddb</w:t>
      </w:r>
      <w:r w:rsidR="00065654" w:rsidRPr="005E702A">
        <w:t>1</w:t>
      </w:r>
      <w:r w:rsidRPr="005E702A">
        <w:t xml:space="preserve">    </w:t>
      </w:r>
    </w:p>
    <w:p w:rsidR="001221F4" w:rsidRPr="005E702A" w:rsidRDefault="001221F4" w:rsidP="00065654">
      <w:pPr>
        <w:pStyle w:val="Code"/>
      </w:pPr>
      <w:r w:rsidRPr="005E702A">
        <w:t xml:space="preserve">ora....N1.lsnr ora....er.type ONLINE    ONLINE    </w:t>
      </w:r>
      <w:r w:rsidR="00065654">
        <w:t>citaddb</w:t>
      </w:r>
      <w:r w:rsidR="00065654" w:rsidRPr="005E702A">
        <w:t>1</w:t>
      </w:r>
      <w:r w:rsidRPr="005E702A">
        <w:t xml:space="preserve">    </w:t>
      </w:r>
    </w:p>
    <w:p w:rsidR="001221F4" w:rsidRPr="005E702A" w:rsidRDefault="001221F4" w:rsidP="00065654">
      <w:pPr>
        <w:pStyle w:val="Code"/>
      </w:pPr>
      <w:r w:rsidRPr="005E702A">
        <w:t xml:space="preserve">ora.OCRVOTE.dg ora....up.type ONLINE    ONLINE    </w:t>
      </w:r>
      <w:r w:rsidR="00065654">
        <w:t>citaddb</w:t>
      </w:r>
      <w:r w:rsidR="00065654" w:rsidRPr="005E702A">
        <w:t>1</w:t>
      </w:r>
      <w:r w:rsidRPr="005E702A">
        <w:t xml:space="preserve">    </w:t>
      </w:r>
    </w:p>
    <w:p w:rsidR="001221F4" w:rsidRPr="005E702A" w:rsidRDefault="001221F4" w:rsidP="00065654">
      <w:pPr>
        <w:pStyle w:val="Code"/>
      </w:pPr>
      <w:r w:rsidRPr="005E702A">
        <w:t xml:space="preserve">ora.asm        ora.asm.type   ONLINE    ONLINE    bctkapp1    </w:t>
      </w:r>
    </w:p>
    <w:p w:rsidR="001221F4" w:rsidRPr="005E702A" w:rsidRDefault="001221F4" w:rsidP="00065654">
      <w:pPr>
        <w:pStyle w:val="Code"/>
      </w:pPr>
      <w:r w:rsidRPr="005E702A">
        <w:t xml:space="preserve">ora....taf.svc ora....ce.type ONLINE    ONLINE    </w:t>
      </w:r>
      <w:r w:rsidR="007D30C1">
        <w:t>citaddb</w:t>
      </w:r>
      <w:r w:rsidRPr="005E702A">
        <w:t xml:space="preserve">1     </w:t>
      </w:r>
    </w:p>
    <w:p w:rsidR="001221F4" w:rsidRPr="005E702A" w:rsidRDefault="001221F4" w:rsidP="00065654">
      <w:pPr>
        <w:pStyle w:val="Code"/>
      </w:pPr>
      <w:r w:rsidRPr="005E702A">
        <w:t>ora.</w:t>
      </w:r>
      <w:r w:rsidR="00065654">
        <w:t xml:space="preserve">ttlnh.db   </w:t>
      </w:r>
      <w:r w:rsidRPr="005E702A">
        <w:t xml:space="preserve">ora....se.type ONLINE    ONLINE    </w:t>
      </w:r>
      <w:r w:rsidR="007D30C1">
        <w:t>citaddb</w:t>
      </w:r>
      <w:r w:rsidRPr="005E702A">
        <w:t xml:space="preserve">1      </w:t>
      </w:r>
    </w:p>
    <w:p w:rsidR="001221F4" w:rsidRPr="005E702A" w:rsidRDefault="001221F4" w:rsidP="00065654">
      <w:pPr>
        <w:pStyle w:val="Code"/>
      </w:pPr>
      <w:r w:rsidRPr="005E702A">
        <w:t xml:space="preserve">ora....SM1.asm application    ONLINE    ONLINE    </w:t>
      </w:r>
      <w:r w:rsidR="007D30C1">
        <w:t>citaddb</w:t>
      </w:r>
      <w:r w:rsidRPr="005E702A">
        <w:t xml:space="preserve">1     </w:t>
      </w:r>
    </w:p>
    <w:p w:rsidR="001221F4" w:rsidRPr="005E702A" w:rsidRDefault="001221F4" w:rsidP="00065654">
      <w:pPr>
        <w:pStyle w:val="Code"/>
      </w:pPr>
      <w:r w:rsidRPr="005E702A">
        <w:t xml:space="preserve">ora....B1.lsnr application    ONLINE    ONLINE    </w:t>
      </w:r>
      <w:r w:rsidR="007D30C1">
        <w:t>citaddb</w:t>
      </w:r>
      <w:r w:rsidRPr="005E702A">
        <w:t xml:space="preserve">1     </w:t>
      </w:r>
    </w:p>
    <w:p w:rsidR="001221F4" w:rsidRPr="005E702A" w:rsidRDefault="001221F4" w:rsidP="00065654">
      <w:pPr>
        <w:pStyle w:val="Code"/>
      </w:pPr>
      <w:r w:rsidRPr="005E702A">
        <w:t xml:space="preserve">ora....db1.gsd application    OFFLINE   OFFLINE               </w:t>
      </w:r>
    </w:p>
    <w:p w:rsidR="001221F4" w:rsidRPr="005E702A" w:rsidRDefault="001221F4" w:rsidP="00065654">
      <w:pPr>
        <w:pStyle w:val="Code"/>
      </w:pPr>
      <w:r w:rsidRPr="005E702A">
        <w:t xml:space="preserve">ora....db1.ons application    ONLINE    ONLINE    </w:t>
      </w:r>
      <w:r w:rsidR="007D30C1">
        <w:t>citaddb</w:t>
      </w:r>
      <w:r w:rsidRPr="005E702A">
        <w:t xml:space="preserve">1     </w:t>
      </w:r>
    </w:p>
    <w:p w:rsidR="001221F4" w:rsidRPr="005E702A" w:rsidRDefault="001221F4" w:rsidP="00065654">
      <w:pPr>
        <w:pStyle w:val="Code"/>
      </w:pPr>
      <w:r w:rsidRPr="005E702A">
        <w:t xml:space="preserve">ora....db1.vip ora....t1.type ONLINE    ONLINE    </w:t>
      </w:r>
      <w:r w:rsidR="007D30C1">
        <w:t>citaddb</w:t>
      </w:r>
      <w:r w:rsidRPr="005E702A">
        <w:t xml:space="preserve">1     </w:t>
      </w:r>
    </w:p>
    <w:p w:rsidR="001221F4" w:rsidRPr="005E702A" w:rsidRDefault="001221F4" w:rsidP="00065654">
      <w:pPr>
        <w:pStyle w:val="Code"/>
      </w:pPr>
      <w:r w:rsidRPr="005E702A">
        <w:t xml:space="preserve">ora....SM2.asm application    ONLINE    ONLINE    </w:t>
      </w:r>
      <w:r w:rsidR="007D30C1">
        <w:t>citaddb</w:t>
      </w:r>
      <w:r w:rsidRPr="005E702A">
        <w:t xml:space="preserve">2     </w:t>
      </w:r>
    </w:p>
    <w:p w:rsidR="001221F4" w:rsidRPr="005E702A" w:rsidRDefault="001221F4" w:rsidP="00065654">
      <w:pPr>
        <w:pStyle w:val="Code"/>
      </w:pPr>
      <w:r w:rsidRPr="005E702A">
        <w:t xml:space="preserve">ora....B2.lsnr application    ONLINE    ONLINE    </w:t>
      </w:r>
      <w:r w:rsidR="007D30C1">
        <w:t>citaddb</w:t>
      </w:r>
      <w:r w:rsidRPr="005E702A">
        <w:t xml:space="preserve">2     </w:t>
      </w:r>
    </w:p>
    <w:p w:rsidR="001221F4" w:rsidRPr="005E702A" w:rsidRDefault="001221F4" w:rsidP="00065654">
      <w:pPr>
        <w:pStyle w:val="Code"/>
      </w:pPr>
      <w:r w:rsidRPr="005E702A">
        <w:t xml:space="preserve">ora....db2.gsd application    OFFLINE   OFFLINE               </w:t>
      </w:r>
    </w:p>
    <w:p w:rsidR="001221F4" w:rsidRPr="005E702A" w:rsidRDefault="001221F4" w:rsidP="00065654">
      <w:pPr>
        <w:pStyle w:val="Code"/>
      </w:pPr>
      <w:r w:rsidRPr="005E702A">
        <w:lastRenderedPageBreak/>
        <w:t xml:space="preserve">ora....db2.ons application    ONLINE    ONLINE    </w:t>
      </w:r>
      <w:r w:rsidR="007D30C1">
        <w:t>citaddb</w:t>
      </w:r>
      <w:r w:rsidRPr="005E702A">
        <w:t xml:space="preserve">2     </w:t>
      </w:r>
    </w:p>
    <w:p w:rsidR="001221F4" w:rsidRPr="005E702A" w:rsidRDefault="001221F4" w:rsidP="00065654">
      <w:pPr>
        <w:pStyle w:val="Code"/>
      </w:pPr>
      <w:r w:rsidRPr="005E702A">
        <w:t xml:space="preserve">ora....db2.vip ora....t1.type ONLINE    ONLINE    </w:t>
      </w:r>
      <w:r w:rsidR="007D30C1">
        <w:t>citaddb</w:t>
      </w:r>
      <w:r w:rsidRPr="005E702A">
        <w:t xml:space="preserve">2        </w:t>
      </w:r>
    </w:p>
    <w:p w:rsidR="001221F4" w:rsidRPr="005E702A" w:rsidRDefault="001221F4" w:rsidP="00065654">
      <w:pPr>
        <w:pStyle w:val="Code"/>
      </w:pPr>
      <w:r w:rsidRPr="005E702A">
        <w:t xml:space="preserve">ora.cvu        ora.cvu.type   ONLINE    ONLINE    </w:t>
      </w:r>
      <w:r w:rsidR="007D30C1">
        <w:t>citaddb</w:t>
      </w:r>
      <w:r w:rsidRPr="005E702A">
        <w:t xml:space="preserve">1     </w:t>
      </w:r>
    </w:p>
    <w:p w:rsidR="001221F4" w:rsidRPr="005E702A" w:rsidRDefault="001221F4" w:rsidP="00065654">
      <w:pPr>
        <w:pStyle w:val="Code"/>
      </w:pPr>
      <w:r w:rsidRPr="005E702A">
        <w:t xml:space="preserve">ora.gsd        ora.gsd.type   OFFLINE   OFFLINE               </w:t>
      </w:r>
    </w:p>
    <w:p w:rsidR="001221F4" w:rsidRPr="005E702A" w:rsidRDefault="001221F4" w:rsidP="00065654">
      <w:pPr>
        <w:pStyle w:val="Code"/>
      </w:pPr>
      <w:r w:rsidRPr="005E702A">
        <w:t xml:space="preserve">ora....network ora....rk.type ONLINE    ONLINE    </w:t>
      </w:r>
      <w:r w:rsidR="00065654">
        <w:t>citaddb</w:t>
      </w:r>
      <w:r w:rsidR="00065654" w:rsidRPr="005E702A">
        <w:t>1</w:t>
      </w:r>
      <w:r w:rsidRPr="005E702A">
        <w:t xml:space="preserve">    </w:t>
      </w:r>
    </w:p>
    <w:p w:rsidR="001221F4" w:rsidRPr="005E702A" w:rsidRDefault="001221F4" w:rsidP="00065654">
      <w:pPr>
        <w:pStyle w:val="Code"/>
      </w:pPr>
      <w:r w:rsidRPr="005E702A">
        <w:t xml:space="preserve">ora.oc4j       ora.oc4j.type  ONLINE    ONLINE    </w:t>
      </w:r>
      <w:r w:rsidR="00065654">
        <w:t>citaddb</w:t>
      </w:r>
      <w:r w:rsidR="00065654" w:rsidRPr="005E702A">
        <w:t>1</w:t>
      </w:r>
      <w:r w:rsidRPr="005E702A">
        <w:t xml:space="preserve">     </w:t>
      </w:r>
    </w:p>
    <w:p w:rsidR="001221F4" w:rsidRPr="005E702A" w:rsidRDefault="001221F4" w:rsidP="00065654">
      <w:pPr>
        <w:pStyle w:val="Code"/>
      </w:pPr>
      <w:r w:rsidRPr="005E702A">
        <w:t xml:space="preserve">ora.ons        ora.ons.type   ONLINE    ONLINE    bctkapp1    </w:t>
      </w:r>
    </w:p>
    <w:p w:rsidR="001221F4" w:rsidRPr="005E702A" w:rsidRDefault="001221F4" w:rsidP="00065654">
      <w:pPr>
        <w:pStyle w:val="Code"/>
      </w:pPr>
      <w:r w:rsidRPr="005E702A">
        <w:t xml:space="preserve">ora....ry.acfs ora....fs.type ONLINE    ONLINE    </w:t>
      </w:r>
      <w:r w:rsidR="00065654">
        <w:t>citaddb</w:t>
      </w:r>
      <w:r w:rsidR="00065654" w:rsidRPr="005E702A">
        <w:t>1</w:t>
      </w:r>
      <w:r w:rsidRPr="005E702A">
        <w:t xml:space="preserve">    </w:t>
      </w:r>
    </w:p>
    <w:p w:rsidR="001221F4" w:rsidRPr="00185FB7" w:rsidRDefault="001221F4" w:rsidP="00065654">
      <w:pPr>
        <w:pStyle w:val="Code"/>
      </w:pPr>
      <w:r w:rsidRPr="005E702A">
        <w:t xml:space="preserve">ora.scan1.vip  ora....ip.type ONLINE    ONLINE    </w:t>
      </w:r>
      <w:r w:rsidR="00065654">
        <w:t>citaddb</w:t>
      </w:r>
      <w:r w:rsidR="00065654" w:rsidRPr="005E702A">
        <w:t>1</w:t>
      </w:r>
      <w:r w:rsidRPr="005E702A">
        <w:t xml:space="preserve">    </w:t>
      </w:r>
    </w:p>
    <w:p w:rsidR="001221F4" w:rsidRPr="0057456F" w:rsidRDefault="001221F4" w:rsidP="007D30C1">
      <w:pPr>
        <w:pStyle w:val="Heading2"/>
      </w:pPr>
      <w:bookmarkStart w:id="91" w:name="_Toc252023330"/>
      <w:bookmarkStart w:id="92" w:name="_Toc253093060"/>
      <w:bookmarkStart w:id="93" w:name="_Toc273631990"/>
      <w:bookmarkStart w:id="94" w:name="_Toc377069047"/>
      <w:bookmarkEnd w:id="89"/>
      <w:bookmarkEnd w:id="90"/>
      <w:r w:rsidRPr="0057456F">
        <w:t>Cài đặt oracle database</w:t>
      </w:r>
      <w:bookmarkEnd w:id="91"/>
      <w:bookmarkEnd w:id="92"/>
      <w:bookmarkEnd w:id="93"/>
      <w:bookmarkEnd w:id="94"/>
    </w:p>
    <w:p w:rsidR="001221F4" w:rsidRPr="00587938" w:rsidRDefault="001221F4" w:rsidP="007D30C1">
      <w:pPr>
        <w:pStyle w:val="Heading3"/>
        <w:rPr>
          <w:lang w:val="vi-VN"/>
        </w:rPr>
      </w:pPr>
      <w:bookmarkStart w:id="95" w:name="_Toc252023331"/>
      <w:bookmarkStart w:id="96" w:name="_Toc253093061"/>
      <w:bookmarkStart w:id="97" w:name="_Toc273631991"/>
      <w:bookmarkStart w:id="98" w:name="_Toc377069048"/>
      <w:r w:rsidRPr="00587938">
        <w:rPr>
          <w:lang w:val="vi-VN"/>
        </w:rPr>
        <w:t>Cài đặt oracle database software</w:t>
      </w:r>
      <w:bookmarkEnd w:id="95"/>
      <w:bookmarkEnd w:id="96"/>
      <w:bookmarkEnd w:id="97"/>
      <w:bookmarkEnd w:id="98"/>
      <w:r w:rsidRPr="00587938">
        <w:rPr>
          <w:lang w:val="vi-VN"/>
        </w:rPr>
        <w:t xml:space="preserve"> </w:t>
      </w:r>
    </w:p>
    <w:p w:rsidR="001221F4" w:rsidRPr="001221F4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  <w:lang w:val="vi-VN"/>
        </w:rPr>
      </w:pPr>
      <w:r w:rsidRPr="001221F4">
        <w:rPr>
          <w:szCs w:val="24"/>
          <w:lang w:val="vi-VN"/>
        </w:rPr>
        <w:t>Đăng nhập vào với user oracle và chạy lệnh sau:</w:t>
      </w:r>
    </w:p>
    <w:p w:rsidR="001221F4" w:rsidRPr="00E1540C" w:rsidRDefault="001221F4" w:rsidP="00065654">
      <w:pPr>
        <w:pStyle w:val="Code"/>
      </w:pPr>
      <w:r w:rsidRPr="00E1540C">
        <w:t>./runInstaller</w:t>
      </w:r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>Làm theo các bước hướng dẫn sau:</w:t>
      </w:r>
    </w:p>
    <w:p w:rsidR="001221F4" w:rsidRPr="0057456F" w:rsidRDefault="001221F4" w:rsidP="001221F4">
      <w:pPr>
        <w:pStyle w:val="ListParagraph"/>
        <w:ind w:left="1080"/>
      </w:pPr>
    </w:p>
    <w:p w:rsidR="001221F4" w:rsidRPr="0093645C" w:rsidRDefault="009720EF" w:rsidP="00065654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4991100" cy="316230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9720EF" w:rsidP="008175EB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4981575" cy="358140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/>
    <w:p w:rsidR="001221F4" w:rsidRDefault="009720EF" w:rsidP="008175EB">
      <w:pPr>
        <w:ind w:left="0"/>
        <w:jc w:val="center"/>
        <w:rPr>
          <w:noProof/>
        </w:rPr>
      </w:pPr>
      <w:r w:rsidRPr="00F93B0B">
        <w:rPr>
          <w:noProof/>
        </w:rPr>
        <w:drawing>
          <wp:inline distT="0" distB="0" distL="0" distR="0">
            <wp:extent cx="4981575" cy="3505200"/>
            <wp:effectExtent l="0" t="0" r="0" b="0"/>
            <wp:docPr id="2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/>
    <w:p w:rsidR="001221F4" w:rsidRDefault="009720EF" w:rsidP="008175EB">
      <w:pPr>
        <w:ind w:left="0"/>
        <w:jc w:val="center"/>
        <w:rPr>
          <w:noProof/>
        </w:rPr>
      </w:pPr>
      <w:r w:rsidRPr="00F93B0B">
        <w:rPr>
          <w:noProof/>
        </w:rPr>
        <w:lastRenderedPageBreak/>
        <w:drawing>
          <wp:inline distT="0" distB="0" distL="0" distR="0">
            <wp:extent cx="5048250" cy="3524250"/>
            <wp:effectExtent l="0" t="0" r="0" b="0"/>
            <wp:docPr id="2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5EB" w:rsidRDefault="008175EB" w:rsidP="008175EB">
      <w:pPr>
        <w:ind w:left="0"/>
        <w:jc w:val="center"/>
      </w:pPr>
    </w:p>
    <w:p w:rsidR="001221F4" w:rsidRPr="0057456F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5038725" cy="3667125"/>
            <wp:effectExtent l="0" t="0" r="0" b="0"/>
            <wp:docPr id="2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175EB">
      <w:pPr>
        <w:ind w:left="9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4838700" cy="3400425"/>
            <wp:effectExtent l="0" t="0" r="0" b="0"/>
            <wp:docPr id="26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/>
    <w:p w:rsidR="001221F4" w:rsidRPr="0057456F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5029200" cy="3400425"/>
            <wp:effectExtent l="0" t="0" r="0" b="0"/>
            <wp:docPr id="2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/>
    <w:p w:rsidR="001221F4" w:rsidRDefault="009720EF" w:rsidP="008175EB">
      <w:pPr>
        <w:ind w:left="0"/>
        <w:jc w:val="center"/>
        <w:rPr>
          <w:noProof/>
        </w:rPr>
      </w:pPr>
      <w:r w:rsidRPr="00F93B0B">
        <w:rPr>
          <w:noProof/>
        </w:rPr>
        <w:lastRenderedPageBreak/>
        <w:drawing>
          <wp:inline distT="0" distB="0" distL="0" distR="0">
            <wp:extent cx="4962525" cy="3457575"/>
            <wp:effectExtent l="0" t="0" r="0" b="0"/>
            <wp:docPr id="2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5EB" w:rsidRPr="0057456F" w:rsidRDefault="008175EB" w:rsidP="008175EB">
      <w:pPr>
        <w:ind w:left="0"/>
        <w:jc w:val="center"/>
      </w:pPr>
    </w:p>
    <w:p w:rsidR="001221F4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4943475" cy="3438525"/>
            <wp:effectExtent l="0" t="0" r="0" b="0"/>
            <wp:docPr id="2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175EB">
      <w:pPr>
        <w:ind w:left="0"/>
        <w:jc w:val="center"/>
        <w:rPr>
          <w:noProof/>
        </w:rPr>
      </w:pPr>
      <w:r w:rsidRPr="00F93B0B">
        <w:rPr>
          <w:noProof/>
        </w:rPr>
        <w:lastRenderedPageBreak/>
        <w:drawing>
          <wp:inline distT="0" distB="0" distL="0" distR="0">
            <wp:extent cx="4905375" cy="3486150"/>
            <wp:effectExtent l="0" t="0" r="0" b="0"/>
            <wp:docPr id="30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5EB" w:rsidRDefault="008175EB" w:rsidP="008175EB">
      <w:pPr>
        <w:ind w:left="0"/>
        <w:jc w:val="center"/>
      </w:pPr>
    </w:p>
    <w:p w:rsidR="001221F4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4886325" cy="3486150"/>
            <wp:effectExtent l="0" t="0" r="0" b="0"/>
            <wp:docPr id="3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175EB">
      <w:pPr>
        <w:ind w:left="0"/>
        <w:jc w:val="center"/>
        <w:rPr>
          <w:noProof/>
        </w:rPr>
      </w:pPr>
      <w:r w:rsidRPr="00F93B0B">
        <w:rPr>
          <w:noProof/>
        </w:rPr>
        <w:lastRenderedPageBreak/>
        <w:drawing>
          <wp:inline distT="0" distB="0" distL="0" distR="0">
            <wp:extent cx="4953000" cy="3505200"/>
            <wp:effectExtent l="0" t="0" r="0" b="0"/>
            <wp:docPr id="3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C7" w:rsidRDefault="008F32C7" w:rsidP="008175EB">
      <w:pPr>
        <w:ind w:left="0"/>
        <w:jc w:val="center"/>
      </w:pPr>
    </w:p>
    <w:p w:rsidR="001221F4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4981575" cy="3600450"/>
            <wp:effectExtent l="0" t="0" r="0" b="0"/>
            <wp:docPr id="33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175EB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4972050" cy="3571875"/>
            <wp:effectExtent l="0" t="0" r="0" b="0"/>
            <wp:docPr id="34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8175EB" w:rsidP="001221F4">
      <w:r>
        <w:t>Chạy theo hướng dẫn và ấn Close</w:t>
      </w:r>
      <w:r w:rsidR="001221F4" w:rsidRPr="0057456F">
        <w:t xml:space="preserve"> kết thúc.</w:t>
      </w:r>
    </w:p>
    <w:p w:rsidR="001221F4" w:rsidRPr="00587938" w:rsidRDefault="001221F4" w:rsidP="007D30C1">
      <w:pPr>
        <w:pStyle w:val="Heading3"/>
        <w:rPr>
          <w:lang w:val="vi-VN"/>
        </w:rPr>
      </w:pPr>
      <w:bookmarkStart w:id="99" w:name="_Toc252023332"/>
      <w:bookmarkStart w:id="100" w:name="_Toc253093062"/>
      <w:bookmarkStart w:id="101" w:name="_Toc273631992"/>
      <w:bookmarkStart w:id="102" w:name="_Toc377069049"/>
      <w:r w:rsidRPr="00587938">
        <w:rPr>
          <w:lang w:val="vi-VN"/>
        </w:rPr>
        <w:t>Tạo diskgroup để chứa database</w:t>
      </w:r>
      <w:bookmarkEnd w:id="101"/>
      <w:bookmarkEnd w:id="102"/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>Đăng nhập vào với user grid</w:t>
      </w:r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>Chạy lệnh asmca</w:t>
      </w:r>
    </w:p>
    <w:p w:rsidR="001221F4" w:rsidRPr="00C85378" w:rsidRDefault="009720EF" w:rsidP="008175EB">
      <w:pPr>
        <w:ind w:left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00650" cy="2962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>Chọn Disk Groups</w:t>
      </w:r>
    </w:p>
    <w:p w:rsidR="001221F4" w:rsidRDefault="009720EF" w:rsidP="008175EB">
      <w:pPr>
        <w:ind w:left="0"/>
        <w:jc w:val="center"/>
        <w:rPr>
          <w:lang w:eastAsia="ko-KR"/>
        </w:rPr>
      </w:pPr>
      <w:r w:rsidRPr="0064218F">
        <w:rPr>
          <w:noProof/>
        </w:rPr>
        <w:lastRenderedPageBreak/>
        <w:drawing>
          <wp:inline distT="0" distB="0" distL="0" distR="0">
            <wp:extent cx="5153025" cy="2914650"/>
            <wp:effectExtent l="0" t="0" r="0" b="0"/>
            <wp:docPr id="3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>
        <w:rPr>
          <w:szCs w:val="24"/>
        </w:rPr>
        <w:br w:type="page"/>
      </w:r>
      <w:r>
        <w:rPr>
          <w:szCs w:val="24"/>
        </w:rPr>
        <w:lastRenderedPageBreak/>
        <w:t>Chọ</w:t>
      </w:r>
      <w:r w:rsidRPr="00C85378">
        <w:rPr>
          <w:szCs w:val="24"/>
        </w:rPr>
        <w:t>n Create</w:t>
      </w:r>
    </w:p>
    <w:p w:rsidR="001221F4" w:rsidRDefault="009720EF" w:rsidP="008175EB">
      <w:pPr>
        <w:ind w:left="0"/>
        <w:jc w:val="center"/>
        <w:rPr>
          <w:lang w:eastAsia="ko-KR"/>
        </w:rPr>
      </w:pPr>
      <w:r w:rsidRPr="0064218F">
        <w:rPr>
          <w:noProof/>
        </w:rPr>
        <w:drawing>
          <wp:inline distT="0" distB="0" distL="0" distR="0">
            <wp:extent cx="5114925" cy="3333750"/>
            <wp:effectExtent l="0" t="0" r="0" b="0"/>
            <wp:docPr id="37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175EB">
      <w:pPr>
        <w:ind w:left="0"/>
        <w:jc w:val="center"/>
        <w:rPr>
          <w:lang w:eastAsia="ko-KR"/>
        </w:rPr>
      </w:pPr>
      <w:r w:rsidRPr="0064218F">
        <w:rPr>
          <w:noProof/>
        </w:rPr>
        <w:drawing>
          <wp:inline distT="0" distB="0" distL="0" distR="0">
            <wp:extent cx="5095875" cy="3305175"/>
            <wp:effectExtent l="0" t="0" r="0" b="0"/>
            <wp:docPr id="38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175EB">
      <w:pPr>
        <w:tabs>
          <w:tab w:val="left" w:pos="1080"/>
        </w:tabs>
        <w:ind w:left="0"/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>
            <wp:extent cx="4953000" cy="2895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87938" w:rsidRDefault="001221F4" w:rsidP="007D30C1">
      <w:pPr>
        <w:pStyle w:val="Heading3"/>
        <w:rPr>
          <w:lang w:val="vi-VN"/>
        </w:rPr>
      </w:pPr>
      <w:bookmarkStart w:id="103" w:name="_Toc273631993"/>
      <w:bookmarkStart w:id="104" w:name="_Toc377069050"/>
      <w:r w:rsidRPr="00587938">
        <w:rPr>
          <w:lang w:val="vi-VN"/>
        </w:rPr>
        <w:t>Tạo database</w:t>
      </w:r>
      <w:bookmarkEnd w:id="99"/>
      <w:bookmarkEnd w:id="100"/>
      <w:bookmarkEnd w:id="103"/>
      <w:bookmarkEnd w:id="104"/>
    </w:p>
    <w:p w:rsidR="001221F4" w:rsidRPr="001221F4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  <w:lang w:val="vi-VN"/>
        </w:rPr>
      </w:pPr>
      <w:r w:rsidRPr="001221F4">
        <w:rPr>
          <w:szCs w:val="24"/>
          <w:lang w:val="vi-VN"/>
        </w:rPr>
        <w:t xml:space="preserve">Đăng nhập vào hệ thống với user oracle và chạy lệnh </w:t>
      </w:r>
    </w:p>
    <w:p w:rsidR="001221F4" w:rsidRDefault="001221F4" w:rsidP="007D30C1">
      <w:pPr>
        <w:pStyle w:val="Code"/>
      </w:pPr>
      <w:r>
        <w:t>$</w:t>
      </w:r>
      <w:r w:rsidR="007D30C1">
        <w:t xml:space="preserve"> </w:t>
      </w:r>
      <w:r>
        <w:t>d</w:t>
      </w:r>
      <w:r w:rsidRPr="0057456F">
        <w:rPr>
          <w:lang w:val="vi-VN"/>
        </w:rPr>
        <w:t>bca</w:t>
      </w:r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>Sau đó làm theo các hướng dẫn sau:</w:t>
      </w:r>
    </w:p>
    <w:p w:rsidR="001221F4" w:rsidRPr="00E5140B" w:rsidRDefault="009720EF" w:rsidP="001221F4">
      <w:pPr>
        <w:jc w:val="center"/>
      </w:pPr>
      <w:r w:rsidRPr="00F93B0B">
        <w:rPr>
          <w:noProof/>
        </w:rPr>
        <w:drawing>
          <wp:inline distT="0" distB="0" distL="0" distR="0">
            <wp:extent cx="3648075" cy="2686050"/>
            <wp:effectExtent l="0" t="0" r="0" b="0"/>
            <wp:docPr id="40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9720EF" w:rsidP="008175EB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4962525" cy="3324225"/>
            <wp:effectExtent l="0" t="0" r="0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/>
    <w:p w:rsidR="001221F4" w:rsidRPr="0057456F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4924425" cy="3400425"/>
            <wp:effectExtent l="0" t="0" r="0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/>
    <w:p w:rsidR="001221F4" w:rsidRPr="0057456F" w:rsidRDefault="009720EF" w:rsidP="008175EB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5010150" cy="34004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/>
    <w:p w:rsidR="001221F4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4943475" cy="3333750"/>
            <wp:effectExtent l="0" t="0" r="0" b="0"/>
            <wp:docPr id="44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/>
    <w:p w:rsidR="001221F4" w:rsidRPr="0057456F" w:rsidRDefault="009720EF" w:rsidP="008175EB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5029200" cy="3505200"/>
            <wp:effectExtent l="0" t="0" r="0" b="0"/>
            <wp:docPr id="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/>
    <w:p w:rsidR="001221F4" w:rsidRPr="0057456F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4972050" cy="3390900"/>
            <wp:effectExtent l="0" t="0" r="0" b="0"/>
            <wp:docPr id="4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>
      <w:r>
        <w:t xml:space="preserve">Password: oracle </w:t>
      </w:r>
    </w:p>
    <w:p w:rsidR="001221F4" w:rsidRDefault="009720EF" w:rsidP="008175EB">
      <w:pPr>
        <w:ind w:left="0"/>
        <w:jc w:val="center"/>
        <w:rPr>
          <w:noProof/>
        </w:rPr>
      </w:pPr>
      <w:r w:rsidRPr="00F93B0B">
        <w:rPr>
          <w:noProof/>
        </w:rPr>
        <w:lastRenderedPageBreak/>
        <w:drawing>
          <wp:inline distT="0" distB="0" distL="0" distR="0">
            <wp:extent cx="4962525" cy="3495675"/>
            <wp:effectExtent l="0" t="0" r="0" b="0"/>
            <wp:docPr id="47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5EB" w:rsidRDefault="008175EB" w:rsidP="008175EB">
      <w:pPr>
        <w:ind w:left="0"/>
        <w:jc w:val="center"/>
      </w:pPr>
    </w:p>
    <w:p w:rsidR="001221F4" w:rsidRPr="0057456F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5000625" cy="3429000"/>
            <wp:effectExtent l="0" t="0" r="0" b="0"/>
            <wp:docPr id="48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175EB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4962525" cy="3457575"/>
            <wp:effectExtent l="0" t="0" r="0" b="0"/>
            <wp:docPr id="49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4629150" cy="3686175"/>
            <wp:effectExtent l="0" t="0" r="0" b="0"/>
            <wp:docPr id="50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57456F" w:rsidRDefault="001221F4" w:rsidP="001221F4"/>
    <w:p w:rsidR="001221F4" w:rsidRDefault="009720EF" w:rsidP="008175EB">
      <w:pPr>
        <w:ind w:left="0"/>
        <w:jc w:val="center"/>
        <w:rPr>
          <w:noProof/>
        </w:rPr>
      </w:pPr>
      <w:r w:rsidRPr="00F93B0B">
        <w:rPr>
          <w:noProof/>
        </w:rPr>
        <w:lastRenderedPageBreak/>
        <w:drawing>
          <wp:inline distT="0" distB="0" distL="0" distR="0">
            <wp:extent cx="5038725" cy="3438525"/>
            <wp:effectExtent l="0" t="0" r="0" b="0"/>
            <wp:docPr id="5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5EB" w:rsidRDefault="008175EB" w:rsidP="008175EB">
      <w:pPr>
        <w:ind w:left="0"/>
        <w:jc w:val="center"/>
      </w:pPr>
    </w:p>
    <w:p w:rsidR="001221F4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5029200" cy="3429000"/>
            <wp:effectExtent l="0" t="0" r="0" b="0"/>
            <wp:docPr id="52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175EB">
      <w:pPr>
        <w:ind w:left="0"/>
        <w:jc w:val="center"/>
        <w:rPr>
          <w:noProof/>
        </w:rPr>
      </w:pPr>
      <w:r w:rsidRPr="00F93B0B">
        <w:rPr>
          <w:noProof/>
        </w:rPr>
        <w:lastRenderedPageBreak/>
        <w:drawing>
          <wp:inline distT="0" distB="0" distL="0" distR="0">
            <wp:extent cx="4991100" cy="3381375"/>
            <wp:effectExtent l="0" t="0" r="0" b="0"/>
            <wp:docPr id="53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5EB" w:rsidRDefault="008175EB" w:rsidP="008175EB">
      <w:pPr>
        <w:ind w:left="0"/>
        <w:jc w:val="center"/>
      </w:pPr>
    </w:p>
    <w:p w:rsidR="001221F4" w:rsidRDefault="009720EF" w:rsidP="008175EB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5029200" cy="3524250"/>
            <wp:effectExtent l="0" t="0" r="0" b="0"/>
            <wp:docPr id="54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1221F4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5057775" cy="3429000"/>
            <wp:effectExtent l="0" t="0" r="0" b="0"/>
            <wp:docPr id="5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1221F4">
      <w:pPr>
        <w:jc w:val="center"/>
      </w:pPr>
      <w:r w:rsidRPr="00F93B0B">
        <w:rPr>
          <w:noProof/>
        </w:rPr>
        <w:drawing>
          <wp:inline distT="0" distB="0" distL="0" distR="0">
            <wp:extent cx="4343400" cy="4762500"/>
            <wp:effectExtent l="0" t="0" r="0" b="0"/>
            <wp:docPr id="56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F32C7">
      <w:pPr>
        <w:ind w:left="0"/>
        <w:jc w:val="center"/>
        <w:rPr>
          <w:noProof/>
        </w:rPr>
      </w:pPr>
      <w:r w:rsidRPr="00F93B0B">
        <w:rPr>
          <w:noProof/>
        </w:rPr>
        <w:lastRenderedPageBreak/>
        <w:drawing>
          <wp:inline distT="0" distB="0" distL="0" distR="0">
            <wp:extent cx="5038725" cy="3362325"/>
            <wp:effectExtent l="0" t="0" r="0" b="0"/>
            <wp:docPr id="57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C7" w:rsidRDefault="008F32C7" w:rsidP="008F32C7">
      <w:pPr>
        <w:ind w:left="0"/>
        <w:jc w:val="center"/>
      </w:pPr>
    </w:p>
    <w:p w:rsidR="001221F4" w:rsidRDefault="009720EF" w:rsidP="008F32C7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5010150" cy="3467100"/>
            <wp:effectExtent l="0" t="0" r="0" b="0"/>
            <wp:docPr id="58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1221F4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5038725" cy="5048250"/>
            <wp:effectExtent l="0" t="0" r="0" b="0"/>
            <wp:docPr id="59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F32C7">
      <w:pPr>
        <w:ind w:left="0"/>
        <w:jc w:val="center"/>
        <w:rPr>
          <w:noProof/>
        </w:rPr>
      </w:pPr>
      <w:r w:rsidRPr="00F93B0B">
        <w:rPr>
          <w:noProof/>
        </w:rPr>
        <w:drawing>
          <wp:inline distT="0" distB="0" distL="0" distR="0">
            <wp:extent cx="5133975" cy="3409950"/>
            <wp:effectExtent l="0" t="0" r="0" b="0"/>
            <wp:docPr id="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C7" w:rsidRDefault="008F32C7" w:rsidP="008F32C7">
      <w:pPr>
        <w:ind w:left="0"/>
        <w:jc w:val="center"/>
      </w:pPr>
    </w:p>
    <w:p w:rsidR="001221F4" w:rsidRDefault="009720EF" w:rsidP="008F32C7">
      <w:pPr>
        <w:ind w:left="0"/>
        <w:jc w:val="center"/>
      </w:pPr>
      <w:r w:rsidRPr="00F93B0B">
        <w:rPr>
          <w:noProof/>
        </w:rPr>
        <w:drawing>
          <wp:inline distT="0" distB="0" distL="0" distR="0">
            <wp:extent cx="5095875" cy="3467100"/>
            <wp:effectExtent l="0" t="0" r="0" b="0"/>
            <wp:docPr id="61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8F32C7">
      <w:pPr>
        <w:ind w:left="0"/>
        <w:jc w:val="center"/>
        <w:rPr>
          <w:noProof/>
        </w:rPr>
      </w:pPr>
      <w:r w:rsidRPr="00F93B0B">
        <w:rPr>
          <w:noProof/>
        </w:rPr>
        <w:drawing>
          <wp:inline distT="0" distB="0" distL="0" distR="0">
            <wp:extent cx="4943475" cy="3333750"/>
            <wp:effectExtent l="0" t="0" r="0" b="0"/>
            <wp:docPr id="62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C7" w:rsidRDefault="008F32C7" w:rsidP="008F32C7">
      <w:pPr>
        <w:ind w:left="0"/>
        <w:jc w:val="center"/>
      </w:pPr>
    </w:p>
    <w:p w:rsidR="001221F4" w:rsidRDefault="009720EF" w:rsidP="008F32C7">
      <w:pPr>
        <w:ind w:left="0"/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4981575" cy="3390900"/>
            <wp:effectExtent l="0" t="0" r="0" b="0"/>
            <wp:docPr id="63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Default="009720EF" w:rsidP="001221F4">
      <w:pPr>
        <w:jc w:val="center"/>
      </w:pPr>
      <w:r w:rsidRPr="00F93B0B">
        <w:rPr>
          <w:noProof/>
        </w:rPr>
        <w:lastRenderedPageBreak/>
        <w:drawing>
          <wp:inline distT="0" distB="0" distL="0" distR="0">
            <wp:extent cx="3905250" cy="5172075"/>
            <wp:effectExtent l="0" t="0" r="0" b="0"/>
            <wp:docPr id="64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F4" w:rsidRPr="000F596A" w:rsidRDefault="001221F4" w:rsidP="001221F4">
      <w:pPr>
        <w:ind w:firstLine="284"/>
        <w:rPr>
          <w:szCs w:val="24"/>
        </w:rPr>
      </w:pPr>
      <w:r w:rsidRPr="000F596A">
        <w:rPr>
          <w:szCs w:val="24"/>
        </w:rPr>
        <w:t>Chọn exit để kết thúc.</w:t>
      </w:r>
    </w:p>
    <w:p w:rsidR="001221F4" w:rsidRPr="00587938" w:rsidRDefault="001221F4" w:rsidP="007D30C1">
      <w:pPr>
        <w:pStyle w:val="Heading3"/>
        <w:rPr>
          <w:lang w:val="vi-VN"/>
        </w:rPr>
      </w:pPr>
      <w:bookmarkStart w:id="105" w:name="_Toc252023333"/>
      <w:bookmarkStart w:id="106" w:name="_Toc253093063"/>
      <w:bookmarkStart w:id="107" w:name="_Toc273631994"/>
      <w:bookmarkStart w:id="108" w:name="_Toc377069051"/>
      <w:r w:rsidRPr="00587938">
        <w:rPr>
          <w:lang w:val="vi-VN"/>
        </w:rPr>
        <w:t>Kiểm tra việc cài đặt cuối cùng</w:t>
      </w:r>
      <w:bookmarkEnd w:id="105"/>
      <w:bookmarkEnd w:id="106"/>
      <w:bookmarkEnd w:id="107"/>
      <w:bookmarkEnd w:id="108"/>
    </w:p>
    <w:p w:rsidR="001221F4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 xml:space="preserve">Đăng nhập vào với user root chạy lệnh sau crs_stat –t </w:t>
      </w:r>
    </w:p>
    <w:p w:rsidR="001221F4" w:rsidRPr="00C85378" w:rsidRDefault="001221F4" w:rsidP="001221F4">
      <w:pPr>
        <w:pStyle w:val="Code"/>
      </w:pPr>
      <w:r>
        <w:t>#</w:t>
      </w:r>
      <w:r w:rsidRPr="00C85378">
        <w:t xml:space="preserve"> crs_stat -t</w:t>
      </w:r>
    </w:p>
    <w:p w:rsidR="001221F4" w:rsidRPr="00C85378" w:rsidRDefault="001221F4" w:rsidP="001221F4">
      <w:pPr>
        <w:pStyle w:val="Code"/>
      </w:pPr>
      <w:r w:rsidRPr="00C85378">
        <w:t xml:space="preserve">Name           Type           Target    State     Host        </w:t>
      </w:r>
    </w:p>
    <w:p w:rsidR="001221F4" w:rsidRPr="00C85378" w:rsidRDefault="001221F4" w:rsidP="001221F4">
      <w:pPr>
        <w:pStyle w:val="Code"/>
      </w:pPr>
      <w:r w:rsidRPr="00C85378">
        <w:t>------------------------------------------------------------</w:t>
      </w:r>
    </w:p>
    <w:p w:rsidR="001221F4" w:rsidRPr="00C85378" w:rsidRDefault="001221F4" w:rsidP="001221F4">
      <w:pPr>
        <w:pStyle w:val="Code"/>
      </w:pPr>
      <w:r w:rsidRPr="00C85378">
        <w:t xml:space="preserve">ora....ISKS.dg ora....up.type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ora....ISKS.dg ora....up.type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ora....ISKS.dg ora....up.type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ora....ER.lsnr ora....er.type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ora....N1.lsnr ora....er.type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ora....ISKS.dg ora....up.type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ora.asm        ora.asm.type  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lastRenderedPageBreak/>
        <w:t xml:space="preserve">ora....SM1.asm application   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ora....01.lsnr application   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ora....b01.gsd application    OFFLINE   OFFLINE               </w:t>
      </w:r>
    </w:p>
    <w:p w:rsidR="001221F4" w:rsidRPr="00C85378" w:rsidRDefault="001221F4" w:rsidP="001221F4">
      <w:pPr>
        <w:pStyle w:val="Code"/>
      </w:pPr>
      <w:r w:rsidRPr="00C85378">
        <w:t xml:space="preserve">ora....b01.ons application   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ora....b01.vip ora....t1.type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ora....SM2.asm application    ONLINE    ONLINE    </w:t>
      </w:r>
      <w:r w:rsidR="007D30C1">
        <w:t>citaddb</w:t>
      </w:r>
      <w:r w:rsidRPr="00C85378">
        <w:t xml:space="preserve">2  </w:t>
      </w:r>
    </w:p>
    <w:p w:rsidR="001221F4" w:rsidRPr="00C85378" w:rsidRDefault="001221F4" w:rsidP="001221F4">
      <w:pPr>
        <w:pStyle w:val="Code"/>
      </w:pPr>
      <w:r w:rsidRPr="00C85378">
        <w:t xml:space="preserve">ora....02.lsnr application    ONLINE    ONLINE    </w:t>
      </w:r>
      <w:r w:rsidR="007D30C1">
        <w:t>citaddb</w:t>
      </w:r>
      <w:r w:rsidRPr="00C85378">
        <w:t xml:space="preserve">2  </w:t>
      </w:r>
    </w:p>
    <w:p w:rsidR="001221F4" w:rsidRPr="00C85378" w:rsidRDefault="001221F4" w:rsidP="001221F4">
      <w:pPr>
        <w:pStyle w:val="Code"/>
      </w:pPr>
      <w:r w:rsidRPr="00C85378">
        <w:t xml:space="preserve">ora....b02.gsd application    OFFLINE   OFFLINE               </w:t>
      </w:r>
    </w:p>
    <w:p w:rsidR="001221F4" w:rsidRPr="00C85378" w:rsidRDefault="001221F4" w:rsidP="001221F4">
      <w:pPr>
        <w:pStyle w:val="Code"/>
      </w:pPr>
      <w:r w:rsidRPr="00C85378">
        <w:t xml:space="preserve">ora....b02.ons application    ONLINE    ONLINE    </w:t>
      </w:r>
      <w:r w:rsidR="007D30C1">
        <w:t>citaddb</w:t>
      </w:r>
      <w:r w:rsidRPr="00C85378">
        <w:t xml:space="preserve">2  </w:t>
      </w:r>
    </w:p>
    <w:p w:rsidR="001221F4" w:rsidRPr="00C85378" w:rsidRDefault="001221F4" w:rsidP="001221F4">
      <w:pPr>
        <w:pStyle w:val="Code"/>
      </w:pPr>
      <w:r w:rsidRPr="00C85378">
        <w:t xml:space="preserve">ora....b02.vip ora....t1.type ONLINE    ONLINE    </w:t>
      </w:r>
      <w:r w:rsidR="007D30C1">
        <w:t>citaddb</w:t>
      </w:r>
      <w:r w:rsidRPr="00C85378">
        <w:t xml:space="preserve">2  </w:t>
      </w:r>
    </w:p>
    <w:p w:rsidR="001221F4" w:rsidRPr="00C85378" w:rsidRDefault="001221F4" w:rsidP="001221F4">
      <w:pPr>
        <w:pStyle w:val="Code"/>
      </w:pPr>
      <w:r w:rsidRPr="00C85378">
        <w:t xml:space="preserve">ora.eons       ora.eons.type 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ora.gsd        ora.gsd.type   OFFLINE   OFFLINE               </w:t>
      </w:r>
    </w:p>
    <w:p w:rsidR="001221F4" w:rsidRPr="00C85378" w:rsidRDefault="001221F4" w:rsidP="001221F4">
      <w:pPr>
        <w:pStyle w:val="Code"/>
      </w:pPr>
      <w:r w:rsidRPr="00C85378">
        <w:t xml:space="preserve">ora....network ora....rk.type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ora.oc4j       ora.oc4j.type  OFFLINE   OFFLINE               </w:t>
      </w:r>
    </w:p>
    <w:p w:rsidR="001221F4" w:rsidRPr="00C85378" w:rsidRDefault="001221F4" w:rsidP="001221F4">
      <w:pPr>
        <w:pStyle w:val="Code"/>
      </w:pPr>
      <w:r w:rsidRPr="00C85378">
        <w:t xml:space="preserve">ora.ons        ora.ons.type  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ora.orcl.db    ora....se.type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pStyle w:val="Code"/>
      </w:pPr>
      <w:r w:rsidRPr="00C85378">
        <w:t xml:space="preserve">ora.scan1.vip  ora....ip.type ONLINE    ONLINE    </w:t>
      </w:r>
      <w:r w:rsidR="007D30C1">
        <w:t>citaddb</w:t>
      </w:r>
      <w:r w:rsidRPr="00C85378">
        <w:t xml:space="preserve">1  </w:t>
      </w:r>
    </w:p>
    <w:p w:rsidR="001221F4" w:rsidRPr="00C85378" w:rsidRDefault="001221F4" w:rsidP="001221F4">
      <w:pPr>
        <w:ind w:firstLine="284"/>
        <w:rPr>
          <w:i/>
          <w:szCs w:val="24"/>
        </w:rPr>
      </w:pPr>
      <w:r w:rsidRPr="00C85378">
        <w:rPr>
          <w:b/>
          <w:i/>
          <w:szCs w:val="24"/>
        </w:rPr>
        <w:t>Chú ý:</w:t>
      </w:r>
      <w:r w:rsidRPr="00C85378">
        <w:rPr>
          <w:i/>
          <w:szCs w:val="24"/>
        </w:rPr>
        <w:t xml:space="preserve"> với kết quả như trên có nghĩa là hệ thống đang hoạt động bình thường. 2 dịch vụ </w:t>
      </w:r>
    </w:p>
    <w:p w:rsidR="001221F4" w:rsidRPr="00C85378" w:rsidRDefault="001221F4" w:rsidP="00DB4CAA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 w:rsidRPr="00C85378">
        <w:rPr>
          <w:rFonts w:ascii="Times New Roman" w:hAnsi="Times New Roman"/>
          <w:sz w:val="24"/>
          <w:szCs w:val="24"/>
        </w:rPr>
        <w:t>.gsd</w:t>
      </w:r>
    </w:p>
    <w:p w:rsidR="001221F4" w:rsidRPr="00C85378" w:rsidRDefault="001221F4" w:rsidP="00DB4CAA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 w:rsidRPr="00C85378">
        <w:rPr>
          <w:rFonts w:ascii="Times New Roman" w:hAnsi="Times New Roman"/>
          <w:sz w:val="24"/>
          <w:szCs w:val="24"/>
        </w:rPr>
        <w:t xml:space="preserve">.oc4j </w:t>
      </w:r>
    </w:p>
    <w:p w:rsidR="001221F4" w:rsidRPr="00C85378" w:rsidRDefault="001221F4" w:rsidP="001221F4">
      <w:pPr>
        <w:pStyle w:val="ListParagraph"/>
        <w:ind w:left="284"/>
        <w:rPr>
          <w:rFonts w:ascii="Times New Roman" w:hAnsi="Times New Roman"/>
          <w:sz w:val="24"/>
          <w:szCs w:val="24"/>
        </w:rPr>
      </w:pPr>
      <w:r w:rsidRPr="00C85378">
        <w:rPr>
          <w:rFonts w:ascii="Times New Roman" w:hAnsi="Times New Roman"/>
          <w:sz w:val="24"/>
          <w:szCs w:val="24"/>
        </w:rPr>
        <w:t>Ở trạng thái offline vì nó phục vụ cho Oracle 9i và App ko dùng cho database 11gR2.</w:t>
      </w:r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>Đăng nhập vào với user grid chạy lệnh sau để kiểm tra listener scan:</w:t>
      </w:r>
    </w:p>
    <w:p w:rsidR="001221F4" w:rsidRPr="00062E93" w:rsidRDefault="001221F4" w:rsidP="001221F4">
      <w:pPr>
        <w:pStyle w:val="Code"/>
      </w:pPr>
      <w:r w:rsidRPr="00062E93">
        <w:t>grid@</w:t>
      </w:r>
      <w:r w:rsidR="007D30C1">
        <w:t>citaddb</w:t>
      </w:r>
      <w:r w:rsidRPr="00062E93">
        <w:t>1 $ lsnrctl status LISTENER_SCAN1</w:t>
      </w:r>
    </w:p>
    <w:p w:rsidR="001221F4" w:rsidRPr="00062E93" w:rsidRDefault="001221F4" w:rsidP="001221F4">
      <w:pPr>
        <w:pStyle w:val="Code"/>
      </w:pPr>
    </w:p>
    <w:p w:rsidR="001221F4" w:rsidRPr="00062E93" w:rsidRDefault="001221F4" w:rsidP="001221F4">
      <w:pPr>
        <w:pStyle w:val="Code"/>
      </w:pPr>
      <w:r w:rsidRPr="00062E93">
        <w:t>LSNRCTL for Solaris: Version 11.2.0.1.0 - Production on 15-NOV-2010 08:57:04</w:t>
      </w:r>
    </w:p>
    <w:p w:rsidR="001221F4" w:rsidRPr="00062E93" w:rsidRDefault="001221F4" w:rsidP="001221F4">
      <w:pPr>
        <w:pStyle w:val="Code"/>
      </w:pPr>
    </w:p>
    <w:p w:rsidR="001221F4" w:rsidRPr="00062E93" w:rsidRDefault="001221F4" w:rsidP="001221F4">
      <w:pPr>
        <w:pStyle w:val="Code"/>
      </w:pPr>
      <w:r w:rsidRPr="00062E93">
        <w:t>Copyright (c) 1991, 2009, Oracle.  All rights reserved.</w:t>
      </w:r>
    </w:p>
    <w:p w:rsidR="001221F4" w:rsidRPr="00062E93" w:rsidRDefault="001221F4" w:rsidP="001221F4">
      <w:pPr>
        <w:pStyle w:val="Code"/>
      </w:pPr>
    </w:p>
    <w:p w:rsidR="001221F4" w:rsidRPr="00062E93" w:rsidRDefault="001221F4" w:rsidP="001221F4">
      <w:pPr>
        <w:pStyle w:val="Code"/>
      </w:pPr>
      <w:r w:rsidRPr="00062E93">
        <w:t>Connecting to (DESCRIPTION=(ADDRESS=(PROTOCOL=IPC)(KEY=LISTENER_SCAN1)))</w:t>
      </w:r>
    </w:p>
    <w:p w:rsidR="001221F4" w:rsidRPr="00062E93" w:rsidRDefault="001221F4" w:rsidP="001221F4">
      <w:pPr>
        <w:pStyle w:val="Code"/>
      </w:pPr>
      <w:r w:rsidRPr="00062E93">
        <w:t>STATUS of the LISTENER</w:t>
      </w:r>
    </w:p>
    <w:p w:rsidR="001221F4" w:rsidRPr="00062E93" w:rsidRDefault="001221F4" w:rsidP="001221F4">
      <w:pPr>
        <w:pStyle w:val="Code"/>
      </w:pPr>
      <w:r w:rsidRPr="00062E93">
        <w:t>------------------------</w:t>
      </w:r>
    </w:p>
    <w:p w:rsidR="001221F4" w:rsidRPr="00062E93" w:rsidRDefault="001221F4" w:rsidP="001221F4">
      <w:pPr>
        <w:pStyle w:val="Code"/>
      </w:pPr>
      <w:r w:rsidRPr="00062E93">
        <w:t>Alias                     LISTENER_SCAN1</w:t>
      </w:r>
    </w:p>
    <w:p w:rsidR="001221F4" w:rsidRPr="00062E93" w:rsidRDefault="001221F4" w:rsidP="001221F4">
      <w:pPr>
        <w:pStyle w:val="Code"/>
      </w:pPr>
      <w:r w:rsidRPr="00062E93">
        <w:t>Version                   TNSLSNR for Solaris: Version 11.2.0.1.0 - Production</w:t>
      </w:r>
    </w:p>
    <w:p w:rsidR="001221F4" w:rsidRPr="00062E93" w:rsidRDefault="001221F4" w:rsidP="001221F4">
      <w:pPr>
        <w:pStyle w:val="Code"/>
      </w:pPr>
      <w:r w:rsidRPr="00062E93">
        <w:t>Start Date                09-NOV-2010 14:53:21</w:t>
      </w:r>
    </w:p>
    <w:p w:rsidR="001221F4" w:rsidRPr="00062E93" w:rsidRDefault="001221F4" w:rsidP="001221F4">
      <w:pPr>
        <w:pStyle w:val="Code"/>
      </w:pPr>
      <w:r w:rsidRPr="00062E93">
        <w:t>Uptime                    5 days 18 hr. 3 min. 43 sec</w:t>
      </w:r>
    </w:p>
    <w:p w:rsidR="001221F4" w:rsidRPr="00062E93" w:rsidRDefault="001221F4" w:rsidP="001221F4">
      <w:pPr>
        <w:pStyle w:val="Code"/>
      </w:pPr>
      <w:r w:rsidRPr="00062E93">
        <w:lastRenderedPageBreak/>
        <w:t>Trace Level               off</w:t>
      </w:r>
    </w:p>
    <w:p w:rsidR="001221F4" w:rsidRPr="00062E93" w:rsidRDefault="001221F4" w:rsidP="001221F4">
      <w:pPr>
        <w:pStyle w:val="Code"/>
      </w:pPr>
      <w:r w:rsidRPr="00062E93">
        <w:t>Security                  ON: Local OS Authentication</w:t>
      </w:r>
    </w:p>
    <w:p w:rsidR="001221F4" w:rsidRPr="00062E93" w:rsidRDefault="001221F4" w:rsidP="001221F4">
      <w:pPr>
        <w:pStyle w:val="Code"/>
      </w:pPr>
      <w:r w:rsidRPr="00062E93">
        <w:t>SNMP                      OFF</w:t>
      </w:r>
    </w:p>
    <w:p w:rsidR="001221F4" w:rsidRPr="00062E93" w:rsidRDefault="001221F4" w:rsidP="001221F4">
      <w:pPr>
        <w:pStyle w:val="Code"/>
      </w:pPr>
      <w:r w:rsidRPr="00062E93">
        <w:t>Listener Parameter File   /u01/app/11.2.0/grid/network/admin/listener.ora</w:t>
      </w:r>
    </w:p>
    <w:p w:rsidR="001221F4" w:rsidRPr="00062E93" w:rsidRDefault="001221F4" w:rsidP="001221F4">
      <w:pPr>
        <w:pStyle w:val="Code"/>
      </w:pPr>
      <w:r w:rsidRPr="00062E93">
        <w:t>Listener Log File         /u01/app/11.2.0/grid/log/diag/tnslsnr/</w:t>
      </w:r>
      <w:r w:rsidR="007D30C1">
        <w:t>citaddb</w:t>
      </w:r>
      <w:r w:rsidRPr="00062E93">
        <w:t>1/listener_scan1/alert/log.xml</w:t>
      </w:r>
    </w:p>
    <w:p w:rsidR="001221F4" w:rsidRPr="00062E93" w:rsidRDefault="001221F4" w:rsidP="001221F4">
      <w:pPr>
        <w:pStyle w:val="Code"/>
      </w:pPr>
      <w:r w:rsidRPr="00062E93">
        <w:t>Listening Endpoints Summary...</w:t>
      </w:r>
    </w:p>
    <w:p w:rsidR="001221F4" w:rsidRPr="00062E93" w:rsidRDefault="001221F4" w:rsidP="001221F4">
      <w:pPr>
        <w:pStyle w:val="Code"/>
      </w:pPr>
      <w:r w:rsidRPr="00062E93">
        <w:t xml:space="preserve">  (DESCRIPTION=(ADDRESS=(PROTOCOL=ipc)(KEY=LISTENER_SCAN1)))</w:t>
      </w:r>
    </w:p>
    <w:p w:rsidR="001221F4" w:rsidRPr="00062E93" w:rsidRDefault="001221F4" w:rsidP="001221F4">
      <w:pPr>
        <w:pStyle w:val="Code"/>
      </w:pPr>
      <w:r w:rsidRPr="00062E93">
        <w:t xml:space="preserve">  (DESCRIPTION=(ADDRESS=(PROTOCOL=tcp)(HOST=10.1.1.77)(PORT=1521)))</w:t>
      </w:r>
    </w:p>
    <w:p w:rsidR="001221F4" w:rsidRPr="00062E93" w:rsidRDefault="001221F4" w:rsidP="001221F4">
      <w:pPr>
        <w:pStyle w:val="Code"/>
      </w:pPr>
      <w:r w:rsidRPr="00062E93">
        <w:t>Services Summary...</w:t>
      </w:r>
    </w:p>
    <w:p w:rsidR="001221F4" w:rsidRPr="00062E93" w:rsidRDefault="001221F4" w:rsidP="001221F4">
      <w:pPr>
        <w:pStyle w:val="Code"/>
      </w:pPr>
      <w:r w:rsidRPr="00062E93">
        <w:t>Service "bctk" has 2 instance(s).</w:t>
      </w:r>
    </w:p>
    <w:p w:rsidR="001221F4" w:rsidRPr="00062E93" w:rsidRDefault="001221F4" w:rsidP="001221F4">
      <w:pPr>
        <w:pStyle w:val="Code"/>
      </w:pPr>
      <w:r w:rsidRPr="00062E93">
        <w:t xml:space="preserve">  Instance "bctk1", status READY, has 1 handler(s) for this service...</w:t>
      </w:r>
    </w:p>
    <w:p w:rsidR="001221F4" w:rsidRPr="00062E93" w:rsidRDefault="001221F4" w:rsidP="001221F4">
      <w:pPr>
        <w:pStyle w:val="Code"/>
      </w:pPr>
      <w:r w:rsidRPr="00062E93">
        <w:t xml:space="preserve">  Instance "bctk2", status READY, has 1 handler(s) for this service...</w:t>
      </w:r>
    </w:p>
    <w:p w:rsidR="001221F4" w:rsidRPr="00062E93" w:rsidRDefault="001221F4" w:rsidP="001221F4">
      <w:pPr>
        <w:pStyle w:val="Code"/>
      </w:pPr>
      <w:r w:rsidRPr="00062E93">
        <w:t>Service "bctkXDB" has 2 instance(s).</w:t>
      </w:r>
    </w:p>
    <w:p w:rsidR="001221F4" w:rsidRPr="00062E93" w:rsidRDefault="001221F4" w:rsidP="001221F4">
      <w:pPr>
        <w:pStyle w:val="Code"/>
      </w:pPr>
      <w:r w:rsidRPr="00062E93">
        <w:t xml:space="preserve">  Instance "bctk1", status READY, has 1 handler(s) for this service...</w:t>
      </w:r>
    </w:p>
    <w:p w:rsidR="001221F4" w:rsidRPr="00062E93" w:rsidRDefault="001221F4" w:rsidP="001221F4">
      <w:pPr>
        <w:pStyle w:val="Code"/>
      </w:pPr>
      <w:r w:rsidRPr="00062E93">
        <w:t xml:space="preserve">  Instance "bctk2", status READY, has 1 handler(s) for this service...</w:t>
      </w:r>
    </w:p>
    <w:p w:rsidR="001221F4" w:rsidRPr="00062E93" w:rsidRDefault="001221F4" w:rsidP="001221F4">
      <w:pPr>
        <w:pStyle w:val="Code"/>
      </w:pPr>
      <w:r w:rsidRPr="00062E93">
        <w:t>The command completed successfully</w:t>
      </w:r>
    </w:p>
    <w:p w:rsidR="001221F4" w:rsidRPr="00C85378" w:rsidRDefault="001221F4" w:rsidP="008F32C7">
      <w:r w:rsidRPr="00C85378">
        <w:t>Với kết quả như trên scan listener đang hoạt động bình thường. Và nó đang hoạt động trên node1.</w:t>
      </w:r>
    </w:p>
    <w:p w:rsidR="001221F4" w:rsidRPr="00C85378" w:rsidRDefault="001221F4" w:rsidP="008F32C7">
      <w:r w:rsidRPr="00C85378">
        <w:t>Nếu chạy trên node2 ta sẽ có kết quả sau:</w:t>
      </w:r>
    </w:p>
    <w:p w:rsidR="001221F4" w:rsidRPr="001221F4" w:rsidRDefault="007D30C1" w:rsidP="001221F4">
      <w:pPr>
        <w:pStyle w:val="Code"/>
      </w:pPr>
      <w:r>
        <w:t>citaddb</w:t>
      </w:r>
      <w:r w:rsidR="001221F4" w:rsidRPr="001221F4">
        <w:t>2:/home/grid $ lsnrctl status listener_scan1</w:t>
      </w:r>
    </w:p>
    <w:p w:rsidR="001221F4" w:rsidRPr="001221F4" w:rsidRDefault="001221F4" w:rsidP="001221F4">
      <w:pPr>
        <w:pStyle w:val="Code"/>
      </w:pPr>
    </w:p>
    <w:p w:rsidR="001221F4" w:rsidRPr="001221F4" w:rsidRDefault="001221F4" w:rsidP="001221F4">
      <w:pPr>
        <w:pStyle w:val="Code"/>
      </w:pPr>
      <w:r w:rsidRPr="001221F4">
        <w:t>LSNRCTL for Solaris: Version 11.2.0.1.0 - Production on 15-NOV-2010 08:59:04</w:t>
      </w:r>
    </w:p>
    <w:p w:rsidR="001221F4" w:rsidRPr="001221F4" w:rsidRDefault="001221F4" w:rsidP="001221F4">
      <w:pPr>
        <w:pStyle w:val="Code"/>
      </w:pPr>
    </w:p>
    <w:p w:rsidR="001221F4" w:rsidRPr="001221F4" w:rsidRDefault="001221F4" w:rsidP="001221F4">
      <w:pPr>
        <w:pStyle w:val="Code"/>
      </w:pPr>
      <w:r w:rsidRPr="001221F4">
        <w:t>Copyright (c) 1991, 2009, Oracle.  All rights reserved.</w:t>
      </w:r>
    </w:p>
    <w:p w:rsidR="001221F4" w:rsidRPr="001221F4" w:rsidRDefault="001221F4" w:rsidP="001221F4">
      <w:pPr>
        <w:pStyle w:val="Code"/>
      </w:pPr>
    </w:p>
    <w:p w:rsidR="001221F4" w:rsidRPr="001221F4" w:rsidRDefault="001221F4" w:rsidP="001221F4">
      <w:pPr>
        <w:pStyle w:val="Code"/>
      </w:pPr>
      <w:r w:rsidRPr="001221F4">
        <w:t>TNS-01101: Could not find service name listener_scan1</w:t>
      </w:r>
    </w:p>
    <w:p w:rsidR="001221F4" w:rsidRPr="00C85378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>Đăng nhập vào với user oracle trên cả 2 máy: thực hiện lệnh sau:</w:t>
      </w:r>
    </w:p>
    <w:p w:rsidR="001221F4" w:rsidRPr="00E1540C" w:rsidRDefault="001221F4" w:rsidP="00DB4CAA">
      <w:pPr>
        <w:numPr>
          <w:ilvl w:val="0"/>
          <w:numId w:val="3"/>
        </w:numPr>
        <w:spacing w:before="0" w:after="200" w:line="276" w:lineRule="auto"/>
        <w:jc w:val="left"/>
        <w:rPr>
          <w:szCs w:val="24"/>
        </w:rPr>
      </w:pPr>
      <w:r w:rsidRPr="00C85378">
        <w:rPr>
          <w:szCs w:val="24"/>
        </w:rPr>
        <w:t>Kiểm tra kết nối đến database:</w:t>
      </w:r>
    </w:p>
    <w:p w:rsidR="001221F4" w:rsidRPr="00E1540C" w:rsidRDefault="001221F4" w:rsidP="001221F4">
      <w:pPr>
        <w:pStyle w:val="Code"/>
      </w:pPr>
      <w:r w:rsidRPr="00E1540C">
        <w:t xml:space="preserve">su - oracle </w:t>
      </w:r>
    </w:p>
    <w:p w:rsidR="001221F4" w:rsidRPr="00C85378" w:rsidRDefault="001221F4" w:rsidP="001221F4">
      <w:pPr>
        <w:pStyle w:val="Code"/>
      </w:pPr>
      <w:r w:rsidRPr="00C85378">
        <w:t>$ sqlplus /nolog</w:t>
      </w:r>
    </w:p>
    <w:p w:rsidR="001221F4" w:rsidRDefault="001221F4" w:rsidP="001221F4">
      <w:pPr>
        <w:pStyle w:val="Code"/>
      </w:pPr>
      <w:r w:rsidRPr="00C85378">
        <w:t>SQL&gt; conn / as sysdba</w:t>
      </w:r>
      <w:bookmarkEnd w:id="7"/>
    </w:p>
    <w:p w:rsidR="008F32C7" w:rsidRDefault="008F32C7" w:rsidP="001221F4">
      <w:pPr>
        <w:pStyle w:val="Code"/>
      </w:pPr>
      <w:r>
        <w:t>Connected.</w:t>
      </w:r>
    </w:p>
    <w:p w:rsidR="001221F4" w:rsidRPr="00062E93" w:rsidRDefault="001221F4" w:rsidP="001221F4">
      <w:pPr>
        <w:rPr>
          <w:szCs w:val="24"/>
          <w:lang w:eastAsia="ko-KR"/>
        </w:rPr>
      </w:pPr>
    </w:p>
    <w:p w:rsidR="001221F4" w:rsidRPr="001221F4" w:rsidRDefault="001221F4" w:rsidP="001221F4"/>
    <w:sectPr w:rsidR="001221F4" w:rsidRPr="001221F4" w:rsidSect="00985BCA">
      <w:headerReference w:type="default" r:id="rId72"/>
      <w:footerReference w:type="default" r:id="rId73"/>
      <w:pgSz w:w="11909" w:h="16834" w:code="9"/>
      <w:pgMar w:top="1534" w:right="1289" w:bottom="1440" w:left="1800" w:header="547" w:footer="42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5375" w:rsidRDefault="00075375" w:rsidP="00A86B61">
      <w:pPr>
        <w:pStyle w:val="TableMedium"/>
      </w:pPr>
      <w:r>
        <w:separator/>
      </w:r>
    </w:p>
  </w:endnote>
  <w:endnote w:type="continuationSeparator" w:id="0">
    <w:p w:rsidR="00075375" w:rsidRDefault="00075375" w:rsidP="00A86B61">
      <w:pPr>
        <w:pStyle w:val="TableMedium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Futura Bk">
    <w:charset w:val="00"/>
    <w:family w:val="swiss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2C7" w:rsidRDefault="008F32C7" w:rsidP="00DE42EF">
    <w:pPr>
      <w:pStyle w:val="Footer"/>
      <w:ind w:left="90" w:firstLine="90"/>
      <w:jc w:val="center"/>
    </w:pPr>
    <w:r w:rsidRPr="003B20DA">
      <w:rPr>
        <w:sz w:val="24"/>
        <w:szCs w:val="24"/>
      </w:rPr>
      <w:t xml:space="preserve">Trang </w:t>
    </w:r>
    <w:r w:rsidRPr="003B20DA">
      <w:rPr>
        <w:rStyle w:val="PageNumber"/>
        <w:rFonts w:ascii="Times New Roman" w:hAnsi="Times New Roman"/>
        <w:sz w:val="24"/>
        <w:szCs w:val="24"/>
      </w:rPr>
      <w:fldChar w:fldCharType="begin"/>
    </w:r>
    <w:r w:rsidRPr="003B20DA">
      <w:rPr>
        <w:rStyle w:val="PageNumber"/>
        <w:rFonts w:ascii="Times New Roman" w:hAnsi="Times New Roman"/>
        <w:sz w:val="24"/>
        <w:szCs w:val="24"/>
      </w:rPr>
      <w:instrText xml:space="preserve"> PAGE </w:instrText>
    </w:r>
    <w:r w:rsidRPr="003B20DA">
      <w:rPr>
        <w:rStyle w:val="PageNumber"/>
        <w:rFonts w:ascii="Times New Roman" w:hAnsi="Times New Roman"/>
        <w:sz w:val="24"/>
        <w:szCs w:val="24"/>
      </w:rPr>
      <w:fldChar w:fldCharType="separate"/>
    </w:r>
    <w:r w:rsidR="009720EF">
      <w:rPr>
        <w:rStyle w:val="PageNumber"/>
        <w:rFonts w:ascii="Times New Roman" w:hAnsi="Times New Roman"/>
        <w:noProof/>
        <w:sz w:val="24"/>
        <w:szCs w:val="24"/>
      </w:rPr>
      <w:t>2</w:t>
    </w:r>
    <w:r w:rsidRPr="003B20DA">
      <w:rPr>
        <w:rStyle w:val="PageNumber"/>
        <w:rFonts w:ascii="Times New Roman" w:hAnsi="Times New Roman"/>
        <w:sz w:val="24"/>
        <w:szCs w:val="24"/>
      </w:rPr>
      <w:fldChar w:fldCharType="end"/>
    </w:r>
    <w:r w:rsidRPr="003B20DA">
      <w:rPr>
        <w:rStyle w:val="PageNumber"/>
        <w:rFonts w:ascii="Times New Roman" w:hAnsi="Times New Roman"/>
        <w:sz w:val="24"/>
        <w:szCs w:val="24"/>
      </w:rPr>
      <w:t>/</w:t>
    </w:r>
    <w:r w:rsidRPr="003B20DA">
      <w:rPr>
        <w:rStyle w:val="PageNumber"/>
        <w:rFonts w:ascii="Times New Roman" w:hAnsi="Times New Roman"/>
        <w:sz w:val="24"/>
        <w:szCs w:val="24"/>
      </w:rPr>
      <w:fldChar w:fldCharType="begin"/>
    </w:r>
    <w:r w:rsidRPr="003B20DA">
      <w:rPr>
        <w:rStyle w:val="PageNumber"/>
        <w:rFonts w:ascii="Times New Roman" w:hAnsi="Times New Roman"/>
        <w:sz w:val="24"/>
        <w:szCs w:val="24"/>
      </w:rPr>
      <w:instrText xml:space="preserve"> NUMPAGES </w:instrText>
    </w:r>
    <w:r w:rsidRPr="003B20DA">
      <w:rPr>
        <w:rStyle w:val="PageNumber"/>
        <w:rFonts w:ascii="Times New Roman" w:hAnsi="Times New Roman"/>
        <w:sz w:val="24"/>
        <w:szCs w:val="24"/>
      </w:rPr>
      <w:fldChar w:fldCharType="separate"/>
    </w:r>
    <w:r w:rsidR="009720EF">
      <w:rPr>
        <w:rStyle w:val="PageNumber"/>
        <w:rFonts w:ascii="Times New Roman" w:hAnsi="Times New Roman"/>
        <w:noProof/>
        <w:sz w:val="24"/>
        <w:szCs w:val="24"/>
      </w:rPr>
      <w:t>52</w:t>
    </w:r>
    <w:r w:rsidRPr="003B20DA">
      <w:rPr>
        <w:rStyle w:val="PageNumber"/>
        <w:rFonts w:ascii="Times New Roman" w:hAnsi="Times New Roman"/>
        <w:sz w:val="24"/>
        <w:szCs w:val="24"/>
      </w:rPr>
      <w:fldChar w:fldCharType="end"/>
    </w:r>
  </w:p>
  <w:p w:rsidR="008F32C7" w:rsidRDefault="008F32C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5375" w:rsidRDefault="00075375" w:rsidP="00A86B61">
      <w:pPr>
        <w:pStyle w:val="TableMedium"/>
      </w:pPr>
      <w:r>
        <w:separator/>
      </w:r>
    </w:p>
  </w:footnote>
  <w:footnote w:type="continuationSeparator" w:id="0">
    <w:p w:rsidR="00075375" w:rsidRDefault="00075375" w:rsidP="00A86B61">
      <w:pPr>
        <w:pStyle w:val="TableMedium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2C7" w:rsidRDefault="008F32C7">
    <w:pPr>
      <w:pStyle w:val="Header"/>
    </w:pPr>
  </w:p>
  <w:p w:rsidR="008F32C7" w:rsidRDefault="008F32C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1.25pt;height:11.25pt" o:bullet="t">
        <v:imagedata r:id="rId1" o:title="mso7"/>
      </v:shape>
    </w:pict>
  </w:numPicBullet>
  <w:numPicBullet w:numPicBulletId="1">
    <w:pict>
      <v:shape id="_x0000_i1026" type="#_x0000_t75" style="width:9pt;height:9pt" o:bullet="t">
        <v:imagedata r:id="rId2" o:title="BD14581_"/>
      </v:shape>
    </w:pict>
  </w:numPicBullet>
  <w:numPicBullet w:numPicBulletId="2">
    <w:pict>
      <v:shape id="_x0000_i1027" type="#_x0000_t75" style="width:9pt;height:9pt" o:bullet="t">
        <v:imagedata r:id="rId3" o:title="j0115844"/>
      </v:shape>
    </w:pict>
  </w:numPicBullet>
  <w:abstractNum w:abstractNumId="0" w15:restartNumberingAfterBreak="0">
    <w:nsid w:val="020659AB"/>
    <w:multiLevelType w:val="hybridMultilevel"/>
    <w:tmpl w:val="7C1CDB4C"/>
    <w:lvl w:ilvl="0" w:tplc="3586BE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D0145"/>
    <w:multiLevelType w:val="hybridMultilevel"/>
    <w:tmpl w:val="ADEA6880"/>
    <w:lvl w:ilvl="0" w:tplc="CE52CABE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</w:rPr>
    </w:lvl>
    <w:lvl w:ilvl="1" w:tplc="ADFE829E">
      <w:start w:val="1"/>
      <w:numFmt w:val="bullet"/>
      <w:lvlText w:val="+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544D18"/>
    <w:multiLevelType w:val="multilevel"/>
    <w:tmpl w:val="0EB2239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45BD1F6F"/>
    <w:multiLevelType w:val="hybridMultilevel"/>
    <w:tmpl w:val="43D0F74A"/>
    <w:lvl w:ilvl="0" w:tplc="ADFE829E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11D5452"/>
    <w:multiLevelType w:val="hybridMultilevel"/>
    <w:tmpl w:val="0DA034BA"/>
    <w:lvl w:ilvl="0" w:tplc="3586BEE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EA1421B"/>
    <w:multiLevelType w:val="hybridMultilevel"/>
    <w:tmpl w:val="8294EE94"/>
    <w:lvl w:ilvl="0" w:tplc="CE52CABE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</w:rPr>
    </w:lvl>
    <w:lvl w:ilvl="1" w:tplc="ADFE829E">
      <w:start w:val="1"/>
      <w:numFmt w:val="bullet"/>
      <w:lvlText w:val="+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047"/>
    <w:rsid w:val="00011ADE"/>
    <w:rsid w:val="00015E86"/>
    <w:rsid w:val="000269F5"/>
    <w:rsid w:val="00057C29"/>
    <w:rsid w:val="00065654"/>
    <w:rsid w:val="00066FD7"/>
    <w:rsid w:val="00075375"/>
    <w:rsid w:val="0008551D"/>
    <w:rsid w:val="00091614"/>
    <w:rsid w:val="000B6B77"/>
    <w:rsid w:val="000F1E69"/>
    <w:rsid w:val="001221F4"/>
    <w:rsid w:val="00141EFA"/>
    <w:rsid w:val="0018250F"/>
    <w:rsid w:val="00184199"/>
    <w:rsid w:val="001E3602"/>
    <w:rsid w:val="00200575"/>
    <w:rsid w:val="00215E96"/>
    <w:rsid w:val="00220B48"/>
    <w:rsid w:val="00231D66"/>
    <w:rsid w:val="00236D0D"/>
    <w:rsid w:val="00240BD2"/>
    <w:rsid w:val="00260440"/>
    <w:rsid w:val="0026437E"/>
    <w:rsid w:val="00276226"/>
    <w:rsid w:val="002824C5"/>
    <w:rsid w:val="0028293F"/>
    <w:rsid w:val="002859FA"/>
    <w:rsid w:val="002A4318"/>
    <w:rsid w:val="002A6047"/>
    <w:rsid w:val="002C0423"/>
    <w:rsid w:val="002C6D82"/>
    <w:rsid w:val="002E1719"/>
    <w:rsid w:val="002E3134"/>
    <w:rsid w:val="003132A9"/>
    <w:rsid w:val="0036753F"/>
    <w:rsid w:val="0038283D"/>
    <w:rsid w:val="00393679"/>
    <w:rsid w:val="003A324A"/>
    <w:rsid w:val="003B20DA"/>
    <w:rsid w:val="003B402F"/>
    <w:rsid w:val="003D2910"/>
    <w:rsid w:val="00403D80"/>
    <w:rsid w:val="00432DC3"/>
    <w:rsid w:val="00435E6D"/>
    <w:rsid w:val="00444C2E"/>
    <w:rsid w:val="004839DC"/>
    <w:rsid w:val="004910E8"/>
    <w:rsid w:val="004951EF"/>
    <w:rsid w:val="004A32D0"/>
    <w:rsid w:val="004C2888"/>
    <w:rsid w:val="004D15E8"/>
    <w:rsid w:val="00527BBF"/>
    <w:rsid w:val="00531CBC"/>
    <w:rsid w:val="00545FFB"/>
    <w:rsid w:val="00592FDB"/>
    <w:rsid w:val="00597B8D"/>
    <w:rsid w:val="00620FA5"/>
    <w:rsid w:val="00672048"/>
    <w:rsid w:val="00673210"/>
    <w:rsid w:val="006A49BD"/>
    <w:rsid w:val="006A5105"/>
    <w:rsid w:val="006B2F5B"/>
    <w:rsid w:val="006D1C30"/>
    <w:rsid w:val="0072787A"/>
    <w:rsid w:val="00754002"/>
    <w:rsid w:val="007672AF"/>
    <w:rsid w:val="00797BCC"/>
    <w:rsid w:val="007B1739"/>
    <w:rsid w:val="007D30C1"/>
    <w:rsid w:val="007E417C"/>
    <w:rsid w:val="007F0D7E"/>
    <w:rsid w:val="008007F9"/>
    <w:rsid w:val="008175EB"/>
    <w:rsid w:val="00827DE8"/>
    <w:rsid w:val="00863BE5"/>
    <w:rsid w:val="008E528E"/>
    <w:rsid w:val="008E751D"/>
    <w:rsid w:val="008F0D7C"/>
    <w:rsid w:val="008F32C7"/>
    <w:rsid w:val="0090311A"/>
    <w:rsid w:val="00934068"/>
    <w:rsid w:val="00942217"/>
    <w:rsid w:val="0094398C"/>
    <w:rsid w:val="009720EF"/>
    <w:rsid w:val="00980C7B"/>
    <w:rsid w:val="00985BCA"/>
    <w:rsid w:val="009A132D"/>
    <w:rsid w:val="009A36C4"/>
    <w:rsid w:val="009B5371"/>
    <w:rsid w:val="009C12C4"/>
    <w:rsid w:val="009D15CA"/>
    <w:rsid w:val="009F5FA2"/>
    <w:rsid w:val="00A17E81"/>
    <w:rsid w:val="00A41426"/>
    <w:rsid w:val="00A43A4C"/>
    <w:rsid w:val="00A75765"/>
    <w:rsid w:val="00A86B61"/>
    <w:rsid w:val="00A930FA"/>
    <w:rsid w:val="00A942A7"/>
    <w:rsid w:val="00AA165B"/>
    <w:rsid w:val="00B15661"/>
    <w:rsid w:val="00B16396"/>
    <w:rsid w:val="00B34794"/>
    <w:rsid w:val="00B413ED"/>
    <w:rsid w:val="00B436FD"/>
    <w:rsid w:val="00B5705F"/>
    <w:rsid w:val="00B57561"/>
    <w:rsid w:val="00B81880"/>
    <w:rsid w:val="00B8777E"/>
    <w:rsid w:val="00B925AA"/>
    <w:rsid w:val="00B941F1"/>
    <w:rsid w:val="00BB2F10"/>
    <w:rsid w:val="00BD7BF0"/>
    <w:rsid w:val="00BE7A43"/>
    <w:rsid w:val="00C01B90"/>
    <w:rsid w:val="00C25193"/>
    <w:rsid w:val="00C945CD"/>
    <w:rsid w:val="00CA26A5"/>
    <w:rsid w:val="00CA2937"/>
    <w:rsid w:val="00CC495D"/>
    <w:rsid w:val="00CE12E3"/>
    <w:rsid w:val="00CE2B54"/>
    <w:rsid w:val="00CF12B9"/>
    <w:rsid w:val="00CF3E17"/>
    <w:rsid w:val="00CF4C76"/>
    <w:rsid w:val="00D44ACD"/>
    <w:rsid w:val="00D4671E"/>
    <w:rsid w:val="00D54174"/>
    <w:rsid w:val="00D57577"/>
    <w:rsid w:val="00D65024"/>
    <w:rsid w:val="00D81542"/>
    <w:rsid w:val="00D9146C"/>
    <w:rsid w:val="00DB0415"/>
    <w:rsid w:val="00DB21CF"/>
    <w:rsid w:val="00DB4CAA"/>
    <w:rsid w:val="00DE42EF"/>
    <w:rsid w:val="00DE4CB3"/>
    <w:rsid w:val="00E05199"/>
    <w:rsid w:val="00E05899"/>
    <w:rsid w:val="00E1649C"/>
    <w:rsid w:val="00E201E5"/>
    <w:rsid w:val="00E36B2A"/>
    <w:rsid w:val="00E70368"/>
    <w:rsid w:val="00E717D7"/>
    <w:rsid w:val="00E824AA"/>
    <w:rsid w:val="00EF6FC4"/>
    <w:rsid w:val="00F24D68"/>
    <w:rsid w:val="00F56913"/>
    <w:rsid w:val="00F612A2"/>
    <w:rsid w:val="00F63288"/>
    <w:rsid w:val="00F63F9E"/>
    <w:rsid w:val="00F6682F"/>
    <w:rsid w:val="00F74607"/>
    <w:rsid w:val="00F85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068624F-4C3F-4910-9724-03B780033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2937"/>
    <w:pPr>
      <w:spacing w:before="120" w:after="120" w:line="360" w:lineRule="auto"/>
      <w:ind w:left="720"/>
      <w:jc w:val="both"/>
    </w:pPr>
    <w:rPr>
      <w:color w:val="000000"/>
      <w:sz w:val="24"/>
    </w:rPr>
  </w:style>
  <w:style w:type="paragraph" w:styleId="Heading1">
    <w:name w:val="heading 1"/>
    <w:basedOn w:val="Normal"/>
    <w:next w:val="Normal"/>
    <w:autoRedefine/>
    <w:qFormat/>
    <w:rsid w:val="00CF4C76"/>
    <w:pPr>
      <w:keepNext/>
      <w:numPr>
        <w:numId w:val="2"/>
      </w:numPr>
      <w:spacing w:before="240" w:after="60"/>
      <w:ind w:left="0" w:firstLine="0"/>
      <w:outlineLvl w:val="0"/>
    </w:pPr>
    <w:rPr>
      <w:rFonts w:cs="Arial"/>
      <w:b/>
      <w:bCs/>
      <w:kern w:val="32"/>
      <w:sz w:val="28"/>
      <w:szCs w:val="24"/>
    </w:rPr>
  </w:style>
  <w:style w:type="paragraph" w:styleId="Heading2">
    <w:name w:val="heading 2"/>
    <w:basedOn w:val="Normal"/>
    <w:next w:val="Normal"/>
    <w:autoRedefine/>
    <w:qFormat/>
    <w:rsid w:val="00CF4C76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Cs w:val="22"/>
    </w:rPr>
  </w:style>
  <w:style w:type="paragraph" w:styleId="Heading3">
    <w:name w:val="heading 3"/>
    <w:basedOn w:val="Heading2"/>
    <w:next w:val="Normal"/>
    <w:qFormat/>
    <w:rsid w:val="00CF4C76"/>
    <w:pPr>
      <w:numPr>
        <w:ilvl w:val="2"/>
      </w:numPr>
      <w:spacing w:before="120" w:after="120"/>
      <w:outlineLvl w:val="2"/>
    </w:pPr>
  </w:style>
  <w:style w:type="paragraph" w:styleId="Heading4">
    <w:name w:val="heading 4"/>
    <w:basedOn w:val="Heading2"/>
    <w:next w:val="Normal"/>
    <w:qFormat/>
    <w:rsid w:val="004D15E8"/>
    <w:pPr>
      <w:numPr>
        <w:ilvl w:val="3"/>
      </w:numPr>
      <w:outlineLvl w:val="3"/>
    </w:pPr>
    <w:rPr>
      <w:i/>
      <w:sz w:val="20"/>
    </w:rPr>
  </w:style>
  <w:style w:type="paragraph" w:styleId="Heading5">
    <w:name w:val="heading 5"/>
    <w:basedOn w:val="Heading2"/>
    <w:next w:val="Normal"/>
    <w:qFormat/>
    <w:rsid w:val="004D15E8"/>
    <w:pPr>
      <w:numPr>
        <w:ilvl w:val="0"/>
        <w:numId w:val="0"/>
      </w:numPr>
      <w:outlineLvl w:val="4"/>
    </w:pPr>
    <w:rPr>
      <w:i/>
      <w:sz w:val="20"/>
    </w:rPr>
  </w:style>
  <w:style w:type="paragraph" w:styleId="Heading6">
    <w:name w:val="heading 6"/>
    <w:basedOn w:val="Heading2"/>
    <w:next w:val="Normal"/>
    <w:qFormat/>
    <w:rsid w:val="00BB2F10"/>
    <w:pPr>
      <w:numPr>
        <w:ilvl w:val="4"/>
        <w:numId w:val="1"/>
      </w:numPr>
      <w:outlineLvl w:val="5"/>
    </w:pPr>
    <w:rPr>
      <w:sz w:val="18"/>
      <w:szCs w:val="18"/>
    </w:rPr>
  </w:style>
  <w:style w:type="paragraph" w:styleId="Heading7">
    <w:name w:val="heading 7"/>
    <w:basedOn w:val="Normal"/>
    <w:next w:val="Normal"/>
    <w:qFormat/>
    <w:rsid w:val="00EF6FC4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F6FC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F6FC4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HeadTitle">
    <w:name w:val="Head Title"/>
    <w:basedOn w:val="Normal"/>
    <w:rsid w:val="00EF6FC4"/>
    <w:pPr>
      <w:spacing w:before="240"/>
      <w:jc w:val="center"/>
    </w:pPr>
    <w:rPr>
      <w:b/>
      <w:bCs/>
      <w:color w:val="3366FF"/>
      <w:sz w:val="48"/>
    </w:rPr>
  </w:style>
  <w:style w:type="paragraph" w:styleId="Header">
    <w:name w:val="header"/>
    <w:basedOn w:val="Normal"/>
    <w:link w:val="HeaderChar"/>
    <w:uiPriority w:val="99"/>
    <w:rsid w:val="00EF6FC4"/>
    <w:pPr>
      <w:tabs>
        <w:tab w:val="center" w:pos="4320"/>
        <w:tab w:val="right" w:pos="8640"/>
      </w:tabs>
    </w:pPr>
    <w:rPr>
      <w:sz w:val="16"/>
      <w:lang w:val="x-none" w:eastAsia="x-none"/>
    </w:rPr>
  </w:style>
  <w:style w:type="paragraph" w:styleId="Footer">
    <w:name w:val="footer"/>
    <w:basedOn w:val="Normal"/>
    <w:rsid w:val="00EF6FC4"/>
    <w:pPr>
      <w:tabs>
        <w:tab w:val="center" w:pos="4320"/>
        <w:tab w:val="right" w:pos="8640"/>
      </w:tabs>
    </w:pPr>
    <w:rPr>
      <w:sz w:val="16"/>
    </w:rPr>
  </w:style>
  <w:style w:type="character" w:styleId="PageNumber">
    <w:name w:val="page number"/>
    <w:rsid w:val="00942217"/>
    <w:rPr>
      <w:rFonts w:ascii="Arial" w:hAnsi="Arial"/>
      <w:sz w:val="16"/>
    </w:rPr>
  </w:style>
  <w:style w:type="paragraph" w:styleId="CommentText">
    <w:name w:val="annotation text"/>
    <w:basedOn w:val="Normal"/>
    <w:semiHidden/>
    <w:rsid w:val="001E3602"/>
  </w:style>
  <w:style w:type="paragraph" w:styleId="CommentSubject">
    <w:name w:val="annotation subject"/>
    <w:basedOn w:val="CommentText"/>
    <w:next w:val="CommentText"/>
    <w:semiHidden/>
    <w:rsid w:val="001E3602"/>
    <w:rPr>
      <w:b/>
      <w:bCs/>
    </w:rPr>
  </w:style>
  <w:style w:type="character" w:styleId="Hyperlink">
    <w:name w:val="Hyperlink"/>
    <w:uiPriority w:val="99"/>
    <w:rsid w:val="003B20DA"/>
    <w:rPr>
      <w:rFonts w:ascii="Times New Roman" w:hAnsi="Times New Roman"/>
      <w:color w:val="0000FF"/>
      <w:sz w:val="24"/>
      <w:u w:val="single"/>
    </w:rPr>
  </w:style>
  <w:style w:type="paragraph" w:styleId="FootnoteText">
    <w:name w:val="footnote text"/>
    <w:basedOn w:val="Normal"/>
    <w:semiHidden/>
    <w:rsid w:val="001E3602"/>
  </w:style>
  <w:style w:type="character" w:styleId="FootnoteReference">
    <w:name w:val="footnote reference"/>
    <w:semiHidden/>
    <w:rsid w:val="001E3602"/>
    <w:rPr>
      <w:vertAlign w:val="superscript"/>
    </w:rPr>
  </w:style>
  <w:style w:type="paragraph" w:styleId="DocumentMap">
    <w:name w:val="Document Map"/>
    <w:basedOn w:val="Normal"/>
    <w:semiHidden/>
    <w:rsid w:val="001E3602"/>
    <w:pPr>
      <w:shd w:val="clear" w:color="auto" w:fill="000080"/>
    </w:pPr>
    <w:rPr>
      <w:rFonts w:ascii="Tahoma" w:hAnsi="Tahoma" w:cs="Tahoma"/>
    </w:rPr>
  </w:style>
  <w:style w:type="table" w:styleId="TableGrid">
    <w:name w:val="Table Grid"/>
    <w:basedOn w:val="TableNormal"/>
    <w:rsid w:val="00015E86"/>
    <w:pPr>
      <w:adjustRightInd w:val="0"/>
      <w:spacing w:before="60" w:after="60" w:line="240" w:lineRule="atLeast"/>
      <w:contextualSpacing/>
    </w:pPr>
    <w:rPr>
      <w:color w:val="000000"/>
      <w:sz w:val="24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60" w:beforeAutospacing="0" w:afterLines="0" w:after="60" w:afterAutospacing="0" w:line="240" w:lineRule="atLeast"/>
        <w:jc w:val="center"/>
      </w:pPr>
      <w:rPr>
        <w:rFonts w:ascii="Arial" w:hAnsi="Arial"/>
        <w:b/>
        <w:sz w:val="18"/>
      </w:rPr>
      <w:tblPr/>
      <w:tcPr>
        <w:shd w:val="clear" w:color="auto" w:fill="E6E6E6"/>
      </w:tcPr>
    </w:tblStylePr>
    <w:tblStylePr w:type="band2Horz">
      <w:tblPr/>
      <w:tcPr>
        <w:shd w:val="clear" w:color="auto" w:fill="F3F3F3"/>
      </w:tcPr>
    </w:tblStylePr>
  </w:style>
  <w:style w:type="paragraph" w:customStyle="1" w:styleId="DocumentTitle">
    <w:name w:val="Document Title"/>
    <w:basedOn w:val="Normal"/>
    <w:rsid w:val="00EF6FC4"/>
    <w:pPr>
      <w:spacing w:before="240"/>
      <w:jc w:val="center"/>
    </w:pPr>
    <w:rPr>
      <w:b/>
      <w:bCs/>
      <w:i/>
      <w:iCs/>
      <w:sz w:val="3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3210"/>
    <w:pPr>
      <w:keepLines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Cs w:val="28"/>
    </w:rPr>
  </w:style>
  <w:style w:type="paragraph" w:styleId="TOC2">
    <w:name w:val="toc 2"/>
    <w:basedOn w:val="Normal"/>
    <w:next w:val="Normal"/>
    <w:autoRedefine/>
    <w:uiPriority w:val="39"/>
    <w:rsid w:val="00673210"/>
    <w:pPr>
      <w:ind w:left="200"/>
    </w:pPr>
  </w:style>
  <w:style w:type="character" w:customStyle="1" w:styleId="HeaderChar">
    <w:name w:val="Header Char"/>
    <w:link w:val="Header"/>
    <w:uiPriority w:val="99"/>
    <w:rsid w:val="00F24D68"/>
    <w:rPr>
      <w:color w:val="000000"/>
      <w:sz w:val="16"/>
    </w:rPr>
  </w:style>
  <w:style w:type="paragraph" w:styleId="TOC1">
    <w:name w:val="toc 1"/>
    <w:basedOn w:val="Normal"/>
    <w:next w:val="Normal"/>
    <w:autoRedefine/>
    <w:uiPriority w:val="39"/>
    <w:rsid w:val="0028293F"/>
    <w:pPr>
      <w:tabs>
        <w:tab w:val="left" w:pos="900"/>
        <w:tab w:val="right" w:leader="dot" w:pos="8659"/>
      </w:tabs>
      <w:ind w:left="180"/>
    </w:pPr>
  </w:style>
  <w:style w:type="paragraph" w:styleId="BalloonText">
    <w:name w:val="Balloon Text"/>
    <w:basedOn w:val="Normal"/>
    <w:link w:val="BalloonTextChar"/>
    <w:rsid w:val="00F24D68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F24D68"/>
    <w:rPr>
      <w:rFonts w:ascii="Tahoma" w:hAnsi="Tahoma" w:cs="Tahoma"/>
      <w:color w:val="000000"/>
      <w:sz w:val="16"/>
      <w:szCs w:val="16"/>
    </w:rPr>
  </w:style>
  <w:style w:type="paragraph" w:styleId="BodyTextIndent">
    <w:name w:val="Body Text Indent"/>
    <w:basedOn w:val="Normal"/>
    <w:link w:val="BodyTextIndentChar"/>
    <w:rsid w:val="00CA2937"/>
    <w:pPr>
      <w:widowControl w:val="0"/>
      <w:spacing w:after="0" w:line="240" w:lineRule="auto"/>
      <w:ind w:left="547"/>
    </w:pPr>
    <w:rPr>
      <w:rFonts w:ascii=".VnArial" w:hAnsi=".VnArial"/>
      <w:snapToGrid w:val="0"/>
      <w:color w:val="auto"/>
      <w:sz w:val="20"/>
      <w:lang w:val="x-none" w:eastAsia="x-none"/>
    </w:rPr>
  </w:style>
  <w:style w:type="character" w:customStyle="1" w:styleId="BodyTextIndentChar">
    <w:name w:val="Body Text Indent Char"/>
    <w:link w:val="BodyTextIndent"/>
    <w:rsid w:val="00CA2937"/>
    <w:rPr>
      <w:rFonts w:ascii=".VnArial" w:hAnsi=".VnArial"/>
      <w:snapToGrid w:val="0"/>
    </w:rPr>
  </w:style>
  <w:style w:type="paragraph" w:styleId="TOC3">
    <w:name w:val="toc 3"/>
    <w:basedOn w:val="Normal"/>
    <w:next w:val="Normal"/>
    <w:autoRedefine/>
    <w:uiPriority w:val="39"/>
    <w:rsid w:val="0028293F"/>
    <w:pPr>
      <w:ind w:left="480"/>
    </w:pPr>
  </w:style>
  <w:style w:type="paragraph" w:customStyle="1" w:styleId="TableSmHeading">
    <w:name w:val="Table_Sm_Heading"/>
    <w:basedOn w:val="Normal"/>
    <w:rsid w:val="00E36B2A"/>
    <w:pPr>
      <w:keepNext/>
      <w:keepLines/>
      <w:spacing w:before="60" w:after="40" w:line="300" w:lineRule="atLeast"/>
      <w:ind w:left="0"/>
      <w:jc w:val="left"/>
    </w:pPr>
    <w:rPr>
      <w:rFonts w:ascii="Futura Bk" w:hAnsi="Futura Bk"/>
      <w:b/>
      <w:color w:val="auto"/>
      <w:sz w:val="16"/>
    </w:rPr>
  </w:style>
  <w:style w:type="paragraph" w:customStyle="1" w:styleId="HPTableTitle">
    <w:name w:val="HP_Table_Title"/>
    <w:basedOn w:val="Normal"/>
    <w:next w:val="Normal"/>
    <w:rsid w:val="00E36B2A"/>
    <w:pPr>
      <w:keepNext/>
      <w:keepLines/>
      <w:spacing w:before="240" w:after="60" w:line="300" w:lineRule="atLeast"/>
      <w:ind w:left="0"/>
      <w:jc w:val="left"/>
    </w:pPr>
    <w:rPr>
      <w:rFonts w:ascii="Futura Bk" w:hAnsi="Futura Bk"/>
      <w:b/>
      <w:color w:val="auto"/>
      <w:sz w:val="18"/>
    </w:rPr>
  </w:style>
  <w:style w:type="paragraph" w:customStyle="1" w:styleId="TableSmHeadingRight">
    <w:name w:val="Table_Sm_Heading_Right"/>
    <w:basedOn w:val="TableSmHeading"/>
    <w:rsid w:val="00E36B2A"/>
    <w:pPr>
      <w:jc w:val="right"/>
    </w:pPr>
  </w:style>
  <w:style w:type="paragraph" w:customStyle="1" w:styleId="TableMedium">
    <w:name w:val="Table_Medium"/>
    <w:basedOn w:val="Normal"/>
    <w:rsid w:val="00E36B2A"/>
    <w:pPr>
      <w:spacing w:before="40" w:after="40" w:line="300" w:lineRule="atLeast"/>
      <w:ind w:left="0"/>
      <w:jc w:val="left"/>
    </w:pPr>
    <w:rPr>
      <w:rFonts w:ascii="Futura Bk" w:hAnsi="Futura Bk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221F4"/>
    <w:pPr>
      <w:spacing w:before="0" w:after="200" w:line="276" w:lineRule="auto"/>
      <w:contextualSpacing/>
      <w:jc w:val="left"/>
    </w:pPr>
    <w:rPr>
      <w:rFonts w:ascii="Calibri" w:hAnsi="Calibri"/>
      <w:color w:val="auto"/>
      <w:sz w:val="22"/>
      <w:szCs w:val="22"/>
      <w:lang w:bidi="en-US"/>
    </w:rPr>
  </w:style>
  <w:style w:type="paragraph" w:styleId="HTMLPreformatted">
    <w:name w:val="HTML Preformatted"/>
    <w:basedOn w:val="Normal"/>
    <w:link w:val="HTMLPreformattedChar"/>
    <w:uiPriority w:val="99"/>
    <w:rsid w:val="001221F4"/>
    <w:pPr>
      <w:spacing w:before="0" w:after="200" w:line="276" w:lineRule="auto"/>
      <w:ind w:left="0"/>
      <w:jc w:val="left"/>
    </w:pPr>
    <w:rPr>
      <w:rFonts w:ascii="Courier New" w:hAnsi="Courier New" w:cs="Courier New"/>
      <w:color w:val="auto"/>
      <w:sz w:val="20"/>
      <w:lang w:bidi="en-US"/>
    </w:rPr>
  </w:style>
  <w:style w:type="character" w:customStyle="1" w:styleId="HTMLPreformattedChar">
    <w:name w:val="HTML Preformatted Char"/>
    <w:link w:val="HTMLPreformatted"/>
    <w:uiPriority w:val="99"/>
    <w:rsid w:val="001221F4"/>
    <w:rPr>
      <w:rFonts w:ascii="Courier New" w:hAnsi="Courier New" w:cs="Courier New"/>
      <w:lang w:eastAsia="en-US" w:bidi="en-US"/>
    </w:rPr>
  </w:style>
  <w:style w:type="paragraph" w:customStyle="1" w:styleId="Code">
    <w:name w:val="Code"/>
    <w:basedOn w:val="Normal"/>
    <w:link w:val="CodeChar"/>
    <w:qFormat/>
    <w:rsid w:val="001221F4"/>
    <w:pPr>
      <w:pBdr>
        <w:top w:val="single" w:sz="4" w:space="0" w:color="auto"/>
        <w:left w:val="single" w:sz="4" w:space="4" w:color="auto"/>
        <w:bottom w:val="single" w:sz="4" w:space="1" w:color="auto"/>
        <w:right w:val="single" w:sz="4" w:space="4" w:color="auto"/>
      </w:pBdr>
      <w:spacing w:before="0" w:after="0"/>
      <w:ind w:left="0"/>
    </w:pPr>
    <w:rPr>
      <w:rFonts w:ascii="Courier New" w:hAnsi="Courier New" w:cs="Courier New"/>
      <w:sz w:val="20"/>
      <w:szCs w:val="16"/>
      <w:lang w:eastAsia="ko-KR"/>
    </w:rPr>
  </w:style>
  <w:style w:type="character" w:customStyle="1" w:styleId="CodeChar">
    <w:name w:val="Code Char"/>
    <w:link w:val="Code"/>
    <w:rsid w:val="001221F4"/>
    <w:rPr>
      <w:rFonts w:ascii="Courier New" w:hAnsi="Courier New" w:cs="Courier New"/>
      <w:color w:val="000000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45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io\AppData\Local\Microsoft\Windows\Temporary%20Internet%20Files\Content.Outlook\YDRL9P9C\Template%20-%20Blank%20Document%20v2%2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7EDED1-B2C2-4792-9F05-98A1E2EEE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Blank Document v2 1</Template>
  <TotalTime>0</TotalTime>
  <Pages>52</Pages>
  <Words>3105</Words>
  <Characters>17701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- Blank Document</vt:lpstr>
    </vt:vector>
  </TitlesOfParts>
  <Company>HIPT</Company>
  <LinksUpToDate>false</LinksUpToDate>
  <CharactersWithSpaces>20765</CharactersWithSpaces>
  <SharedDoc>false</SharedDoc>
  <HLinks>
    <vt:vector size="180" baseType="variant">
      <vt:variant>
        <vt:i4>1835058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_Toc377069051</vt:lpwstr>
      </vt:variant>
      <vt:variant>
        <vt:i4>1835058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_Toc377069050</vt:lpwstr>
      </vt:variant>
      <vt:variant>
        <vt:i4>1900594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_Toc377069049</vt:lpwstr>
      </vt:variant>
      <vt:variant>
        <vt:i4>1900594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_Toc377069048</vt:lpwstr>
      </vt:variant>
      <vt:variant>
        <vt:i4>1900594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_Toc377069047</vt:lpwstr>
      </vt:variant>
      <vt:variant>
        <vt:i4>1900594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_Toc377069046</vt:lpwstr>
      </vt:variant>
      <vt:variant>
        <vt:i4>1900594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_Toc377069045</vt:lpwstr>
      </vt:variant>
      <vt:variant>
        <vt:i4>1900594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_Toc377069044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_Toc377069043</vt:lpwstr>
      </vt:variant>
      <vt:variant>
        <vt:i4>1900594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_Toc377069042</vt:lpwstr>
      </vt:variant>
      <vt:variant>
        <vt:i4>1900594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_Toc377069041</vt:lpwstr>
      </vt:variant>
      <vt:variant>
        <vt:i4>1900594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_Toc377069040</vt:lpwstr>
      </vt:variant>
      <vt:variant>
        <vt:i4>1703986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_Toc377069039</vt:lpwstr>
      </vt:variant>
      <vt:variant>
        <vt:i4>1703986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_Toc377069038</vt:lpwstr>
      </vt:variant>
      <vt:variant>
        <vt:i4>1703986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_Toc377069037</vt:lpwstr>
      </vt:variant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_Toc377069036</vt:lpwstr>
      </vt:variant>
      <vt:variant>
        <vt:i4>1703986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_Toc377069035</vt:lpwstr>
      </vt:variant>
      <vt:variant>
        <vt:i4>1703986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_Toc377069034</vt:lpwstr>
      </vt:variant>
      <vt:variant>
        <vt:i4>1703986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_Toc377069033</vt:lpwstr>
      </vt:variant>
      <vt:variant>
        <vt:i4>1703986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_Toc377069032</vt:lpwstr>
      </vt:variant>
      <vt:variant>
        <vt:i4>1703986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_Toc377069031</vt:lpwstr>
      </vt:variant>
      <vt:variant>
        <vt:i4>1703986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_Toc377069030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_Toc377069029</vt:lpwstr>
      </vt:variant>
      <vt:variant>
        <vt:i4>1769522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_Toc377069028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_Toc377069027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_Toc377069026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_Toc377069025</vt:lpwstr>
      </vt:variant>
      <vt:variant>
        <vt:i4>1769522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_Toc377069024</vt:lpwstr>
      </vt:variant>
      <vt:variant>
        <vt:i4>1769522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_Toc377069023</vt:lpwstr>
      </vt:variant>
      <vt:variant>
        <vt:i4>1769522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_Toc377069022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- Blank Document</dc:title>
  <dc:subject>2/1</dc:subject>
  <dc:creator>Mai Huong</dc:creator>
  <cp:keywords>Template, Report, Meeting</cp:keywords>
  <cp:lastModifiedBy>Admin</cp:lastModifiedBy>
  <cp:revision>2</cp:revision>
  <cp:lastPrinted>1601-01-01T00:00:00Z</cp:lastPrinted>
  <dcterms:created xsi:type="dcterms:W3CDTF">2019-12-25T02:10:00Z</dcterms:created>
  <dcterms:modified xsi:type="dcterms:W3CDTF">2019-12-25T02:10:00Z</dcterms:modified>
  <cp:category>Template</cp:category>
</cp:coreProperties>
</file>