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2217" w:rsidRPr="002C6D82" w:rsidRDefault="00942217" w:rsidP="002C6D82">
      <w:pPr>
        <w:jc w:val="center"/>
      </w:pPr>
      <w:bookmarkStart w:id="0" w:name="_GoBack"/>
      <w:bookmarkEnd w:id="0"/>
    </w:p>
    <w:p w:rsidR="002C6D82" w:rsidRDefault="002C6D82" w:rsidP="002C6D82">
      <w:pPr>
        <w:jc w:val="center"/>
      </w:pPr>
    </w:p>
    <w:p w:rsidR="00980C7B" w:rsidRDefault="00980C7B" w:rsidP="002C6D82">
      <w:pPr>
        <w:jc w:val="center"/>
      </w:pPr>
    </w:p>
    <w:p w:rsidR="00980C7B" w:rsidRDefault="00980C7B" w:rsidP="002C6D82">
      <w:pPr>
        <w:jc w:val="center"/>
      </w:pPr>
    </w:p>
    <w:p w:rsidR="00980C7B" w:rsidRPr="002C6D82" w:rsidRDefault="00980C7B" w:rsidP="002C6D82">
      <w:pPr>
        <w:jc w:val="center"/>
      </w:pPr>
    </w:p>
    <w:p w:rsidR="002C6D82" w:rsidRPr="002C6D82" w:rsidRDefault="002C6D82" w:rsidP="002C6D82">
      <w:pPr>
        <w:jc w:val="center"/>
      </w:pPr>
    </w:p>
    <w:p w:rsidR="002C6D82" w:rsidRDefault="002C6D82" w:rsidP="00E36B2A">
      <w:pPr>
        <w:ind w:left="0"/>
      </w:pPr>
    </w:p>
    <w:p w:rsidR="00E36B2A" w:rsidRPr="002C6D82" w:rsidRDefault="00E36B2A" w:rsidP="00E36B2A">
      <w:pPr>
        <w:ind w:left="0"/>
      </w:pPr>
    </w:p>
    <w:p w:rsidR="002C6D82" w:rsidRPr="002C6D82" w:rsidRDefault="002C6D82" w:rsidP="002C6D82">
      <w:pPr>
        <w:jc w:val="center"/>
      </w:pPr>
    </w:p>
    <w:p w:rsidR="003A5B15" w:rsidRPr="00CC0DD5" w:rsidRDefault="00CC0DD5" w:rsidP="003A5B15">
      <w:pPr>
        <w:spacing w:line="240" w:lineRule="auto"/>
        <w:ind w:left="142"/>
        <w:jc w:val="right"/>
        <w:rPr>
          <w:b/>
          <w:sz w:val="40"/>
          <w:szCs w:val="40"/>
        </w:rPr>
      </w:pPr>
      <w:r w:rsidRPr="00CC0DD5">
        <w:rPr>
          <w:b/>
          <w:sz w:val="32"/>
          <w:szCs w:val="32"/>
        </w:rPr>
        <w:t xml:space="preserve"> </w:t>
      </w:r>
    </w:p>
    <w:p w:rsidR="00CC0DD5" w:rsidRPr="00CC0DD5" w:rsidRDefault="00AE4829" w:rsidP="00CC0DD5">
      <w:pPr>
        <w:pBdr>
          <w:bottom w:val="single" w:sz="4" w:space="1" w:color="auto"/>
        </w:pBdr>
        <w:jc w:val="right"/>
        <w:rPr>
          <w:b/>
          <w:sz w:val="40"/>
          <w:szCs w:val="40"/>
        </w:rPr>
      </w:pPr>
      <w:r>
        <w:rPr>
          <w:b/>
          <w:sz w:val="40"/>
          <w:szCs w:val="40"/>
        </w:rPr>
        <w:t>QUY TRÌNH CÀI ĐẶT ORACLE RAC 11GR2</w:t>
      </w:r>
    </w:p>
    <w:p w:rsidR="002C6D82" w:rsidRPr="00CC0DD5" w:rsidRDefault="00CC0DD5" w:rsidP="00CC0DD5">
      <w:pPr>
        <w:ind w:left="284"/>
        <w:jc w:val="right"/>
        <w:rPr>
          <w:b/>
          <w:sz w:val="36"/>
          <w:szCs w:val="36"/>
        </w:rPr>
      </w:pPr>
      <w:r w:rsidRPr="00CC0DD5">
        <w:rPr>
          <w:b/>
          <w:sz w:val="36"/>
          <w:szCs w:val="36"/>
        </w:rPr>
        <w:t xml:space="preserve">DỰ ÁN: </w:t>
      </w:r>
      <w:r w:rsidR="003D3AE2">
        <w:rPr>
          <w:b/>
          <w:sz w:val="36"/>
          <w:szCs w:val="36"/>
        </w:rPr>
        <w:t>XÂY DỰNG HỆ THỐNG QUẢN LÝ DÂN CƯ THÀNH PHỐ HẢI PHÒNG</w:t>
      </w:r>
    </w:p>
    <w:p w:rsidR="00E36B2A" w:rsidRDefault="00E36B2A" w:rsidP="00E36B2A">
      <w:pPr>
        <w:ind w:left="0"/>
        <w:rPr>
          <w:szCs w:val="24"/>
        </w:rPr>
      </w:pPr>
    </w:p>
    <w:p w:rsidR="00E36B2A" w:rsidRDefault="00E36B2A" w:rsidP="00E36B2A">
      <w:pPr>
        <w:ind w:left="0"/>
        <w:rPr>
          <w:szCs w:val="24"/>
        </w:rPr>
      </w:pPr>
    </w:p>
    <w:p w:rsidR="00E36B2A" w:rsidRDefault="00E36B2A" w:rsidP="00E36B2A">
      <w:pPr>
        <w:ind w:left="3600" w:firstLine="720"/>
        <w:rPr>
          <w:szCs w:val="24"/>
        </w:rPr>
      </w:pPr>
    </w:p>
    <w:p w:rsidR="002C6D82" w:rsidRDefault="002C6D82" w:rsidP="002C6D82">
      <w:pPr>
        <w:jc w:val="center"/>
        <w:rPr>
          <w:szCs w:val="24"/>
        </w:rPr>
      </w:pPr>
    </w:p>
    <w:p w:rsidR="00CC0DD5" w:rsidRDefault="00CC0DD5" w:rsidP="002C6D82">
      <w:pPr>
        <w:jc w:val="center"/>
        <w:rPr>
          <w:szCs w:val="24"/>
        </w:rPr>
      </w:pPr>
    </w:p>
    <w:p w:rsidR="002C6D82" w:rsidRDefault="002C6D82" w:rsidP="002C6D82">
      <w:pPr>
        <w:jc w:val="center"/>
        <w:rPr>
          <w:szCs w:val="24"/>
        </w:rPr>
      </w:pPr>
    </w:p>
    <w:p w:rsidR="002C6D82" w:rsidRDefault="002C6D82" w:rsidP="002C6D82">
      <w:pPr>
        <w:jc w:val="center"/>
        <w:rPr>
          <w:szCs w:val="24"/>
        </w:rPr>
      </w:pPr>
    </w:p>
    <w:p w:rsidR="002C6D82" w:rsidRDefault="002C6D82" w:rsidP="002C6D82">
      <w:pPr>
        <w:jc w:val="center"/>
        <w:rPr>
          <w:szCs w:val="24"/>
        </w:rPr>
      </w:pPr>
    </w:p>
    <w:p w:rsidR="00980C7B" w:rsidRDefault="00980C7B" w:rsidP="002C6D82">
      <w:pPr>
        <w:jc w:val="center"/>
        <w:rPr>
          <w:szCs w:val="24"/>
        </w:rPr>
      </w:pPr>
    </w:p>
    <w:p w:rsidR="002C6D82" w:rsidRPr="00091614" w:rsidRDefault="00CB7FE0" w:rsidP="00980C7B">
      <w:pPr>
        <w:jc w:val="center"/>
        <w:rPr>
          <w:b/>
          <w:i/>
          <w:szCs w:val="24"/>
        </w:rPr>
      </w:pPr>
      <w:r>
        <w:rPr>
          <w:b/>
          <w:i/>
          <w:szCs w:val="24"/>
        </w:rPr>
        <w:t>Tháng 03</w:t>
      </w:r>
      <w:r w:rsidR="00B34794" w:rsidRPr="00091614">
        <w:rPr>
          <w:b/>
          <w:i/>
          <w:szCs w:val="24"/>
        </w:rPr>
        <w:t xml:space="preserve"> </w:t>
      </w:r>
      <w:r>
        <w:rPr>
          <w:b/>
          <w:i/>
          <w:szCs w:val="24"/>
        </w:rPr>
        <w:t>/2014</w:t>
      </w:r>
    </w:p>
    <w:p w:rsidR="00E36B2A" w:rsidRPr="00EA1BE1" w:rsidRDefault="002A6047" w:rsidP="00EA1BE1">
      <w:pPr>
        <w:pStyle w:val="HPTableTitle"/>
        <w:jc w:val="both"/>
        <w:rPr>
          <w:rFonts w:ascii="Times New Roman" w:hAnsi="Times New Roman"/>
          <w:sz w:val="28"/>
          <w:szCs w:val="24"/>
          <w:lang w:val="en-GB"/>
        </w:rPr>
      </w:pPr>
      <w:r>
        <w:br w:type="page"/>
      </w:r>
      <w:bookmarkStart w:id="1" w:name="_Toc332809365"/>
      <w:bookmarkStart w:id="2" w:name="hp_LogicalHeaderComplete"/>
      <w:r w:rsidR="00E36B2A" w:rsidRPr="00EA1BE1">
        <w:rPr>
          <w:rFonts w:ascii="Times New Roman" w:hAnsi="Times New Roman"/>
          <w:sz w:val="28"/>
          <w:szCs w:val="24"/>
          <w:lang w:val="en-GB"/>
        </w:rPr>
        <w:lastRenderedPageBreak/>
        <w:t>Thông tin phiên bản</w:t>
      </w:r>
      <w:bookmarkEnd w:id="1"/>
      <w:r w:rsidR="00E36B2A" w:rsidRPr="00EA1BE1">
        <w:rPr>
          <w:rFonts w:ascii="Times New Roman" w:hAnsi="Times New Roman"/>
          <w:sz w:val="28"/>
          <w:szCs w:val="24"/>
          <w:lang w:val="en-GB"/>
        </w:rPr>
        <w:tab/>
      </w:r>
    </w:p>
    <w:tbl>
      <w:tblPr>
        <w:tblW w:w="9214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dashSmallGap" w:sz="4" w:space="0" w:color="auto"/>
          <w:insideV w:val="dashSmallGap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2976"/>
        <w:gridCol w:w="1985"/>
        <w:gridCol w:w="2126"/>
      </w:tblGrid>
      <w:tr w:rsidR="00E36B2A" w:rsidRPr="00E36B2A" w:rsidTr="00B941F1">
        <w:tc>
          <w:tcPr>
            <w:tcW w:w="2127" w:type="dxa"/>
          </w:tcPr>
          <w:p w:rsidR="00E36B2A" w:rsidRPr="00E36B2A" w:rsidRDefault="00E36B2A" w:rsidP="00E717D7">
            <w:pPr>
              <w:pStyle w:val="TableSmHeadingRight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E36B2A">
              <w:rPr>
                <w:rFonts w:ascii="Times New Roman" w:hAnsi="Times New Roman"/>
                <w:sz w:val="24"/>
                <w:szCs w:val="24"/>
                <w:lang w:val="en-GB"/>
              </w:rPr>
              <w:t>Dự án</w:t>
            </w:r>
            <w:r w:rsidR="00B941F1">
              <w:rPr>
                <w:rFonts w:ascii="Times New Roman" w:hAnsi="Times New Roman"/>
                <w:sz w:val="24"/>
                <w:szCs w:val="24"/>
                <w:lang w:val="en-GB"/>
              </w:rPr>
              <w:t>:</w:t>
            </w:r>
          </w:p>
        </w:tc>
        <w:tc>
          <w:tcPr>
            <w:tcW w:w="7087" w:type="dxa"/>
            <w:gridSpan w:val="3"/>
          </w:tcPr>
          <w:p w:rsidR="00E36B2A" w:rsidRPr="00E36B2A" w:rsidRDefault="003D3AE2" w:rsidP="00E717D7">
            <w:pPr>
              <w:pStyle w:val="TableMedium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Xây dựng hệ thống Quản lý dân cư Thành phố Hải Phòng</w:t>
            </w:r>
          </w:p>
        </w:tc>
      </w:tr>
      <w:tr w:rsidR="00E36B2A" w:rsidRPr="00E36B2A" w:rsidTr="00B941F1">
        <w:trPr>
          <w:trHeight w:val="236"/>
        </w:trPr>
        <w:tc>
          <w:tcPr>
            <w:tcW w:w="2127" w:type="dxa"/>
          </w:tcPr>
          <w:p w:rsidR="00E36B2A" w:rsidRPr="00E36B2A" w:rsidRDefault="00B941F1" w:rsidP="00E717D7">
            <w:pPr>
              <w:pStyle w:val="TableSmHeadingRight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Quản trị dự án:</w:t>
            </w:r>
          </w:p>
        </w:tc>
        <w:tc>
          <w:tcPr>
            <w:tcW w:w="7087" w:type="dxa"/>
            <w:gridSpan w:val="3"/>
          </w:tcPr>
          <w:p w:rsidR="00E36B2A" w:rsidRPr="00E36B2A" w:rsidRDefault="003D3AE2" w:rsidP="00E717D7">
            <w:pPr>
              <w:pStyle w:val="TableMedium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Nguyễn Quang Hải</w:t>
            </w:r>
          </w:p>
        </w:tc>
      </w:tr>
      <w:tr w:rsidR="00E36B2A" w:rsidRPr="00E36B2A" w:rsidTr="00B941F1">
        <w:trPr>
          <w:trHeight w:val="236"/>
        </w:trPr>
        <w:tc>
          <w:tcPr>
            <w:tcW w:w="2127" w:type="dxa"/>
          </w:tcPr>
          <w:p w:rsidR="00E36B2A" w:rsidRPr="00E36B2A" w:rsidRDefault="00E36B2A" w:rsidP="003D3AE2">
            <w:pPr>
              <w:pStyle w:val="TableSmHeadingRight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E36B2A">
              <w:rPr>
                <w:rFonts w:ascii="Times New Roman" w:hAnsi="Times New Roman"/>
                <w:sz w:val="24"/>
                <w:szCs w:val="24"/>
                <w:lang w:val="en-GB"/>
              </w:rPr>
              <w:t xml:space="preserve">Người </w:t>
            </w:r>
            <w:r w:rsidR="003D3AE2">
              <w:rPr>
                <w:rFonts w:ascii="Times New Roman" w:hAnsi="Times New Roman"/>
                <w:sz w:val="24"/>
                <w:szCs w:val="24"/>
                <w:lang w:val="en-GB"/>
              </w:rPr>
              <w:t>lập</w:t>
            </w:r>
            <w:r w:rsidR="00B941F1">
              <w:rPr>
                <w:rFonts w:ascii="Times New Roman" w:hAnsi="Times New Roman"/>
                <w:sz w:val="24"/>
                <w:szCs w:val="24"/>
                <w:lang w:val="en-GB"/>
              </w:rPr>
              <w:t>:</w:t>
            </w:r>
          </w:p>
        </w:tc>
        <w:tc>
          <w:tcPr>
            <w:tcW w:w="2976" w:type="dxa"/>
          </w:tcPr>
          <w:p w:rsidR="00E36B2A" w:rsidRPr="00E36B2A" w:rsidRDefault="00D203A4" w:rsidP="00E717D7">
            <w:pPr>
              <w:pStyle w:val="TableMedium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Bùi Xuân Huy</w:t>
            </w:r>
          </w:p>
        </w:tc>
        <w:tc>
          <w:tcPr>
            <w:tcW w:w="1985" w:type="dxa"/>
          </w:tcPr>
          <w:p w:rsidR="00E36B2A" w:rsidRPr="00E36B2A" w:rsidRDefault="00E36B2A" w:rsidP="00E717D7">
            <w:pPr>
              <w:pStyle w:val="TableSmHeadingRight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E36B2A">
              <w:rPr>
                <w:rFonts w:ascii="Times New Roman" w:hAnsi="Times New Roman"/>
                <w:sz w:val="24"/>
                <w:szCs w:val="24"/>
                <w:lang w:val="en-GB"/>
              </w:rPr>
              <w:t>Ngày</w:t>
            </w:r>
            <w:r w:rsidR="00B941F1">
              <w:rPr>
                <w:rFonts w:ascii="Times New Roman" w:hAnsi="Times New Roman"/>
                <w:sz w:val="24"/>
                <w:szCs w:val="24"/>
                <w:lang w:val="en-GB"/>
              </w:rPr>
              <w:t>:</w:t>
            </w:r>
          </w:p>
        </w:tc>
        <w:tc>
          <w:tcPr>
            <w:tcW w:w="2126" w:type="dxa"/>
          </w:tcPr>
          <w:p w:rsidR="00E36B2A" w:rsidRPr="00E36B2A" w:rsidRDefault="00D203A4" w:rsidP="00E717D7">
            <w:pPr>
              <w:pStyle w:val="TableMedium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20/03/2014</w:t>
            </w:r>
          </w:p>
        </w:tc>
      </w:tr>
      <w:tr w:rsidR="00E36B2A" w:rsidRPr="00E36B2A" w:rsidTr="00B941F1">
        <w:trPr>
          <w:trHeight w:val="236"/>
        </w:trPr>
        <w:tc>
          <w:tcPr>
            <w:tcW w:w="2127" w:type="dxa"/>
          </w:tcPr>
          <w:p w:rsidR="00E36B2A" w:rsidRPr="00E36B2A" w:rsidRDefault="00E36B2A" w:rsidP="00E717D7">
            <w:pPr>
              <w:pStyle w:val="TableSmHeadingRight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E36B2A">
              <w:rPr>
                <w:rFonts w:ascii="Times New Roman" w:hAnsi="Times New Roman"/>
                <w:sz w:val="24"/>
                <w:szCs w:val="24"/>
                <w:lang w:val="en-GB"/>
              </w:rPr>
              <w:t>Người phê duyệt</w:t>
            </w:r>
            <w:r w:rsidR="00B941F1">
              <w:rPr>
                <w:rFonts w:ascii="Times New Roman" w:hAnsi="Times New Roman"/>
                <w:sz w:val="24"/>
                <w:szCs w:val="24"/>
                <w:lang w:val="en-GB"/>
              </w:rPr>
              <w:t>:</w:t>
            </w:r>
          </w:p>
        </w:tc>
        <w:tc>
          <w:tcPr>
            <w:tcW w:w="2976" w:type="dxa"/>
          </w:tcPr>
          <w:p w:rsidR="00E36B2A" w:rsidRPr="00E36B2A" w:rsidRDefault="00E36B2A" w:rsidP="00E717D7">
            <w:pPr>
              <w:pStyle w:val="TableMedium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E36B2A" w:rsidRPr="00E36B2A" w:rsidRDefault="00E36B2A" w:rsidP="00E717D7">
            <w:pPr>
              <w:pStyle w:val="TableSmHeadingRight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E36B2A">
              <w:rPr>
                <w:rFonts w:ascii="Times New Roman" w:hAnsi="Times New Roman"/>
                <w:sz w:val="24"/>
                <w:szCs w:val="24"/>
                <w:lang w:val="en-GB"/>
              </w:rPr>
              <w:t>Ngày</w:t>
            </w:r>
            <w:r w:rsidR="00B941F1">
              <w:rPr>
                <w:rFonts w:ascii="Times New Roman" w:hAnsi="Times New Roman"/>
                <w:sz w:val="24"/>
                <w:szCs w:val="24"/>
                <w:lang w:val="en-GB"/>
              </w:rPr>
              <w:t>:</w:t>
            </w:r>
          </w:p>
        </w:tc>
        <w:tc>
          <w:tcPr>
            <w:tcW w:w="2126" w:type="dxa"/>
          </w:tcPr>
          <w:p w:rsidR="00E36B2A" w:rsidRPr="00E36B2A" w:rsidRDefault="00E36B2A" w:rsidP="00E717D7">
            <w:pPr>
              <w:pStyle w:val="TableMedium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</w:p>
        </w:tc>
      </w:tr>
      <w:tr w:rsidR="00E36B2A" w:rsidRPr="00E36B2A" w:rsidTr="00B941F1">
        <w:trPr>
          <w:trHeight w:val="236"/>
        </w:trPr>
        <w:tc>
          <w:tcPr>
            <w:tcW w:w="2127" w:type="dxa"/>
          </w:tcPr>
          <w:p w:rsidR="00E36B2A" w:rsidRPr="00E36B2A" w:rsidRDefault="00E36B2A" w:rsidP="00E717D7">
            <w:pPr>
              <w:pStyle w:val="TableSmHeadingRight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E36B2A">
              <w:rPr>
                <w:rFonts w:ascii="Times New Roman" w:hAnsi="Times New Roman"/>
                <w:sz w:val="24"/>
                <w:szCs w:val="24"/>
                <w:lang w:val="en-GB"/>
              </w:rPr>
              <w:t>Phiên bản</w:t>
            </w:r>
            <w:r w:rsidR="00B941F1">
              <w:rPr>
                <w:rFonts w:ascii="Times New Roman" w:hAnsi="Times New Roman"/>
                <w:sz w:val="24"/>
                <w:szCs w:val="24"/>
                <w:lang w:val="en-GB"/>
              </w:rPr>
              <w:t>:</w:t>
            </w:r>
          </w:p>
        </w:tc>
        <w:tc>
          <w:tcPr>
            <w:tcW w:w="2976" w:type="dxa"/>
          </w:tcPr>
          <w:p w:rsidR="00E36B2A" w:rsidRPr="00E36B2A" w:rsidRDefault="00E36B2A" w:rsidP="00E717D7">
            <w:pPr>
              <w:pStyle w:val="TableMedium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</w:p>
        </w:tc>
        <w:tc>
          <w:tcPr>
            <w:tcW w:w="1985" w:type="dxa"/>
          </w:tcPr>
          <w:p w:rsidR="00E36B2A" w:rsidRPr="00E36B2A" w:rsidRDefault="00E36B2A" w:rsidP="00E717D7">
            <w:pPr>
              <w:pStyle w:val="TableSmHeadingRight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E36B2A">
              <w:rPr>
                <w:rFonts w:ascii="Times New Roman" w:hAnsi="Times New Roman"/>
                <w:sz w:val="24"/>
                <w:szCs w:val="24"/>
                <w:lang w:val="en-GB"/>
              </w:rPr>
              <w:t>Ngày ban hành</w:t>
            </w:r>
            <w:r w:rsidR="00B941F1">
              <w:rPr>
                <w:rFonts w:ascii="Times New Roman" w:hAnsi="Times New Roman"/>
                <w:sz w:val="24"/>
                <w:szCs w:val="24"/>
                <w:lang w:val="en-GB"/>
              </w:rPr>
              <w:t>:</w:t>
            </w:r>
          </w:p>
        </w:tc>
        <w:tc>
          <w:tcPr>
            <w:tcW w:w="2126" w:type="dxa"/>
          </w:tcPr>
          <w:p w:rsidR="00E36B2A" w:rsidRPr="00E36B2A" w:rsidRDefault="00E36B2A" w:rsidP="00E717D7">
            <w:pPr>
              <w:pStyle w:val="TableMedium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</w:p>
        </w:tc>
      </w:tr>
      <w:tr w:rsidR="00E36B2A" w:rsidRPr="00E36B2A" w:rsidTr="00B941F1">
        <w:trPr>
          <w:trHeight w:val="236"/>
        </w:trPr>
        <w:tc>
          <w:tcPr>
            <w:tcW w:w="2127" w:type="dxa"/>
          </w:tcPr>
          <w:p w:rsidR="00E36B2A" w:rsidRPr="00E36B2A" w:rsidRDefault="00E36B2A" w:rsidP="00E717D7">
            <w:pPr>
              <w:pStyle w:val="TableSmHeadingRight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E36B2A">
              <w:rPr>
                <w:rFonts w:ascii="Times New Roman" w:hAnsi="Times New Roman"/>
                <w:sz w:val="24"/>
                <w:szCs w:val="24"/>
                <w:lang w:val="en-GB"/>
              </w:rPr>
              <w:t>Tên file</w:t>
            </w:r>
            <w:r w:rsidR="00B941F1">
              <w:rPr>
                <w:rFonts w:ascii="Times New Roman" w:hAnsi="Times New Roman"/>
                <w:sz w:val="24"/>
                <w:szCs w:val="24"/>
                <w:lang w:val="en-GB"/>
              </w:rPr>
              <w:t>:</w:t>
            </w:r>
          </w:p>
        </w:tc>
        <w:tc>
          <w:tcPr>
            <w:tcW w:w="7087" w:type="dxa"/>
            <w:gridSpan w:val="3"/>
          </w:tcPr>
          <w:p w:rsidR="00B941F1" w:rsidRPr="00E36B2A" w:rsidRDefault="00B941F1" w:rsidP="003A5B15">
            <w:pPr>
              <w:pStyle w:val="TableMedium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</w:p>
        </w:tc>
      </w:tr>
    </w:tbl>
    <w:p w:rsidR="00E36B2A" w:rsidRPr="00E36B2A" w:rsidRDefault="00E36B2A" w:rsidP="00E36B2A">
      <w:pPr>
        <w:pStyle w:val="HPTableTitle"/>
        <w:jc w:val="both"/>
        <w:rPr>
          <w:rFonts w:ascii="Times New Roman" w:hAnsi="Times New Roman"/>
          <w:sz w:val="28"/>
          <w:szCs w:val="24"/>
          <w:lang w:val="en-GB"/>
        </w:rPr>
      </w:pPr>
      <w:bookmarkStart w:id="3" w:name="hp_DistributionList"/>
      <w:bookmarkEnd w:id="2"/>
      <w:r w:rsidRPr="00E36B2A">
        <w:rPr>
          <w:rFonts w:ascii="Times New Roman" w:hAnsi="Times New Roman"/>
          <w:sz w:val="28"/>
          <w:szCs w:val="24"/>
          <w:lang w:val="en-GB"/>
        </w:rPr>
        <w:t>Phân phối tài liệu</w:t>
      </w:r>
    </w:p>
    <w:tbl>
      <w:tblPr>
        <w:tblW w:w="9214" w:type="dxa"/>
        <w:tblInd w:w="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9"/>
        <w:gridCol w:w="4253"/>
        <w:gridCol w:w="1984"/>
        <w:gridCol w:w="2268"/>
      </w:tblGrid>
      <w:tr w:rsidR="00E36B2A" w:rsidRPr="00E36B2A" w:rsidTr="00E36B2A">
        <w:trPr>
          <w:tblHeader/>
        </w:trPr>
        <w:tc>
          <w:tcPr>
            <w:tcW w:w="709" w:type="dxa"/>
          </w:tcPr>
          <w:p w:rsidR="00E36B2A" w:rsidRPr="00E36B2A" w:rsidRDefault="00E36B2A" w:rsidP="00E36B2A">
            <w:pPr>
              <w:pStyle w:val="TableSmHeading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E36B2A">
              <w:rPr>
                <w:rFonts w:ascii="Times New Roman" w:hAnsi="Times New Roman"/>
                <w:sz w:val="24"/>
                <w:szCs w:val="24"/>
                <w:lang w:val="en-GB"/>
              </w:rPr>
              <w:t>STT</w:t>
            </w:r>
          </w:p>
        </w:tc>
        <w:tc>
          <w:tcPr>
            <w:tcW w:w="4253" w:type="dxa"/>
          </w:tcPr>
          <w:p w:rsidR="00E36B2A" w:rsidRPr="00E36B2A" w:rsidRDefault="00E36B2A" w:rsidP="00E36B2A">
            <w:pPr>
              <w:pStyle w:val="TableSmHeading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E36B2A">
              <w:rPr>
                <w:rFonts w:ascii="Times New Roman" w:hAnsi="Times New Roman"/>
                <w:sz w:val="24"/>
                <w:szCs w:val="24"/>
                <w:lang w:val="en-GB"/>
              </w:rPr>
              <w:t>Chuyển tới</w:t>
            </w:r>
          </w:p>
        </w:tc>
        <w:tc>
          <w:tcPr>
            <w:tcW w:w="1984" w:type="dxa"/>
          </w:tcPr>
          <w:p w:rsidR="00E36B2A" w:rsidRPr="00E36B2A" w:rsidRDefault="00E36B2A" w:rsidP="00E36B2A">
            <w:pPr>
              <w:pStyle w:val="TableSmHeading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E36B2A">
              <w:rPr>
                <w:rFonts w:ascii="Times New Roman" w:hAnsi="Times New Roman"/>
                <w:sz w:val="24"/>
                <w:szCs w:val="24"/>
                <w:lang w:val="en-GB"/>
              </w:rPr>
              <w:t>Ngày</w:t>
            </w:r>
          </w:p>
        </w:tc>
        <w:tc>
          <w:tcPr>
            <w:tcW w:w="2268" w:type="dxa"/>
          </w:tcPr>
          <w:p w:rsidR="00E36B2A" w:rsidRPr="00E36B2A" w:rsidRDefault="003A5B15" w:rsidP="00E36B2A">
            <w:pPr>
              <w:pStyle w:val="TableSmHeading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Ghi chú</w:t>
            </w:r>
          </w:p>
        </w:tc>
      </w:tr>
      <w:tr w:rsidR="00E36B2A" w:rsidRPr="00E36B2A" w:rsidTr="00E36B2A">
        <w:tc>
          <w:tcPr>
            <w:tcW w:w="709" w:type="dxa"/>
          </w:tcPr>
          <w:p w:rsidR="00E36B2A" w:rsidRPr="00E36B2A" w:rsidRDefault="00B941F1" w:rsidP="00B941F1">
            <w:pPr>
              <w:pStyle w:val="TableMedium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253" w:type="dxa"/>
          </w:tcPr>
          <w:p w:rsidR="00E36B2A" w:rsidRPr="00E36B2A" w:rsidRDefault="00CC0DD5" w:rsidP="00E717D7">
            <w:pPr>
              <w:pStyle w:val="TableMedium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Khách hàng</w:t>
            </w:r>
          </w:p>
        </w:tc>
        <w:tc>
          <w:tcPr>
            <w:tcW w:w="1984" w:type="dxa"/>
          </w:tcPr>
          <w:p w:rsidR="00E36B2A" w:rsidRPr="00E36B2A" w:rsidRDefault="00E36B2A" w:rsidP="00E717D7">
            <w:pPr>
              <w:pStyle w:val="TableMedium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E36B2A" w:rsidRPr="00E36B2A" w:rsidRDefault="00E36B2A" w:rsidP="00E717D7">
            <w:pPr>
              <w:pStyle w:val="TableMedium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6B2A" w:rsidRPr="00E36B2A" w:rsidTr="00E36B2A">
        <w:tc>
          <w:tcPr>
            <w:tcW w:w="709" w:type="dxa"/>
          </w:tcPr>
          <w:p w:rsidR="00E36B2A" w:rsidRPr="00E36B2A" w:rsidRDefault="00B941F1" w:rsidP="00B941F1">
            <w:pPr>
              <w:pStyle w:val="TableMedium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2</w:t>
            </w:r>
          </w:p>
        </w:tc>
        <w:tc>
          <w:tcPr>
            <w:tcW w:w="4253" w:type="dxa"/>
          </w:tcPr>
          <w:p w:rsidR="00E36B2A" w:rsidRPr="00E36B2A" w:rsidRDefault="00E36B2A" w:rsidP="00E717D7">
            <w:pPr>
              <w:pStyle w:val="TableMedium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</w:p>
        </w:tc>
        <w:tc>
          <w:tcPr>
            <w:tcW w:w="1984" w:type="dxa"/>
          </w:tcPr>
          <w:p w:rsidR="00E36B2A" w:rsidRPr="00E36B2A" w:rsidRDefault="00E36B2A" w:rsidP="00E717D7">
            <w:pPr>
              <w:pStyle w:val="TableMedium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</w:p>
        </w:tc>
        <w:tc>
          <w:tcPr>
            <w:tcW w:w="2268" w:type="dxa"/>
          </w:tcPr>
          <w:p w:rsidR="00E36B2A" w:rsidRPr="00E36B2A" w:rsidRDefault="00E36B2A" w:rsidP="00E717D7">
            <w:pPr>
              <w:pStyle w:val="TableMedium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</w:p>
        </w:tc>
      </w:tr>
      <w:tr w:rsidR="00E36B2A" w:rsidRPr="00E36B2A" w:rsidTr="00E36B2A">
        <w:tc>
          <w:tcPr>
            <w:tcW w:w="709" w:type="dxa"/>
          </w:tcPr>
          <w:p w:rsidR="00E36B2A" w:rsidRPr="00E36B2A" w:rsidRDefault="00B941F1" w:rsidP="00B941F1">
            <w:pPr>
              <w:pStyle w:val="TableMedium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3</w:t>
            </w:r>
          </w:p>
        </w:tc>
        <w:tc>
          <w:tcPr>
            <w:tcW w:w="4253" w:type="dxa"/>
          </w:tcPr>
          <w:p w:rsidR="00E36B2A" w:rsidRPr="00E36B2A" w:rsidRDefault="00E36B2A" w:rsidP="00E717D7">
            <w:pPr>
              <w:pStyle w:val="TableMedium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</w:p>
        </w:tc>
        <w:tc>
          <w:tcPr>
            <w:tcW w:w="1984" w:type="dxa"/>
          </w:tcPr>
          <w:p w:rsidR="00E36B2A" w:rsidRPr="00E36B2A" w:rsidRDefault="00E36B2A" w:rsidP="00E717D7">
            <w:pPr>
              <w:pStyle w:val="TableMedium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</w:p>
        </w:tc>
        <w:tc>
          <w:tcPr>
            <w:tcW w:w="2268" w:type="dxa"/>
          </w:tcPr>
          <w:p w:rsidR="00E36B2A" w:rsidRPr="00E36B2A" w:rsidRDefault="00E36B2A" w:rsidP="00E717D7">
            <w:pPr>
              <w:pStyle w:val="TableMedium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</w:p>
        </w:tc>
      </w:tr>
      <w:tr w:rsidR="00E36B2A" w:rsidRPr="00E36B2A" w:rsidTr="00E36B2A">
        <w:tc>
          <w:tcPr>
            <w:tcW w:w="709" w:type="dxa"/>
          </w:tcPr>
          <w:p w:rsidR="00E36B2A" w:rsidRPr="00E36B2A" w:rsidRDefault="00E36B2A" w:rsidP="00B941F1">
            <w:pPr>
              <w:pStyle w:val="TableMedium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</w:p>
        </w:tc>
        <w:tc>
          <w:tcPr>
            <w:tcW w:w="4253" w:type="dxa"/>
          </w:tcPr>
          <w:p w:rsidR="00E36B2A" w:rsidRPr="00E36B2A" w:rsidRDefault="00E36B2A" w:rsidP="00E717D7">
            <w:pPr>
              <w:pStyle w:val="TableMedium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</w:p>
        </w:tc>
        <w:tc>
          <w:tcPr>
            <w:tcW w:w="1984" w:type="dxa"/>
          </w:tcPr>
          <w:p w:rsidR="00E36B2A" w:rsidRPr="00E36B2A" w:rsidRDefault="00E36B2A" w:rsidP="00E717D7">
            <w:pPr>
              <w:pStyle w:val="TableMedium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</w:p>
        </w:tc>
        <w:tc>
          <w:tcPr>
            <w:tcW w:w="2268" w:type="dxa"/>
          </w:tcPr>
          <w:p w:rsidR="00E36B2A" w:rsidRPr="00E36B2A" w:rsidRDefault="00E36B2A" w:rsidP="00E717D7">
            <w:pPr>
              <w:pStyle w:val="TableMedium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</w:p>
        </w:tc>
      </w:tr>
      <w:tr w:rsidR="00E36B2A" w:rsidRPr="00E36B2A" w:rsidTr="00E36B2A">
        <w:tc>
          <w:tcPr>
            <w:tcW w:w="709" w:type="dxa"/>
          </w:tcPr>
          <w:p w:rsidR="00E36B2A" w:rsidRPr="00E36B2A" w:rsidRDefault="00E36B2A" w:rsidP="00B941F1">
            <w:pPr>
              <w:pStyle w:val="TableMedium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</w:p>
        </w:tc>
        <w:tc>
          <w:tcPr>
            <w:tcW w:w="4253" w:type="dxa"/>
          </w:tcPr>
          <w:p w:rsidR="00E36B2A" w:rsidRPr="00E36B2A" w:rsidRDefault="00E36B2A" w:rsidP="00E717D7">
            <w:pPr>
              <w:pStyle w:val="TableMedium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</w:p>
        </w:tc>
        <w:tc>
          <w:tcPr>
            <w:tcW w:w="1984" w:type="dxa"/>
          </w:tcPr>
          <w:p w:rsidR="00E36B2A" w:rsidRPr="00E36B2A" w:rsidRDefault="00E36B2A" w:rsidP="00E717D7">
            <w:pPr>
              <w:pStyle w:val="TableMedium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</w:p>
        </w:tc>
        <w:tc>
          <w:tcPr>
            <w:tcW w:w="2268" w:type="dxa"/>
          </w:tcPr>
          <w:p w:rsidR="00E36B2A" w:rsidRPr="00E36B2A" w:rsidRDefault="00E36B2A" w:rsidP="00E717D7">
            <w:pPr>
              <w:pStyle w:val="TableMedium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</w:p>
        </w:tc>
      </w:tr>
    </w:tbl>
    <w:bookmarkEnd w:id="3"/>
    <w:p w:rsidR="00E36B2A" w:rsidRDefault="00E36B2A" w:rsidP="00E36B2A">
      <w:pPr>
        <w:pStyle w:val="HPTableTitle"/>
        <w:jc w:val="both"/>
        <w:rPr>
          <w:rFonts w:ascii="Times New Roman" w:hAnsi="Times New Roman"/>
          <w:sz w:val="28"/>
          <w:szCs w:val="24"/>
          <w:lang w:val="en-GB"/>
        </w:rPr>
      </w:pPr>
      <w:r w:rsidRPr="00E36B2A">
        <w:rPr>
          <w:rFonts w:ascii="Times New Roman" w:hAnsi="Times New Roman"/>
          <w:sz w:val="28"/>
          <w:szCs w:val="24"/>
          <w:lang w:val="en-GB"/>
        </w:rPr>
        <w:t>Lịch sử phiên bản</w:t>
      </w:r>
    </w:p>
    <w:p w:rsidR="00EA1BE1" w:rsidRPr="00EA1BE1" w:rsidRDefault="00EA1BE1" w:rsidP="00EA1BE1">
      <w:pPr>
        <w:rPr>
          <w:lang w:val="en-GB"/>
        </w:rPr>
      </w:pPr>
    </w:p>
    <w:tbl>
      <w:tblPr>
        <w:tblW w:w="932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5"/>
        <w:gridCol w:w="1453"/>
        <w:gridCol w:w="1418"/>
        <w:gridCol w:w="1792"/>
        <w:gridCol w:w="994"/>
        <w:gridCol w:w="1088"/>
        <w:gridCol w:w="1512"/>
      </w:tblGrid>
      <w:tr w:rsidR="00EA1BE1" w:rsidTr="00EA1BE1">
        <w:tc>
          <w:tcPr>
            <w:tcW w:w="106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A1BE1" w:rsidRDefault="00EA1BE1" w:rsidP="00EA1BE1">
            <w:pPr>
              <w:adjustRightInd w:val="0"/>
              <w:spacing w:before="60" w:after="60"/>
              <w:ind w:left="0"/>
              <w:contextualSpacing/>
              <w:jc w:val="center"/>
              <w:rPr>
                <w:b/>
                <w:color w:val="auto"/>
                <w:szCs w:val="24"/>
                <w:lang w:val="vi-VN"/>
              </w:rPr>
            </w:pPr>
            <w:r>
              <w:rPr>
                <w:b/>
                <w:color w:val="auto"/>
                <w:szCs w:val="24"/>
                <w:lang w:val="vi-VN"/>
              </w:rPr>
              <w:t>Ngày thay đổi</w:t>
            </w:r>
          </w:p>
        </w:tc>
        <w:tc>
          <w:tcPr>
            <w:tcW w:w="145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A1BE1" w:rsidRDefault="00EA1BE1" w:rsidP="00EA1BE1">
            <w:pPr>
              <w:adjustRightInd w:val="0"/>
              <w:spacing w:before="60" w:after="60"/>
              <w:ind w:left="0"/>
              <w:contextualSpacing/>
              <w:jc w:val="center"/>
              <w:rPr>
                <w:b/>
                <w:color w:val="auto"/>
                <w:szCs w:val="24"/>
                <w:lang w:val="vi-VN"/>
              </w:rPr>
            </w:pPr>
            <w:r>
              <w:rPr>
                <w:b/>
                <w:color w:val="auto"/>
                <w:szCs w:val="24"/>
              </w:rPr>
              <w:t>Lý do thay đổi</w:t>
            </w:r>
          </w:p>
        </w:tc>
        <w:tc>
          <w:tcPr>
            <w:tcW w:w="141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A1BE1" w:rsidRDefault="00EA1BE1" w:rsidP="00EA1BE1">
            <w:pPr>
              <w:adjustRightInd w:val="0"/>
              <w:spacing w:before="60" w:after="60"/>
              <w:ind w:left="0"/>
              <w:contextualSpacing/>
              <w:jc w:val="center"/>
              <w:rPr>
                <w:b/>
                <w:color w:val="auto"/>
                <w:szCs w:val="24"/>
              </w:rPr>
            </w:pPr>
            <w:r>
              <w:rPr>
                <w:b/>
                <w:color w:val="auto"/>
                <w:szCs w:val="24"/>
              </w:rPr>
              <w:t>Vị trí thay đổi</w:t>
            </w:r>
          </w:p>
        </w:tc>
        <w:tc>
          <w:tcPr>
            <w:tcW w:w="179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A1BE1" w:rsidRDefault="00EA1BE1" w:rsidP="00EA1BE1">
            <w:pPr>
              <w:adjustRightInd w:val="0"/>
              <w:spacing w:before="60" w:after="60"/>
              <w:ind w:left="0"/>
              <w:contextualSpacing/>
              <w:jc w:val="center"/>
              <w:rPr>
                <w:b/>
                <w:color w:val="auto"/>
                <w:szCs w:val="24"/>
                <w:lang w:val="vi-VN"/>
              </w:rPr>
            </w:pPr>
            <w:r>
              <w:rPr>
                <w:b/>
                <w:color w:val="auto"/>
                <w:szCs w:val="24"/>
                <w:lang w:val="vi-VN"/>
              </w:rPr>
              <w:t>Mô tả thay đổi</w:t>
            </w:r>
          </w:p>
        </w:tc>
        <w:tc>
          <w:tcPr>
            <w:tcW w:w="99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A1BE1" w:rsidRDefault="00EA1BE1" w:rsidP="00EA1BE1">
            <w:pPr>
              <w:adjustRightInd w:val="0"/>
              <w:spacing w:before="60" w:after="60"/>
              <w:ind w:left="0"/>
              <w:contextualSpacing/>
              <w:jc w:val="center"/>
              <w:rPr>
                <w:b/>
                <w:color w:val="auto"/>
                <w:szCs w:val="24"/>
                <w:lang w:val="vi-VN"/>
              </w:rPr>
            </w:pPr>
            <w:r>
              <w:rPr>
                <w:b/>
                <w:color w:val="auto"/>
                <w:szCs w:val="24"/>
                <w:lang w:val="vi-VN"/>
              </w:rPr>
              <w:t>Phiên bản</w:t>
            </w:r>
          </w:p>
        </w:tc>
        <w:tc>
          <w:tcPr>
            <w:tcW w:w="108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A1BE1" w:rsidRDefault="00EA1BE1" w:rsidP="00EA1BE1">
            <w:pPr>
              <w:adjustRightInd w:val="0"/>
              <w:spacing w:before="60" w:after="60"/>
              <w:ind w:left="0"/>
              <w:contextualSpacing/>
              <w:jc w:val="center"/>
              <w:rPr>
                <w:b/>
                <w:color w:val="auto"/>
                <w:szCs w:val="24"/>
              </w:rPr>
            </w:pPr>
            <w:r>
              <w:rPr>
                <w:b/>
                <w:color w:val="auto"/>
                <w:szCs w:val="24"/>
              </w:rPr>
              <w:t>Người thực hiện</w:t>
            </w:r>
          </w:p>
        </w:tc>
        <w:tc>
          <w:tcPr>
            <w:tcW w:w="151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E6E6E6"/>
            <w:hideMark/>
          </w:tcPr>
          <w:p w:rsidR="00EA1BE1" w:rsidRDefault="00EA1BE1" w:rsidP="00EA1BE1">
            <w:pPr>
              <w:adjustRightInd w:val="0"/>
              <w:spacing w:before="60" w:after="60"/>
              <w:ind w:left="0"/>
              <w:contextualSpacing/>
              <w:jc w:val="center"/>
              <w:rPr>
                <w:b/>
                <w:color w:val="auto"/>
                <w:szCs w:val="24"/>
                <w:lang w:val="vi-VN"/>
              </w:rPr>
            </w:pPr>
            <w:r>
              <w:rPr>
                <w:b/>
                <w:color w:val="auto"/>
                <w:szCs w:val="24"/>
                <w:lang w:val="vi-VN"/>
              </w:rPr>
              <w:t>Ghi chú</w:t>
            </w:r>
          </w:p>
        </w:tc>
      </w:tr>
      <w:tr w:rsidR="00EA1BE1" w:rsidRPr="00EA1BE1" w:rsidTr="00EA1BE1">
        <w:tc>
          <w:tcPr>
            <w:tcW w:w="10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EA1BE1" w:rsidRPr="00EA1BE1" w:rsidRDefault="00EA1BE1" w:rsidP="00EA1BE1">
            <w:pPr>
              <w:adjustRightInd w:val="0"/>
              <w:spacing w:before="60" w:after="60"/>
              <w:ind w:left="0"/>
              <w:contextualSpacing/>
              <w:rPr>
                <w:color w:val="auto"/>
                <w:szCs w:val="24"/>
                <w:lang w:val="vi-VN"/>
              </w:rPr>
            </w:pP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1BE1" w:rsidRPr="00EA1BE1" w:rsidRDefault="00EA1BE1" w:rsidP="00EA1BE1">
            <w:pPr>
              <w:adjustRightInd w:val="0"/>
              <w:spacing w:before="60" w:after="60"/>
              <w:ind w:left="0"/>
              <w:contextualSpacing/>
              <w:rPr>
                <w:color w:val="auto"/>
                <w:szCs w:val="24"/>
                <w:lang w:val="vi-VN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1BE1" w:rsidRPr="00EA1BE1" w:rsidRDefault="00EA1BE1" w:rsidP="00EA1BE1">
            <w:pPr>
              <w:adjustRightInd w:val="0"/>
              <w:spacing w:before="60" w:after="60"/>
              <w:ind w:left="0"/>
              <w:contextualSpacing/>
              <w:rPr>
                <w:color w:val="auto"/>
                <w:szCs w:val="24"/>
                <w:lang w:val="vi-VN"/>
              </w:rPr>
            </w:pP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1BE1" w:rsidRPr="00EA1BE1" w:rsidRDefault="00EA1BE1" w:rsidP="00EA1BE1">
            <w:pPr>
              <w:adjustRightInd w:val="0"/>
              <w:spacing w:before="60" w:after="60"/>
              <w:ind w:left="0"/>
              <w:contextualSpacing/>
              <w:rPr>
                <w:color w:val="auto"/>
                <w:szCs w:val="24"/>
              </w:rPr>
            </w:pPr>
            <w:r w:rsidRPr="00EA1BE1">
              <w:rPr>
                <w:color w:val="auto"/>
                <w:szCs w:val="24"/>
              </w:rPr>
              <w:t>Tạo mới tài liệu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1BE1" w:rsidRPr="00EA1BE1" w:rsidRDefault="00EA1BE1" w:rsidP="00EA1BE1">
            <w:pPr>
              <w:adjustRightInd w:val="0"/>
              <w:spacing w:before="60" w:after="60"/>
              <w:ind w:left="0"/>
              <w:contextualSpacing/>
              <w:rPr>
                <w:color w:val="auto"/>
                <w:szCs w:val="24"/>
              </w:rPr>
            </w:pPr>
            <w:r w:rsidRPr="00EA1BE1">
              <w:rPr>
                <w:color w:val="auto"/>
                <w:szCs w:val="24"/>
              </w:rPr>
              <w:t>1.0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1BE1" w:rsidRPr="00EA1BE1" w:rsidRDefault="00EA1BE1" w:rsidP="00EA1BE1">
            <w:pPr>
              <w:adjustRightInd w:val="0"/>
              <w:spacing w:before="60" w:after="60"/>
              <w:ind w:left="0"/>
              <w:contextualSpacing/>
              <w:rPr>
                <w:color w:val="auto"/>
                <w:szCs w:val="24"/>
              </w:rPr>
            </w:pP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EA1BE1" w:rsidRPr="00EA1BE1" w:rsidRDefault="00EA1BE1" w:rsidP="00EA1BE1">
            <w:pPr>
              <w:adjustRightInd w:val="0"/>
              <w:spacing w:before="60" w:after="60"/>
              <w:ind w:left="0"/>
              <w:contextualSpacing/>
              <w:rPr>
                <w:color w:val="auto"/>
                <w:szCs w:val="24"/>
                <w:lang w:val="vi-VN"/>
              </w:rPr>
            </w:pPr>
          </w:p>
        </w:tc>
      </w:tr>
      <w:tr w:rsidR="00EA1BE1" w:rsidRPr="00EA1BE1" w:rsidTr="00EA1BE1">
        <w:tc>
          <w:tcPr>
            <w:tcW w:w="10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:rsidR="00EA1BE1" w:rsidRPr="00EA1BE1" w:rsidRDefault="00EA1BE1" w:rsidP="00EA1BE1">
            <w:pPr>
              <w:adjustRightInd w:val="0"/>
              <w:spacing w:before="60" w:after="60"/>
              <w:ind w:left="0"/>
              <w:contextualSpacing/>
              <w:rPr>
                <w:color w:val="auto"/>
                <w:szCs w:val="24"/>
                <w:lang w:val="vi-VN"/>
              </w:rPr>
            </w:pP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:rsidR="00EA1BE1" w:rsidRPr="00EA1BE1" w:rsidRDefault="00EA1BE1" w:rsidP="00EA1BE1">
            <w:pPr>
              <w:adjustRightInd w:val="0"/>
              <w:spacing w:before="60" w:after="60"/>
              <w:ind w:left="0"/>
              <w:contextualSpacing/>
              <w:rPr>
                <w:color w:val="auto"/>
                <w:szCs w:val="24"/>
                <w:lang w:val="vi-VN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:rsidR="00EA1BE1" w:rsidRPr="00EA1BE1" w:rsidRDefault="00EA1BE1" w:rsidP="00EA1BE1">
            <w:pPr>
              <w:adjustRightInd w:val="0"/>
              <w:spacing w:before="60" w:after="60"/>
              <w:ind w:left="0"/>
              <w:contextualSpacing/>
              <w:rPr>
                <w:color w:val="auto"/>
                <w:szCs w:val="24"/>
                <w:lang w:val="vi-VN"/>
              </w:rPr>
            </w:pP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:rsidR="00EA1BE1" w:rsidRPr="00EA1BE1" w:rsidRDefault="00EA1BE1" w:rsidP="00EA1BE1">
            <w:pPr>
              <w:adjustRightInd w:val="0"/>
              <w:spacing w:before="60" w:after="60"/>
              <w:ind w:left="0"/>
              <w:contextualSpacing/>
              <w:rPr>
                <w:color w:val="auto"/>
                <w:szCs w:val="24"/>
                <w:lang w:val="vi-VN"/>
              </w:rPr>
            </w:pP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:rsidR="00EA1BE1" w:rsidRPr="00EA1BE1" w:rsidRDefault="00EA1BE1" w:rsidP="00EA1BE1">
            <w:pPr>
              <w:adjustRightInd w:val="0"/>
              <w:spacing w:before="60" w:after="60"/>
              <w:ind w:left="0"/>
              <w:contextualSpacing/>
              <w:rPr>
                <w:color w:val="auto"/>
                <w:szCs w:val="24"/>
                <w:lang w:val="vi-VN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:rsidR="00EA1BE1" w:rsidRPr="00EA1BE1" w:rsidRDefault="00EA1BE1" w:rsidP="00EA1BE1">
            <w:pPr>
              <w:adjustRightInd w:val="0"/>
              <w:spacing w:before="60" w:after="60"/>
              <w:ind w:left="0"/>
              <w:contextualSpacing/>
              <w:rPr>
                <w:color w:val="auto"/>
                <w:szCs w:val="24"/>
                <w:lang w:val="vi-VN"/>
              </w:rPr>
            </w:pP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3F3F3"/>
          </w:tcPr>
          <w:p w:rsidR="00EA1BE1" w:rsidRPr="00EA1BE1" w:rsidRDefault="00EA1BE1" w:rsidP="00EA1BE1">
            <w:pPr>
              <w:adjustRightInd w:val="0"/>
              <w:spacing w:before="60" w:after="60"/>
              <w:ind w:left="0"/>
              <w:contextualSpacing/>
              <w:rPr>
                <w:color w:val="auto"/>
                <w:szCs w:val="24"/>
                <w:lang w:val="vi-VN"/>
              </w:rPr>
            </w:pPr>
          </w:p>
        </w:tc>
      </w:tr>
    </w:tbl>
    <w:p w:rsidR="00F85067" w:rsidRDefault="00F85067" w:rsidP="00980C7B">
      <w:pPr>
        <w:jc w:val="center"/>
        <w:rPr>
          <w:szCs w:val="24"/>
        </w:rPr>
      </w:pPr>
    </w:p>
    <w:p w:rsidR="00F85067" w:rsidRPr="00F85067" w:rsidRDefault="00F85067" w:rsidP="00F85067">
      <w:pPr>
        <w:rPr>
          <w:szCs w:val="24"/>
        </w:rPr>
      </w:pPr>
    </w:p>
    <w:p w:rsidR="00015E86" w:rsidRDefault="00E36B2A" w:rsidP="00980C7B">
      <w:pPr>
        <w:jc w:val="center"/>
        <w:rPr>
          <w:b/>
          <w:szCs w:val="24"/>
        </w:rPr>
      </w:pPr>
      <w:r w:rsidRPr="00F85067">
        <w:rPr>
          <w:szCs w:val="24"/>
        </w:rPr>
        <w:br w:type="page"/>
      </w:r>
      <w:r w:rsidRPr="008E751D">
        <w:rPr>
          <w:b/>
          <w:sz w:val="28"/>
          <w:szCs w:val="24"/>
        </w:rPr>
        <w:lastRenderedPageBreak/>
        <w:t xml:space="preserve"> </w:t>
      </w:r>
      <w:r w:rsidR="002A6047" w:rsidRPr="008E751D">
        <w:rPr>
          <w:b/>
          <w:sz w:val="28"/>
          <w:szCs w:val="24"/>
        </w:rPr>
        <w:t>TRANG KÝ</w:t>
      </w:r>
    </w:p>
    <w:p w:rsidR="00980C7B" w:rsidRDefault="00464BD4" w:rsidP="00980C7B">
      <w:pPr>
        <w:rPr>
          <w:b/>
          <w:szCs w:val="24"/>
        </w:rPr>
      </w:pPr>
      <w:r>
        <w:rPr>
          <w:b/>
          <w:szCs w:val="24"/>
        </w:rPr>
        <w:t>ĐẠI DIỆN LIÊN DANH NHÀ THẦU</w:t>
      </w:r>
      <w:r w:rsidR="00980C7B">
        <w:rPr>
          <w:b/>
          <w:szCs w:val="24"/>
        </w:rPr>
        <w:t>:</w:t>
      </w:r>
    </w:p>
    <w:tbl>
      <w:tblPr>
        <w:tblW w:w="9155" w:type="dxa"/>
        <w:tblLook w:val="04A0" w:firstRow="1" w:lastRow="0" w:firstColumn="1" w:lastColumn="0" w:noHBand="0" w:noVBand="1"/>
      </w:tblPr>
      <w:tblGrid>
        <w:gridCol w:w="2358"/>
        <w:gridCol w:w="4166"/>
        <w:gridCol w:w="2631"/>
      </w:tblGrid>
      <w:tr w:rsidR="00A41426" w:rsidRPr="00673210" w:rsidTr="00597B8D">
        <w:tc>
          <w:tcPr>
            <w:tcW w:w="2358" w:type="dxa"/>
            <w:shd w:val="clear" w:color="auto" w:fill="auto"/>
          </w:tcPr>
          <w:p w:rsidR="00A41426" w:rsidRPr="00673210" w:rsidRDefault="00A41426" w:rsidP="00597B8D">
            <w:pPr>
              <w:adjustRightInd w:val="0"/>
              <w:spacing w:before="240" w:after="240" w:line="240" w:lineRule="atLeast"/>
              <w:ind w:left="90"/>
              <w:contextualSpacing/>
              <w:rPr>
                <w:b/>
                <w:szCs w:val="24"/>
              </w:rPr>
            </w:pPr>
            <w:r>
              <w:rPr>
                <w:b/>
                <w:szCs w:val="24"/>
              </w:rPr>
              <w:t>Người lập:</w:t>
            </w:r>
          </w:p>
        </w:tc>
        <w:tc>
          <w:tcPr>
            <w:tcW w:w="4166" w:type="dxa"/>
            <w:shd w:val="clear" w:color="auto" w:fill="auto"/>
          </w:tcPr>
          <w:p w:rsidR="00A41426" w:rsidRPr="00A975E8" w:rsidRDefault="00A975E8" w:rsidP="00597B8D">
            <w:pPr>
              <w:tabs>
                <w:tab w:val="left" w:pos="3672"/>
              </w:tabs>
              <w:adjustRightInd w:val="0"/>
              <w:spacing w:before="240" w:after="240" w:line="240" w:lineRule="atLeast"/>
              <w:ind w:left="90"/>
              <w:contextualSpacing/>
              <w:rPr>
                <w:b/>
                <w:szCs w:val="24"/>
              </w:rPr>
            </w:pPr>
            <w:r w:rsidRPr="00A975E8">
              <w:rPr>
                <w:szCs w:val="24"/>
              </w:rPr>
              <w:t>Bùi Xuân Huy</w:t>
            </w:r>
            <w:r w:rsidR="00A41426" w:rsidRPr="00A975E8">
              <w:rPr>
                <w:szCs w:val="24"/>
              </w:rPr>
              <w:tab/>
            </w:r>
          </w:p>
          <w:p w:rsidR="00A41426" w:rsidRPr="00673210" w:rsidRDefault="00CC0DD5" w:rsidP="00597B8D">
            <w:pPr>
              <w:adjustRightInd w:val="0"/>
              <w:spacing w:before="240" w:after="240" w:line="240" w:lineRule="atLeast"/>
              <w:ind w:left="90"/>
              <w:contextualSpacing/>
              <w:rPr>
                <w:b/>
                <w:szCs w:val="24"/>
              </w:rPr>
            </w:pPr>
            <w:r>
              <w:rPr>
                <w:b/>
                <w:szCs w:val="24"/>
              </w:rPr>
              <w:t>Cán bộ triển khai</w:t>
            </w:r>
          </w:p>
        </w:tc>
        <w:tc>
          <w:tcPr>
            <w:tcW w:w="2631" w:type="dxa"/>
            <w:shd w:val="clear" w:color="auto" w:fill="auto"/>
          </w:tcPr>
          <w:p w:rsidR="00A41426" w:rsidRPr="00673210" w:rsidRDefault="00A41426" w:rsidP="00A975E8">
            <w:pPr>
              <w:tabs>
                <w:tab w:val="left" w:pos="2296"/>
              </w:tabs>
              <w:adjustRightInd w:val="0"/>
              <w:spacing w:before="240" w:after="240" w:line="240" w:lineRule="atLeast"/>
              <w:ind w:left="90"/>
              <w:contextualSpacing/>
              <w:rPr>
                <w:b/>
                <w:szCs w:val="24"/>
              </w:rPr>
            </w:pPr>
            <w:r>
              <w:rPr>
                <w:b/>
                <w:szCs w:val="24"/>
              </w:rPr>
              <w:t xml:space="preserve">Ngày: </w:t>
            </w:r>
            <w:r w:rsidR="00A975E8">
              <w:rPr>
                <w:b/>
                <w:szCs w:val="24"/>
              </w:rPr>
              <w:t>20/03/2014</w:t>
            </w:r>
          </w:p>
        </w:tc>
      </w:tr>
      <w:tr w:rsidR="00A41426" w:rsidRPr="00673210" w:rsidTr="00597B8D">
        <w:tc>
          <w:tcPr>
            <w:tcW w:w="2358" w:type="dxa"/>
            <w:shd w:val="clear" w:color="auto" w:fill="auto"/>
          </w:tcPr>
          <w:p w:rsidR="00A41426" w:rsidRPr="00673210" w:rsidRDefault="00A41426" w:rsidP="00597B8D">
            <w:pPr>
              <w:adjustRightInd w:val="0"/>
              <w:spacing w:before="240" w:after="240" w:line="240" w:lineRule="atLeast"/>
              <w:ind w:left="90"/>
              <w:contextualSpacing/>
              <w:rPr>
                <w:b/>
                <w:szCs w:val="24"/>
              </w:rPr>
            </w:pPr>
            <w:r>
              <w:rPr>
                <w:b/>
                <w:szCs w:val="24"/>
              </w:rPr>
              <w:t>Người xem xét:</w:t>
            </w:r>
          </w:p>
        </w:tc>
        <w:tc>
          <w:tcPr>
            <w:tcW w:w="4166" w:type="dxa"/>
            <w:shd w:val="clear" w:color="auto" w:fill="auto"/>
          </w:tcPr>
          <w:p w:rsidR="00A41426" w:rsidRPr="00673210" w:rsidRDefault="00A41426" w:rsidP="00597B8D">
            <w:pPr>
              <w:tabs>
                <w:tab w:val="left" w:pos="3672"/>
              </w:tabs>
              <w:adjustRightInd w:val="0"/>
              <w:spacing w:before="240" w:after="240" w:line="240" w:lineRule="atLeast"/>
              <w:ind w:left="90"/>
              <w:contextualSpacing/>
              <w:rPr>
                <w:b/>
                <w:szCs w:val="24"/>
              </w:rPr>
            </w:pPr>
            <w:r w:rsidRPr="001F5982">
              <w:rPr>
                <w:szCs w:val="24"/>
                <w:u w:val="single"/>
              </w:rPr>
              <w:tab/>
            </w:r>
          </w:p>
          <w:p w:rsidR="00A41426" w:rsidRPr="00673210" w:rsidRDefault="00464BD4" w:rsidP="00597B8D">
            <w:pPr>
              <w:adjustRightInd w:val="0"/>
              <w:spacing w:before="240" w:after="240" w:line="240" w:lineRule="atLeast"/>
              <w:ind w:left="90"/>
              <w:contextualSpacing/>
              <w:rPr>
                <w:b/>
                <w:szCs w:val="24"/>
              </w:rPr>
            </w:pPr>
            <w:r>
              <w:rPr>
                <w:b/>
                <w:szCs w:val="24"/>
              </w:rPr>
              <w:t>…</w:t>
            </w:r>
          </w:p>
        </w:tc>
        <w:tc>
          <w:tcPr>
            <w:tcW w:w="2631" w:type="dxa"/>
            <w:shd w:val="clear" w:color="auto" w:fill="auto"/>
          </w:tcPr>
          <w:p w:rsidR="00A41426" w:rsidRPr="00673210" w:rsidRDefault="00260440" w:rsidP="00597B8D">
            <w:pPr>
              <w:tabs>
                <w:tab w:val="left" w:pos="2296"/>
              </w:tabs>
              <w:adjustRightInd w:val="0"/>
              <w:spacing w:before="240" w:after="240" w:line="240" w:lineRule="atLeast"/>
              <w:ind w:left="90"/>
              <w:contextualSpacing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 xml:space="preserve">Ngày: </w:t>
            </w:r>
            <w:r w:rsidRPr="001F5982">
              <w:rPr>
                <w:szCs w:val="24"/>
                <w:u w:val="single"/>
              </w:rPr>
              <w:tab/>
            </w:r>
          </w:p>
        </w:tc>
      </w:tr>
      <w:tr w:rsidR="00260440" w:rsidRPr="00673210" w:rsidTr="00597B8D">
        <w:tc>
          <w:tcPr>
            <w:tcW w:w="2358" w:type="dxa"/>
            <w:shd w:val="clear" w:color="auto" w:fill="auto"/>
          </w:tcPr>
          <w:p w:rsidR="00260440" w:rsidRPr="00673210" w:rsidRDefault="00260440" w:rsidP="00597B8D">
            <w:pPr>
              <w:adjustRightInd w:val="0"/>
              <w:spacing w:before="240" w:after="240" w:line="240" w:lineRule="atLeast"/>
              <w:ind w:left="90"/>
              <w:contextualSpacing/>
              <w:rPr>
                <w:b/>
                <w:szCs w:val="24"/>
              </w:rPr>
            </w:pPr>
            <w:r>
              <w:rPr>
                <w:b/>
                <w:szCs w:val="24"/>
              </w:rPr>
              <w:t>Người phê duyệt:</w:t>
            </w:r>
          </w:p>
        </w:tc>
        <w:tc>
          <w:tcPr>
            <w:tcW w:w="4166" w:type="dxa"/>
            <w:shd w:val="clear" w:color="auto" w:fill="auto"/>
          </w:tcPr>
          <w:p w:rsidR="00260440" w:rsidRDefault="00260440" w:rsidP="00597B8D">
            <w:pPr>
              <w:tabs>
                <w:tab w:val="left" w:pos="3672"/>
              </w:tabs>
              <w:adjustRightInd w:val="0"/>
              <w:spacing w:before="240" w:after="240" w:line="240" w:lineRule="atLeast"/>
              <w:ind w:left="90"/>
              <w:contextualSpacing/>
              <w:rPr>
                <w:b/>
                <w:szCs w:val="24"/>
              </w:rPr>
            </w:pPr>
            <w:r w:rsidRPr="001F5982">
              <w:rPr>
                <w:szCs w:val="24"/>
                <w:u w:val="single"/>
              </w:rPr>
              <w:tab/>
            </w:r>
          </w:p>
          <w:p w:rsidR="00260440" w:rsidRPr="00673210" w:rsidRDefault="003D3AE2" w:rsidP="00597B8D">
            <w:pPr>
              <w:adjustRightInd w:val="0"/>
              <w:spacing w:before="240" w:after="240" w:line="240" w:lineRule="atLeast"/>
              <w:ind w:left="90"/>
              <w:contextualSpacing/>
              <w:rPr>
                <w:b/>
                <w:szCs w:val="24"/>
              </w:rPr>
            </w:pPr>
            <w:r>
              <w:rPr>
                <w:b/>
                <w:szCs w:val="24"/>
              </w:rPr>
              <w:t xml:space="preserve">Quản trị dự án/ </w:t>
            </w:r>
            <w:r w:rsidR="00D56F87">
              <w:rPr>
                <w:b/>
                <w:szCs w:val="24"/>
              </w:rPr>
              <w:t>Giám đốc</w:t>
            </w:r>
            <w:r w:rsidR="00260440">
              <w:rPr>
                <w:b/>
                <w:szCs w:val="24"/>
              </w:rPr>
              <w:t xml:space="preserve"> dự án</w:t>
            </w:r>
          </w:p>
        </w:tc>
        <w:tc>
          <w:tcPr>
            <w:tcW w:w="2631" w:type="dxa"/>
            <w:shd w:val="clear" w:color="auto" w:fill="auto"/>
          </w:tcPr>
          <w:p w:rsidR="00260440" w:rsidRPr="00673210" w:rsidRDefault="00260440" w:rsidP="00597B8D">
            <w:pPr>
              <w:tabs>
                <w:tab w:val="left" w:pos="2296"/>
              </w:tabs>
              <w:adjustRightInd w:val="0"/>
              <w:spacing w:before="240" w:after="240" w:line="240" w:lineRule="atLeast"/>
              <w:ind w:left="90"/>
              <w:contextualSpacing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 xml:space="preserve">Ngày: </w:t>
            </w:r>
            <w:r w:rsidRPr="001F5982">
              <w:rPr>
                <w:szCs w:val="24"/>
                <w:u w:val="single"/>
              </w:rPr>
              <w:tab/>
            </w:r>
          </w:p>
        </w:tc>
      </w:tr>
    </w:tbl>
    <w:p w:rsidR="00464BD4" w:rsidRDefault="00464BD4" w:rsidP="00464BD4">
      <w:pPr>
        <w:rPr>
          <w:b/>
          <w:szCs w:val="24"/>
        </w:rPr>
      </w:pPr>
      <w:r>
        <w:rPr>
          <w:b/>
          <w:szCs w:val="24"/>
        </w:rPr>
        <w:t xml:space="preserve">ĐẠI DIỆN TVGS: </w:t>
      </w:r>
    </w:p>
    <w:tbl>
      <w:tblPr>
        <w:tblW w:w="9155" w:type="dxa"/>
        <w:tblLook w:val="04A0" w:firstRow="1" w:lastRow="0" w:firstColumn="1" w:lastColumn="0" w:noHBand="0" w:noVBand="1"/>
      </w:tblPr>
      <w:tblGrid>
        <w:gridCol w:w="2358"/>
        <w:gridCol w:w="4166"/>
        <w:gridCol w:w="2631"/>
      </w:tblGrid>
      <w:tr w:rsidR="00464BD4" w:rsidRPr="00673210" w:rsidTr="003F0890">
        <w:tc>
          <w:tcPr>
            <w:tcW w:w="2358" w:type="dxa"/>
            <w:shd w:val="clear" w:color="auto" w:fill="auto"/>
          </w:tcPr>
          <w:p w:rsidR="00464BD4" w:rsidRPr="00673210" w:rsidRDefault="00464BD4" w:rsidP="003F0890">
            <w:pPr>
              <w:adjustRightInd w:val="0"/>
              <w:spacing w:before="240" w:after="240" w:line="240" w:lineRule="atLeast"/>
              <w:ind w:left="90"/>
              <w:contextualSpacing/>
              <w:rPr>
                <w:b/>
                <w:szCs w:val="24"/>
              </w:rPr>
            </w:pPr>
            <w:r>
              <w:rPr>
                <w:b/>
                <w:szCs w:val="24"/>
              </w:rPr>
              <w:t>Người xem xét:</w:t>
            </w:r>
          </w:p>
        </w:tc>
        <w:tc>
          <w:tcPr>
            <w:tcW w:w="4166" w:type="dxa"/>
            <w:shd w:val="clear" w:color="auto" w:fill="auto"/>
          </w:tcPr>
          <w:p w:rsidR="00464BD4" w:rsidRPr="00673210" w:rsidRDefault="00464BD4" w:rsidP="003F0890">
            <w:pPr>
              <w:tabs>
                <w:tab w:val="left" w:pos="3672"/>
              </w:tabs>
              <w:adjustRightInd w:val="0"/>
              <w:spacing w:before="240" w:after="240" w:line="240" w:lineRule="atLeast"/>
              <w:ind w:left="90"/>
              <w:contextualSpacing/>
              <w:rPr>
                <w:b/>
                <w:szCs w:val="24"/>
              </w:rPr>
            </w:pPr>
            <w:r w:rsidRPr="001F5982">
              <w:rPr>
                <w:szCs w:val="24"/>
                <w:u w:val="single"/>
              </w:rPr>
              <w:tab/>
            </w:r>
          </w:p>
          <w:p w:rsidR="00464BD4" w:rsidRPr="00673210" w:rsidRDefault="00464BD4" w:rsidP="003F0890">
            <w:pPr>
              <w:adjustRightInd w:val="0"/>
              <w:spacing w:before="240" w:after="240" w:line="240" w:lineRule="atLeast"/>
              <w:ind w:left="90"/>
              <w:contextualSpacing/>
              <w:rPr>
                <w:b/>
                <w:szCs w:val="24"/>
              </w:rPr>
            </w:pPr>
            <w:r>
              <w:rPr>
                <w:b/>
                <w:szCs w:val="24"/>
              </w:rPr>
              <w:t>….</w:t>
            </w:r>
          </w:p>
        </w:tc>
        <w:tc>
          <w:tcPr>
            <w:tcW w:w="2631" w:type="dxa"/>
            <w:shd w:val="clear" w:color="auto" w:fill="auto"/>
          </w:tcPr>
          <w:p w:rsidR="00464BD4" w:rsidRPr="00673210" w:rsidRDefault="00464BD4" w:rsidP="003F0890">
            <w:pPr>
              <w:tabs>
                <w:tab w:val="left" w:pos="2296"/>
              </w:tabs>
              <w:adjustRightInd w:val="0"/>
              <w:spacing w:before="240" w:after="240" w:line="240" w:lineRule="atLeast"/>
              <w:ind w:left="90"/>
              <w:contextualSpacing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 xml:space="preserve">Ngày: </w:t>
            </w:r>
            <w:r w:rsidRPr="001F5982">
              <w:rPr>
                <w:szCs w:val="24"/>
                <w:u w:val="single"/>
              </w:rPr>
              <w:tab/>
            </w:r>
          </w:p>
        </w:tc>
      </w:tr>
      <w:tr w:rsidR="00464BD4" w:rsidRPr="00673210" w:rsidTr="003F0890">
        <w:tc>
          <w:tcPr>
            <w:tcW w:w="2358" w:type="dxa"/>
            <w:shd w:val="clear" w:color="auto" w:fill="auto"/>
          </w:tcPr>
          <w:p w:rsidR="00464BD4" w:rsidRPr="00673210" w:rsidRDefault="00464BD4" w:rsidP="003F0890">
            <w:pPr>
              <w:adjustRightInd w:val="0"/>
              <w:spacing w:before="240" w:after="240" w:line="240" w:lineRule="atLeast"/>
              <w:ind w:left="90"/>
              <w:contextualSpacing/>
              <w:rPr>
                <w:b/>
                <w:szCs w:val="24"/>
              </w:rPr>
            </w:pPr>
            <w:r>
              <w:rPr>
                <w:b/>
                <w:szCs w:val="24"/>
              </w:rPr>
              <w:t>Người phê duyệt:</w:t>
            </w:r>
          </w:p>
        </w:tc>
        <w:tc>
          <w:tcPr>
            <w:tcW w:w="4166" w:type="dxa"/>
            <w:shd w:val="clear" w:color="auto" w:fill="auto"/>
          </w:tcPr>
          <w:p w:rsidR="00464BD4" w:rsidRDefault="00464BD4" w:rsidP="003F0890">
            <w:pPr>
              <w:tabs>
                <w:tab w:val="left" w:pos="3672"/>
              </w:tabs>
              <w:adjustRightInd w:val="0"/>
              <w:spacing w:before="240" w:after="240" w:line="240" w:lineRule="atLeast"/>
              <w:ind w:left="90"/>
              <w:contextualSpacing/>
              <w:rPr>
                <w:b/>
                <w:szCs w:val="24"/>
              </w:rPr>
            </w:pPr>
            <w:r w:rsidRPr="001F5982">
              <w:rPr>
                <w:szCs w:val="24"/>
                <w:u w:val="single"/>
              </w:rPr>
              <w:tab/>
            </w:r>
          </w:p>
          <w:p w:rsidR="00464BD4" w:rsidRPr="00673210" w:rsidRDefault="00464BD4" w:rsidP="003F0890">
            <w:pPr>
              <w:adjustRightInd w:val="0"/>
              <w:spacing w:before="240" w:after="240" w:line="240" w:lineRule="atLeast"/>
              <w:ind w:left="90"/>
              <w:contextualSpacing/>
              <w:rPr>
                <w:b/>
                <w:szCs w:val="24"/>
              </w:rPr>
            </w:pPr>
            <w:r>
              <w:rPr>
                <w:b/>
                <w:szCs w:val="24"/>
              </w:rPr>
              <w:t>…</w:t>
            </w:r>
          </w:p>
        </w:tc>
        <w:tc>
          <w:tcPr>
            <w:tcW w:w="2631" w:type="dxa"/>
            <w:shd w:val="clear" w:color="auto" w:fill="auto"/>
          </w:tcPr>
          <w:p w:rsidR="00464BD4" w:rsidRPr="00673210" w:rsidRDefault="00464BD4" w:rsidP="003F0890">
            <w:pPr>
              <w:tabs>
                <w:tab w:val="left" w:pos="2296"/>
              </w:tabs>
              <w:adjustRightInd w:val="0"/>
              <w:spacing w:before="240" w:after="240" w:line="240" w:lineRule="atLeast"/>
              <w:ind w:left="90"/>
              <w:contextualSpacing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 xml:space="preserve">Ngày: </w:t>
            </w:r>
            <w:r w:rsidRPr="001F5982">
              <w:rPr>
                <w:szCs w:val="24"/>
                <w:u w:val="single"/>
              </w:rPr>
              <w:tab/>
            </w:r>
          </w:p>
        </w:tc>
      </w:tr>
    </w:tbl>
    <w:p w:rsidR="00464BD4" w:rsidRDefault="00464BD4" w:rsidP="002C6D82">
      <w:pPr>
        <w:jc w:val="center"/>
        <w:rPr>
          <w:b/>
          <w:szCs w:val="24"/>
        </w:rPr>
      </w:pPr>
    </w:p>
    <w:p w:rsidR="00980C7B" w:rsidRDefault="00464BD4" w:rsidP="00980C7B">
      <w:pPr>
        <w:rPr>
          <w:b/>
          <w:szCs w:val="24"/>
        </w:rPr>
      </w:pPr>
      <w:r>
        <w:rPr>
          <w:b/>
          <w:szCs w:val="24"/>
        </w:rPr>
        <w:t>ĐẠI DIỆN CHỦ ĐẦU TƯ</w:t>
      </w:r>
      <w:r w:rsidR="00980C7B">
        <w:rPr>
          <w:b/>
          <w:szCs w:val="24"/>
        </w:rPr>
        <w:t xml:space="preserve">: </w:t>
      </w:r>
    </w:p>
    <w:tbl>
      <w:tblPr>
        <w:tblW w:w="9155" w:type="dxa"/>
        <w:tblLook w:val="04A0" w:firstRow="1" w:lastRow="0" w:firstColumn="1" w:lastColumn="0" w:noHBand="0" w:noVBand="1"/>
      </w:tblPr>
      <w:tblGrid>
        <w:gridCol w:w="2358"/>
        <w:gridCol w:w="4166"/>
        <w:gridCol w:w="2631"/>
      </w:tblGrid>
      <w:tr w:rsidR="00980C7B" w:rsidRPr="00673210" w:rsidTr="00E05899">
        <w:tc>
          <w:tcPr>
            <w:tcW w:w="2358" w:type="dxa"/>
            <w:shd w:val="clear" w:color="auto" w:fill="auto"/>
          </w:tcPr>
          <w:p w:rsidR="00980C7B" w:rsidRPr="00673210" w:rsidRDefault="00980C7B" w:rsidP="00E05899">
            <w:pPr>
              <w:adjustRightInd w:val="0"/>
              <w:spacing w:before="240" w:after="240" w:line="240" w:lineRule="atLeast"/>
              <w:ind w:left="90"/>
              <w:contextualSpacing/>
              <w:rPr>
                <w:b/>
                <w:szCs w:val="24"/>
              </w:rPr>
            </w:pPr>
            <w:r>
              <w:rPr>
                <w:b/>
                <w:szCs w:val="24"/>
              </w:rPr>
              <w:t>Người xem xét:</w:t>
            </w:r>
          </w:p>
        </w:tc>
        <w:tc>
          <w:tcPr>
            <w:tcW w:w="4166" w:type="dxa"/>
            <w:shd w:val="clear" w:color="auto" w:fill="auto"/>
          </w:tcPr>
          <w:p w:rsidR="00980C7B" w:rsidRPr="00673210" w:rsidRDefault="00980C7B" w:rsidP="00E05899">
            <w:pPr>
              <w:tabs>
                <w:tab w:val="left" w:pos="3672"/>
              </w:tabs>
              <w:adjustRightInd w:val="0"/>
              <w:spacing w:before="240" w:after="240" w:line="240" w:lineRule="atLeast"/>
              <w:ind w:left="90"/>
              <w:contextualSpacing/>
              <w:rPr>
                <w:b/>
                <w:szCs w:val="24"/>
              </w:rPr>
            </w:pPr>
            <w:r w:rsidRPr="001F5982">
              <w:rPr>
                <w:szCs w:val="24"/>
                <w:u w:val="single"/>
              </w:rPr>
              <w:tab/>
            </w:r>
          </w:p>
          <w:p w:rsidR="00980C7B" w:rsidRPr="00673210" w:rsidRDefault="00A1207F" w:rsidP="00E05899">
            <w:pPr>
              <w:adjustRightInd w:val="0"/>
              <w:spacing w:before="240" w:after="240" w:line="240" w:lineRule="atLeast"/>
              <w:ind w:left="90"/>
              <w:contextualSpacing/>
              <w:rPr>
                <w:b/>
                <w:szCs w:val="24"/>
              </w:rPr>
            </w:pPr>
            <w:r>
              <w:rPr>
                <w:b/>
                <w:szCs w:val="24"/>
              </w:rPr>
              <w:t>….</w:t>
            </w:r>
          </w:p>
        </w:tc>
        <w:tc>
          <w:tcPr>
            <w:tcW w:w="2631" w:type="dxa"/>
            <w:shd w:val="clear" w:color="auto" w:fill="auto"/>
          </w:tcPr>
          <w:p w:rsidR="00980C7B" w:rsidRPr="00673210" w:rsidRDefault="00980C7B" w:rsidP="00E05899">
            <w:pPr>
              <w:tabs>
                <w:tab w:val="left" w:pos="2296"/>
              </w:tabs>
              <w:adjustRightInd w:val="0"/>
              <w:spacing w:before="240" w:after="240" w:line="240" w:lineRule="atLeast"/>
              <w:ind w:left="90"/>
              <w:contextualSpacing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 xml:space="preserve">Ngày: </w:t>
            </w:r>
            <w:r w:rsidRPr="001F5982">
              <w:rPr>
                <w:szCs w:val="24"/>
                <w:u w:val="single"/>
              </w:rPr>
              <w:tab/>
            </w:r>
          </w:p>
        </w:tc>
      </w:tr>
      <w:tr w:rsidR="003A5B15" w:rsidRPr="00673210" w:rsidTr="00E05899">
        <w:tc>
          <w:tcPr>
            <w:tcW w:w="2358" w:type="dxa"/>
            <w:shd w:val="clear" w:color="auto" w:fill="auto"/>
          </w:tcPr>
          <w:p w:rsidR="003A5B15" w:rsidRPr="00673210" w:rsidRDefault="003A5B15" w:rsidP="003A5B15">
            <w:pPr>
              <w:adjustRightInd w:val="0"/>
              <w:spacing w:before="240" w:after="240" w:line="240" w:lineRule="atLeast"/>
              <w:ind w:left="90"/>
              <w:contextualSpacing/>
              <w:rPr>
                <w:b/>
                <w:szCs w:val="24"/>
              </w:rPr>
            </w:pPr>
            <w:r>
              <w:rPr>
                <w:b/>
                <w:szCs w:val="24"/>
              </w:rPr>
              <w:t>Người phê duyệt:</w:t>
            </w:r>
          </w:p>
        </w:tc>
        <w:tc>
          <w:tcPr>
            <w:tcW w:w="4166" w:type="dxa"/>
            <w:shd w:val="clear" w:color="auto" w:fill="auto"/>
          </w:tcPr>
          <w:p w:rsidR="003A5B15" w:rsidRDefault="003A5B15" w:rsidP="003A5B15">
            <w:pPr>
              <w:tabs>
                <w:tab w:val="left" w:pos="3672"/>
              </w:tabs>
              <w:adjustRightInd w:val="0"/>
              <w:spacing w:before="240" w:after="240" w:line="240" w:lineRule="atLeast"/>
              <w:ind w:left="90"/>
              <w:contextualSpacing/>
              <w:rPr>
                <w:b/>
                <w:szCs w:val="24"/>
              </w:rPr>
            </w:pPr>
            <w:r w:rsidRPr="001F5982">
              <w:rPr>
                <w:szCs w:val="24"/>
                <w:u w:val="single"/>
              </w:rPr>
              <w:tab/>
            </w:r>
          </w:p>
          <w:p w:rsidR="003A5B15" w:rsidRPr="00673210" w:rsidRDefault="00464BD4" w:rsidP="003A5B15">
            <w:pPr>
              <w:adjustRightInd w:val="0"/>
              <w:spacing w:before="240" w:after="240" w:line="240" w:lineRule="atLeast"/>
              <w:ind w:left="90"/>
              <w:contextualSpacing/>
              <w:rPr>
                <w:b/>
                <w:szCs w:val="24"/>
              </w:rPr>
            </w:pPr>
            <w:r>
              <w:rPr>
                <w:b/>
                <w:szCs w:val="24"/>
              </w:rPr>
              <w:t>…</w:t>
            </w:r>
          </w:p>
        </w:tc>
        <w:tc>
          <w:tcPr>
            <w:tcW w:w="2631" w:type="dxa"/>
            <w:shd w:val="clear" w:color="auto" w:fill="auto"/>
          </w:tcPr>
          <w:p w:rsidR="003A5B15" w:rsidRPr="00673210" w:rsidRDefault="003A5B15" w:rsidP="003A5B15">
            <w:pPr>
              <w:tabs>
                <w:tab w:val="left" w:pos="2296"/>
              </w:tabs>
              <w:adjustRightInd w:val="0"/>
              <w:spacing w:before="240" w:after="240" w:line="240" w:lineRule="atLeast"/>
              <w:ind w:left="90"/>
              <w:contextualSpacing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 xml:space="preserve">Ngày: </w:t>
            </w:r>
            <w:r w:rsidRPr="001F5982">
              <w:rPr>
                <w:szCs w:val="24"/>
                <w:u w:val="single"/>
              </w:rPr>
              <w:tab/>
            </w:r>
          </w:p>
        </w:tc>
      </w:tr>
    </w:tbl>
    <w:p w:rsidR="002C6D82" w:rsidRPr="002A6047" w:rsidRDefault="002A6047" w:rsidP="002C6D82">
      <w:pPr>
        <w:jc w:val="center"/>
        <w:rPr>
          <w:b/>
          <w:szCs w:val="24"/>
        </w:rPr>
      </w:pPr>
      <w:r>
        <w:rPr>
          <w:b/>
          <w:szCs w:val="24"/>
        </w:rPr>
        <w:br w:type="page"/>
      </w:r>
      <w:r w:rsidRPr="008E751D">
        <w:rPr>
          <w:b/>
          <w:sz w:val="28"/>
          <w:szCs w:val="24"/>
        </w:rPr>
        <w:lastRenderedPageBreak/>
        <w:t>MỤC LỤC</w:t>
      </w:r>
    </w:p>
    <w:p w:rsidR="002C6D82" w:rsidRPr="002C6D82" w:rsidRDefault="002C6D82" w:rsidP="002C6D82">
      <w:pPr>
        <w:jc w:val="center"/>
      </w:pPr>
    </w:p>
    <w:p w:rsidR="006B1DA6" w:rsidRPr="00B261FA" w:rsidRDefault="00673210">
      <w:pPr>
        <w:pStyle w:val="TOC1"/>
        <w:rPr>
          <w:rFonts w:ascii="Calibri" w:hAnsi="Calibri"/>
          <w:noProof/>
          <w:color w:val="auto"/>
          <w:sz w:val="22"/>
          <w:szCs w:val="22"/>
        </w:rPr>
      </w:pPr>
      <w:r w:rsidRPr="00673210">
        <w:rPr>
          <w:szCs w:val="24"/>
        </w:rPr>
        <w:fldChar w:fldCharType="begin"/>
      </w:r>
      <w:r w:rsidRPr="00673210">
        <w:rPr>
          <w:szCs w:val="24"/>
        </w:rPr>
        <w:instrText xml:space="preserve"> TOC \o "1-3" \h \z \u </w:instrText>
      </w:r>
      <w:r w:rsidRPr="00673210">
        <w:rPr>
          <w:szCs w:val="24"/>
        </w:rPr>
        <w:fldChar w:fldCharType="separate"/>
      </w:r>
      <w:hyperlink w:anchor="_Toc372791851" w:history="1">
        <w:r w:rsidR="006B1DA6" w:rsidRPr="009D6829">
          <w:rPr>
            <w:rStyle w:val="Hyperlink"/>
            <w:noProof/>
          </w:rPr>
          <w:t>1.</w:t>
        </w:r>
        <w:r w:rsidR="006B1DA6" w:rsidRPr="00B261FA">
          <w:rPr>
            <w:rFonts w:ascii="Calibri" w:hAnsi="Calibri"/>
            <w:noProof/>
            <w:color w:val="auto"/>
            <w:sz w:val="22"/>
            <w:szCs w:val="22"/>
          </w:rPr>
          <w:tab/>
        </w:r>
        <w:r w:rsidR="006B1DA6" w:rsidRPr="009D6829">
          <w:rPr>
            <w:rStyle w:val="Hyperlink"/>
            <w:noProof/>
          </w:rPr>
          <w:t>THÔNG TIN CHUNG</w:t>
        </w:r>
        <w:r w:rsidR="006B1DA6">
          <w:rPr>
            <w:noProof/>
            <w:webHidden/>
          </w:rPr>
          <w:tab/>
        </w:r>
        <w:r w:rsidR="006B1DA6">
          <w:rPr>
            <w:noProof/>
            <w:webHidden/>
          </w:rPr>
          <w:fldChar w:fldCharType="begin"/>
        </w:r>
        <w:r w:rsidR="006B1DA6">
          <w:rPr>
            <w:noProof/>
            <w:webHidden/>
          </w:rPr>
          <w:instrText xml:space="preserve"> PAGEREF _Toc372791851 \h </w:instrText>
        </w:r>
        <w:r w:rsidR="006B1DA6">
          <w:rPr>
            <w:noProof/>
            <w:webHidden/>
          </w:rPr>
        </w:r>
        <w:r w:rsidR="006B1DA6">
          <w:rPr>
            <w:noProof/>
            <w:webHidden/>
          </w:rPr>
          <w:fldChar w:fldCharType="separate"/>
        </w:r>
        <w:r w:rsidR="006B1DA6">
          <w:rPr>
            <w:noProof/>
            <w:webHidden/>
          </w:rPr>
          <w:t>5</w:t>
        </w:r>
        <w:r w:rsidR="006B1DA6">
          <w:rPr>
            <w:noProof/>
            <w:webHidden/>
          </w:rPr>
          <w:fldChar w:fldCharType="end"/>
        </w:r>
      </w:hyperlink>
    </w:p>
    <w:p w:rsidR="006B1DA6" w:rsidRPr="00B261FA" w:rsidRDefault="006B1DA6">
      <w:pPr>
        <w:pStyle w:val="TOC2"/>
        <w:tabs>
          <w:tab w:val="left" w:pos="880"/>
          <w:tab w:val="right" w:leader="dot" w:pos="8659"/>
        </w:tabs>
        <w:rPr>
          <w:rFonts w:ascii="Calibri" w:hAnsi="Calibri"/>
          <w:noProof/>
          <w:color w:val="auto"/>
          <w:sz w:val="22"/>
          <w:szCs w:val="22"/>
        </w:rPr>
      </w:pPr>
      <w:hyperlink w:anchor="_Toc372791852" w:history="1">
        <w:r w:rsidRPr="009D6829">
          <w:rPr>
            <w:rStyle w:val="Hyperlink"/>
            <w:noProof/>
          </w:rPr>
          <w:t>1.1.</w:t>
        </w:r>
        <w:r w:rsidRPr="00B261FA">
          <w:rPr>
            <w:rFonts w:ascii="Calibri" w:hAnsi="Calibri"/>
            <w:noProof/>
            <w:color w:val="auto"/>
            <w:sz w:val="22"/>
            <w:szCs w:val="22"/>
          </w:rPr>
          <w:tab/>
        </w:r>
        <w:r w:rsidRPr="009D6829">
          <w:rPr>
            <w:rStyle w:val="Hyperlink"/>
            <w:noProof/>
          </w:rPr>
          <w:t>MỤC TIÊU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_Toc372791852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B1DA6" w:rsidRPr="00B261FA" w:rsidRDefault="006B1DA6">
      <w:pPr>
        <w:pStyle w:val="TOC2"/>
        <w:tabs>
          <w:tab w:val="left" w:pos="880"/>
          <w:tab w:val="right" w:leader="dot" w:pos="8659"/>
        </w:tabs>
        <w:rPr>
          <w:rFonts w:ascii="Calibri" w:hAnsi="Calibri"/>
          <w:noProof/>
          <w:color w:val="auto"/>
          <w:sz w:val="22"/>
          <w:szCs w:val="22"/>
        </w:rPr>
      </w:pPr>
      <w:hyperlink w:anchor="_Toc372791853" w:history="1">
        <w:r w:rsidRPr="009D6829">
          <w:rPr>
            <w:rStyle w:val="Hyperlink"/>
            <w:noProof/>
          </w:rPr>
          <w:t>1.2.</w:t>
        </w:r>
        <w:r w:rsidRPr="00B261FA">
          <w:rPr>
            <w:rFonts w:ascii="Calibri" w:hAnsi="Calibri"/>
            <w:noProof/>
            <w:color w:val="auto"/>
            <w:sz w:val="22"/>
            <w:szCs w:val="22"/>
          </w:rPr>
          <w:tab/>
        </w:r>
        <w:r w:rsidRPr="009D6829">
          <w:rPr>
            <w:rStyle w:val="Hyperlink"/>
            <w:noProof/>
          </w:rPr>
          <w:t>PHẠM VI ÁP DỤNG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_Toc372791853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B1DA6" w:rsidRPr="00B261FA" w:rsidRDefault="006B1DA6">
      <w:pPr>
        <w:pStyle w:val="TOC2"/>
        <w:tabs>
          <w:tab w:val="left" w:pos="880"/>
          <w:tab w:val="right" w:leader="dot" w:pos="8659"/>
        </w:tabs>
        <w:rPr>
          <w:rFonts w:ascii="Calibri" w:hAnsi="Calibri"/>
          <w:noProof/>
          <w:color w:val="auto"/>
          <w:sz w:val="22"/>
          <w:szCs w:val="22"/>
        </w:rPr>
      </w:pPr>
      <w:hyperlink w:anchor="_Toc372791854" w:history="1">
        <w:r w:rsidRPr="009D6829">
          <w:rPr>
            <w:rStyle w:val="Hyperlink"/>
            <w:noProof/>
          </w:rPr>
          <w:t>1.3.</w:t>
        </w:r>
        <w:r w:rsidRPr="00B261FA">
          <w:rPr>
            <w:rFonts w:ascii="Calibri" w:hAnsi="Calibri"/>
            <w:noProof/>
            <w:color w:val="auto"/>
            <w:sz w:val="22"/>
            <w:szCs w:val="22"/>
          </w:rPr>
          <w:tab/>
        </w:r>
        <w:r w:rsidRPr="009D6829">
          <w:rPr>
            <w:rStyle w:val="Hyperlink"/>
            <w:noProof/>
          </w:rPr>
          <w:t>THUẬT NGỮ VÀ TỪ VIẾT TẮT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_Toc372791854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B1DA6" w:rsidRPr="00B261FA" w:rsidRDefault="006B1DA6">
      <w:pPr>
        <w:pStyle w:val="TOC2"/>
        <w:tabs>
          <w:tab w:val="left" w:pos="880"/>
          <w:tab w:val="right" w:leader="dot" w:pos="8659"/>
        </w:tabs>
        <w:rPr>
          <w:rFonts w:ascii="Calibri" w:hAnsi="Calibri"/>
          <w:noProof/>
          <w:color w:val="auto"/>
          <w:sz w:val="22"/>
          <w:szCs w:val="22"/>
        </w:rPr>
      </w:pPr>
      <w:hyperlink w:anchor="_Toc372791855" w:history="1">
        <w:r w:rsidRPr="009D6829">
          <w:rPr>
            <w:rStyle w:val="Hyperlink"/>
            <w:noProof/>
          </w:rPr>
          <w:t>1.4.</w:t>
        </w:r>
        <w:r w:rsidRPr="00B261FA">
          <w:rPr>
            <w:rFonts w:ascii="Calibri" w:hAnsi="Calibri"/>
            <w:noProof/>
            <w:color w:val="auto"/>
            <w:sz w:val="22"/>
            <w:szCs w:val="22"/>
          </w:rPr>
          <w:tab/>
        </w:r>
        <w:r w:rsidRPr="009D6829">
          <w:rPr>
            <w:rStyle w:val="Hyperlink"/>
            <w:noProof/>
          </w:rPr>
          <w:t>TÀI LIỆU LIÊN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_Toc372791855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B1DA6" w:rsidRPr="00B261FA" w:rsidRDefault="006B1DA6">
      <w:pPr>
        <w:pStyle w:val="TOC1"/>
        <w:rPr>
          <w:rFonts w:ascii="Calibri" w:hAnsi="Calibri"/>
          <w:noProof/>
          <w:color w:val="auto"/>
          <w:sz w:val="22"/>
          <w:szCs w:val="22"/>
        </w:rPr>
      </w:pPr>
      <w:hyperlink w:anchor="_Toc372791856" w:history="1">
        <w:r w:rsidRPr="009D6829">
          <w:rPr>
            <w:rStyle w:val="Hyperlink"/>
            <w:noProof/>
          </w:rPr>
          <w:t>2.</w:t>
        </w:r>
        <w:r w:rsidRPr="00B261FA">
          <w:rPr>
            <w:rFonts w:ascii="Calibri" w:hAnsi="Calibri"/>
            <w:noProof/>
            <w:color w:val="auto"/>
            <w:sz w:val="22"/>
            <w:szCs w:val="22"/>
          </w:rPr>
          <w:tab/>
        </w:r>
        <w:r w:rsidRPr="009D6829">
          <w:rPr>
            <w:rStyle w:val="Hyperlink"/>
            <w:noProof/>
          </w:rPr>
          <w:t>NỘI DUNG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_Toc372791856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B1DA6" w:rsidRPr="00B261FA" w:rsidRDefault="006B1DA6">
      <w:pPr>
        <w:pStyle w:val="TOC2"/>
        <w:tabs>
          <w:tab w:val="left" w:pos="880"/>
          <w:tab w:val="right" w:leader="dot" w:pos="8659"/>
        </w:tabs>
        <w:rPr>
          <w:rFonts w:ascii="Calibri" w:hAnsi="Calibri"/>
          <w:noProof/>
          <w:color w:val="auto"/>
          <w:sz w:val="22"/>
          <w:szCs w:val="22"/>
        </w:rPr>
      </w:pPr>
      <w:hyperlink w:anchor="_Toc372791857" w:history="1">
        <w:r w:rsidRPr="009D6829">
          <w:rPr>
            <w:rStyle w:val="Hyperlink"/>
            <w:noProof/>
          </w:rPr>
          <w:t>2.1.</w:t>
        </w:r>
        <w:r w:rsidRPr="00B261FA">
          <w:rPr>
            <w:rFonts w:ascii="Calibri" w:hAnsi="Calibri"/>
            <w:noProof/>
            <w:color w:val="auto"/>
            <w:sz w:val="22"/>
            <w:szCs w:val="22"/>
          </w:rPr>
          <w:tab/>
        </w:r>
        <w:r w:rsidRPr="009D6829">
          <w:rPr>
            <w:rStyle w:val="Hyperlink"/>
            <w:noProof/>
          </w:rPr>
          <w:t>Title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_Toc372791857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B1DA6" w:rsidRPr="00B261FA" w:rsidRDefault="006B1DA6">
      <w:pPr>
        <w:pStyle w:val="TOC2"/>
        <w:tabs>
          <w:tab w:val="left" w:pos="880"/>
          <w:tab w:val="right" w:leader="dot" w:pos="8659"/>
        </w:tabs>
        <w:rPr>
          <w:rFonts w:ascii="Calibri" w:hAnsi="Calibri"/>
          <w:noProof/>
          <w:color w:val="auto"/>
          <w:sz w:val="22"/>
          <w:szCs w:val="22"/>
        </w:rPr>
      </w:pPr>
      <w:hyperlink w:anchor="_Toc372791858" w:history="1">
        <w:r w:rsidRPr="009D6829">
          <w:rPr>
            <w:rStyle w:val="Hyperlink"/>
            <w:noProof/>
          </w:rPr>
          <w:t>2.2.</w:t>
        </w:r>
        <w:r w:rsidRPr="00B261FA">
          <w:rPr>
            <w:rFonts w:ascii="Calibri" w:hAnsi="Calibri"/>
            <w:noProof/>
            <w:color w:val="auto"/>
            <w:sz w:val="22"/>
            <w:szCs w:val="22"/>
          </w:rPr>
          <w:tab/>
        </w:r>
        <w:r w:rsidRPr="009D6829">
          <w:rPr>
            <w:rStyle w:val="Hyperlink"/>
            <w:noProof/>
          </w:rPr>
          <w:t>Title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_Toc372791858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73210" w:rsidRPr="00673210" w:rsidRDefault="00673210">
      <w:pPr>
        <w:rPr>
          <w:szCs w:val="24"/>
        </w:rPr>
      </w:pPr>
      <w:r w:rsidRPr="00673210">
        <w:rPr>
          <w:szCs w:val="24"/>
        </w:rPr>
        <w:fldChar w:fldCharType="end"/>
      </w:r>
    </w:p>
    <w:p w:rsidR="002C6D82" w:rsidRDefault="00015E86" w:rsidP="00CF4C76">
      <w:pPr>
        <w:pStyle w:val="Heading1"/>
      </w:pPr>
      <w:r>
        <w:br w:type="page"/>
      </w:r>
      <w:bookmarkStart w:id="4" w:name="_Toc372791851"/>
      <w:r>
        <w:lastRenderedPageBreak/>
        <w:t>THÔNG TIN CHUNG</w:t>
      </w:r>
      <w:bookmarkEnd w:id="4"/>
    </w:p>
    <w:p w:rsidR="00015E86" w:rsidRDefault="00F56913" w:rsidP="00CF4C76">
      <w:pPr>
        <w:pStyle w:val="Heading2"/>
      </w:pPr>
      <w:bookmarkStart w:id="5" w:name="_Toc372791852"/>
      <w:r>
        <w:t>MỤC TIÊU</w:t>
      </w:r>
      <w:bookmarkEnd w:id="5"/>
    </w:p>
    <w:p w:rsidR="00D56F87" w:rsidRDefault="00D56F87" w:rsidP="00D56F87">
      <w:pPr>
        <w:ind w:left="0"/>
      </w:pPr>
      <w:r>
        <w:t>.</w:t>
      </w:r>
      <w:r w:rsidR="00A975E8" w:rsidRPr="00A975E8">
        <w:t xml:space="preserve"> </w:t>
      </w:r>
      <w:r w:rsidR="00A975E8">
        <w:t>.</w:t>
      </w:r>
      <w:r w:rsidR="00A975E8">
        <w:rPr>
          <w:sz w:val="26"/>
        </w:rPr>
        <w:t xml:space="preserve"> </w:t>
      </w:r>
      <w:r w:rsidR="00A975E8" w:rsidRPr="00A319BE">
        <w:rPr>
          <w:sz w:val="26"/>
        </w:rPr>
        <w:t xml:space="preserve">Tài liệu này giới thiệu các </w:t>
      </w:r>
      <w:r w:rsidR="00BA183C">
        <w:rPr>
          <w:sz w:val="26"/>
        </w:rPr>
        <w:t xml:space="preserve">bước cơ bản được sử dụng </w:t>
      </w:r>
      <w:r w:rsidR="00A975E8">
        <w:rPr>
          <w:sz w:val="26"/>
        </w:rPr>
        <w:t xml:space="preserve">trong quá </w:t>
      </w:r>
      <w:r w:rsidR="00BA183C">
        <w:rPr>
          <w:sz w:val="26"/>
        </w:rPr>
        <w:t xml:space="preserve">trình </w:t>
      </w:r>
      <w:r w:rsidR="00A975E8">
        <w:rPr>
          <w:sz w:val="26"/>
        </w:rPr>
        <w:t>cài đặt Oracle RAC 11G R2</w:t>
      </w:r>
    </w:p>
    <w:p w:rsidR="00F56913" w:rsidRDefault="00F56913" w:rsidP="00CF4C76">
      <w:pPr>
        <w:pStyle w:val="Heading2"/>
      </w:pPr>
      <w:bookmarkStart w:id="6" w:name="_Toc372791853"/>
      <w:r>
        <w:t>PHẠM VI ÁP DỤNG</w:t>
      </w:r>
      <w:bookmarkEnd w:id="6"/>
    </w:p>
    <w:p w:rsidR="006323A8" w:rsidRPr="00A319BE" w:rsidRDefault="006323A8" w:rsidP="006323A8">
      <w:pPr>
        <w:ind w:left="0"/>
        <w:rPr>
          <w:sz w:val="26"/>
        </w:rPr>
      </w:pPr>
      <w:r w:rsidRPr="00A319BE">
        <w:rPr>
          <w:sz w:val="26"/>
        </w:rPr>
        <w:t>Tài liệu này sử dụng trong phạm vi dự án “Xây dựng Hệ t</w:t>
      </w:r>
      <w:r>
        <w:rPr>
          <w:sz w:val="26"/>
        </w:rPr>
        <w:t>hống quản lý dân cư Thành phố Hải Phòng”.</w:t>
      </w:r>
      <w:r w:rsidRPr="006323A8">
        <w:rPr>
          <w:sz w:val="26"/>
        </w:rPr>
        <w:t xml:space="preserve"> </w:t>
      </w:r>
      <w:r w:rsidRPr="00A319BE">
        <w:rPr>
          <w:sz w:val="26"/>
        </w:rPr>
        <w:t>Giới hạn đề cập đến:</w:t>
      </w:r>
    </w:p>
    <w:p w:rsidR="006323A8" w:rsidRPr="00A319BE" w:rsidRDefault="006323A8" w:rsidP="006323A8">
      <w:pPr>
        <w:numPr>
          <w:ilvl w:val="0"/>
          <w:numId w:val="6"/>
        </w:numPr>
        <w:autoSpaceDE w:val="0"/>
        <w:autoSpaceDN w:val="0"/>
        <w:spacing w:before="0" w:after="0" w:line="240" w:lineRule="auto"/>
        <w:rPr>
          <w:sz w:val="26"/>
        </w:rPr>
      </w:pPr>
      <w:r>
        <w:rPr>
          <w:sz w:val="26"/>
        </w:rPr>
        <w:t>Cài đặt và cấu hình Grid</w:t>
      </w:r>
    </w:p>
    <w:p w:rsidR="006323A8" w:rsidRDefault="006323A8" w:rsidP="006323A8">
      <w:pPr>
        <w:numPr>
          <w:ilvl w:val="0"/>
          <w:numId w:val="6"/>
        </w:numPr>
        <w:autoSpaceDE w:val="0"/>
        <w:autoSpaceDN w:val="0"/>
        <w:spacing w:before="0" w:after="0" w:line="240" w:lineRule="auto"/>
        <w:rPr>
          <w:sz w:val="26"/>
        </w:rPr>
      </w:pPr>
      <w:r>
        <w:rPr>
          <w:sz w:val="26"/>
        </w:rPr>
        <w:t>Cài đặt Oracle Database</w:t>
      </w:r>
    </w:p>
    <w:p w:rsidR="00F56913" w:rsidRPr="006323A8" w:rsidRDefault="006323A8" w:rsidP="006323A8">
      <w:pPr>
        <w:numPr>
          <w:ilvl w:val="0"/>
          <w:numId w:val="6"/>
        </w:numPr>
        <w:autoSpaceDE w:val="0"/>
        <w:autoSpaceDN w:val="0"/>
        <w:spacing w:before="0" w:after="0" w:line="240" w:lineRule="auto"/>
        <w:rPr>
          <w:sz w:val="26"/>
        </w:rPr>
      </w:pPr>
      <w:r>
        <w:rPr>
          <w:sz w:val="26"/>
        </w:rPr>
        <w:t>Tạo Database</w:t>
      </w:r>
    </w:p>
    <w:p w:rsidR="00015E86" w:rsidRDefault="00015E86" w:rsidP="00CF4C76">
      <w:pPr>
        <w:pStyle w:val="Heading2"/>
      </w:pPr>
      <w:bookmarkStart w:id="7" w:name="_Toc372791854"/>
      <w:r>
        <w:t>THUẬT NGỮ VÀ TỪ VIẾT TẮT</w:t>
      </w:r>
      <w:bookmarkEnd w:id="7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28"/>
        <w:gridCol w:w="6257"/>
      </w:tblGrid>
      <w:tr w:rsidR="00015E86" w:rsidRPr="00673210" w:rsidTr="00672048">
        <w:trPr>
          <w:tblHeader/>
        </w:trPr>
        <w:tc>
          <w:tcPr>
            <w:tcW w:w="2628" w:type="dxa"/>
            <w:shd w:val="clear" w:color="auto" w:fill="E6E6E6"/>
          </w:tcPr>
          <w:p w:rsidR="00015E86" w:rsidRPr="00673210" w:rsidRDefault="00015E86" w:rsidP="00597B8D">
            <w:pPr>
              <w:adjustRightInd w:val="0"/>
              <w:spacing w:before="60" w:after="60" w:line="240" w:lineRule="atLeast"/>
              <w:ind w:left="90"/>
              <w:contextualSpacing/>
              <w:jc w:val="center"/>
              <w:rPr>
                <w:b/>
                <w:szCs w:val="24"/>
              </w:rPr>
            </w:pPr>
            <w:r w:rsidRPr="00673210">
              <w:rPr>
                <w:b/>
                <w:szCs w:val="24"/>
              </w:rPr>
              <w:t>Thuật ngữ và từ viết tắt</w:t>
            </w:r>
          </w:p>
        </w:tc>
        <w:tc>
          <w:tcPr>
            <w:tcW w:w="6257" w:type="dxa"/>
            <w:shd w:val="clear" w:color="auto" w:fill="E6E6E6"/>
          </w:tcPr>
          <w:p w:rsidR="00015E86" w:rsidRPr="00673210" w:rsidRDefault="00015E86" w:rsidP="00597B8D">
            <w:pPr>
              <w:adjustRightInd w:val="0"/>
              <w:spacing w:before="60" w:after="60" w:line="240" w:lineRule="atLeast"/>
              <w:ind w:left="72"/>
              <w:contextualSpacing/>
              <w:jc w:val="center"/>
              <w:rPr>
                <w:b/>
                <w:szCs w:val="24"/>
              </w:rPr>
            </w:pPr>
            <w:r w:rsidRPr="00673210">
              <w:rPr>
                <w:b/>
                <w:szCs w:val="24"/>
              </w:rPr>
              <w:t>Định nghĩa</w:t>
            </w:r>
          </w:p>
        </w:tc>
      </w:tr>
      <w:tr w:rsidR="00CF12B9" w:rsidRPr="00673210" w:rsidTr="00CF4C76">
        <w:tc>
          <w:tcPr>
            <w:tcW w:w="2628" w:type="dxa"/>
          </w:tcPr>
          <w:p w:rsidR="00CF12B9" w:rsidRPr="00673210" w:rsidRDefault="00CF12B9" w:rsidP="00673210">
            <w:pPr>
              <w:adjustRightInd w:val="0"/>
              <w:spacing w:before="60" w:after="60" w:line="240" w:lineRule="atLeast"/>
              <w:contextualSpacing/>
              <w:rPr>
                <w:szCs w:val="24"/>
              </w:rPr>
            </w:pPr>
          </w:p>
        </w:tc>
        <w:tc>
          <w:tcPr>
            <w:tcW w:w="6257" w:type="dxa"/>
          </w:tcPr>
          <w:p w:rsidR="00CF12B9" w:rsidRPr="00673210" w:rsidRDefault="00CF12B9" w:rsidP="00673210">
            <w:pPr>
              <w:adjustRightInd w:val="0"/>
              <w:spacing w:before="60" w:after="60" w:line="240" w:lineRule="atLeast"/>
              <w:contextualSpacing/>
              <w:rPr>
                <w:szCs w:val="24"/>
              </w:rPr>
            </w:pPr>
          </w:p>
        </w:tc>
      </w:tr>
      <w:tr w:rsidR="00CF12B9" w:rsidRPr="00673210" w:rsidTr="00CF4C76">
        <w:tc>
          <w:tcPr>
            <w:tcW w:w="2628" w:type="dxa"/>
          </w:tcPr>
          <w:p w:rsidR="00CF12B9" w:rsidRPr="00673210" w:rsidRDefault="00CF12B9" w:rsidP="00673210">
            <w:pPr>
              <w:adjustRightInd w:val="0"/>
              <w:spacing w:before="60" w:after="60" w:line="240" w:lineRule="atLeast"/>
              <w:contextualSpacing/>
              <w:rPr>
                <w:szCs w:val="24"/>
              </w:rPr>
            </w:pPr>
          </w:p>
        </w:tc>
        <w:tc>
          <w:tcPr>
            <w:tcW w:w="6257" w:type="dxa"/>
          </w:tcPr>
          <w:p w:rsidR="00CF12B9" w:rsidRPr="00673210" w:rsidRDefault="00CF12B9" w:rsidP="00673210">
            <w:pPr>
              <w:adjustRightInd w:val="0"/>
              <w:spacing w:before="60" w:after="60" w:line="240" w:lineRule="atLeast"/>
              <w:contextualSpacing/>
              <w:rPr>
                <w:szCs w:val="24"/>
              </w:rPr>
            </w:pPr>
          </w:p>
        </w:tc>
      </w:tr>
      <w:tr w:rsidR="00015E86" w:rsidRPr="00673210" w:rsidTr="00CF4C76">
        <w:tc>
          <w:tcPr>
            <w:tcW w:w="2628" w:type="dxa"/>
          </w:tcPr>
          <w:p w:rsidR="00015E86" w:rsidRPr="00673210" w:rsidRDefault="00015E86" w:rsidP="00673210">
            <w:pPr>
              <w:adjustRightInd w:val="0"/>
              <w:spacing w:before="60" w:after="60" w:line="240" w:lineRule="atLeast"/>
              <w:contextualSpacing/>
              <w:rPr>
                <w:szCs w:val="24"/>
              </w:rPr>
            </w:pPr>
          </w:p>
        </w:tc>
        <w:tc>
          <w:tcPr>
            <w:tcW w:w="6257" w:type="dxa"/>
          </w:tcPr>
          <w:p w:rsidR="00015E86" w:rsidRPr="00673210" w:rsidRDefault="00015E86" w:rsidP="00673210">
            <w:pPr>
              <w:adjustRightInd w:val="0"/>
              <w:spacing w:before="60" w:after="60" w:line="240" w:lineRule="atLeast"/>
              <w:contextualSpacing/>
              <w:rPr>
                <w:szCs w:val="24"/>
              </w:rPr>
            </w:pPr>
          </w:p>
        </w:tc>
      </w:tr>
    </w:tbl>
    <w:p w:rsidR="00015E86" w:rsidRPr="00015E86" w:rsidRDefault="00015E86" w:rsidP="00CF4C76">
      <w:pPr>
        <w:pStyle w:val="Heading2"/>
      </w:pPr>
      <w:bookmarkStart w:id="8" w:name="_Toc372791855"/>
      <w:r>
        <w:t>TÀI LIỆU LIÊN QUAN</w:t>
      </w:r>
      <w:bookmarkEnd w:id="8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28"/>
        <w:gridCol w:w="6257"/>
      </w:tblGrid>
      <w:tr w:rsidR="00D81542" w:rsidRPr="00597B8D" w:rsidTr="00672048">
        <w:trPr>
          <w:tblHeader/>
        </w:trPr>
        <w:tc>
          <w:tcPr>
            <w:tcW w:w="2628" w:type="dxa"/>
            <w:shd w:val="clear" w:color="auto" w:fill="E6E6E6"/>
          </w:tcPr>
          <w:p w:rsidR="00015E86" w:rsidRPr="00673210" w:rsidRDefault="00015E86" w:rsidP="00597B8D">
            <w:pPr>
              <w:adjustRightInd w:val="0"/>
              <w:spacing w:before="60" w:after="60" w:line="240" w:lineRule="atLeast"/>
              <w:ind w:left="90"/>
              <w:contextualSpacing/>
              <w:jc w:val="center"/>
              <w:rPr>
                <w:b/>
                <w:szCs w:val="24"/>
              </w:rPr>
            </w:pPr>
            <w:r w:rsidRPr="00673210">
              <w:rPr>
                <w:b/>
                <w:szCs w:val="24"/>
              </w:rPr>
              <w:t>Mã hiệu tài liệu</w:t>
            </w:r>
          </w:p>
        </w:tc>
        <w:tc>
          <w:tcPr>
            <w:tcW w:w="6257" w:type="dxa"/>
            <w:shd w:val="clear" w:color="auto" w:fill="E6E6E6"/>
          </w:tcPr>
          <w:p w:rsidR="00015E86" w:rsidRPr="00673210" w:rsidRDefault="00015E86" w:rsidP="00597B8D">
            <w:pPr>
              <w:adjustRightInd w:val="0"/>
              <w:spacing w:before="60" w:after="60" w:line="240" w:lineRule="atLeast"/>
              <w:ind w:left="90"/>
              <w:contextualSpacing/>
              <w:jc w:val="center"/>
              <w:rPr>
                <w:b/>
                <w:szCs w:val="24"/>
              </w:rPr>
            </w:pPr>
            <w:r w:rsidRPr="00673210">
              <w:rPr>
                <w:b/>
                <w:szCs w:val="24"/>
              </w:rPr>
              <w:t>Tên tài liệu</w:t>
            </w:r>
          </w:p>
        </w:tc>
      </w:tr>
      <w:tr w:rsidR="00D81542" w:rsidRPr="00673210" w:rsidTr="00CF4C76">
        <w:tc>
          <w:tcPr>
            <w:tcW w:w="2628" w:type="dxa"/>
          </w:tcPr>
          <w:p w:rsidR="00015E86" w:rsidRPr="00673210" w:rsidRDefault="00015E86" w:rsidP="00673210">
            <w:pPr>
              <w:adjustRightInd w:val="0"/>
              <w:spacing w:before="60" w:after="60" w:line="240" w:lineRule="atLeast"/>
              <w:contextualSpacing/>
              <w:rPr>
                <w:szCs w:val="24"/>
              </w:rPr>
            </w:pPr>
          </w:p>
        </w:tc>
        <w:tc>
          <w:tcPr>
            <w:tcW w:w="6257" w:type="dxa"/>
          </w:tcPr>
          <w:p w:rsidR="00015E86" w:rsidRPr="00673210" w:rsidRDefault="00015E86" w:rsidP="00673210">
            <w:pPr>
              <w:adjustRightInd w:val="0"/>
              <w:spacing w:before="60" w:after="60" w:line="240" w:lineRule="atLeast"/>
              <w:contextualSpacing/>
              <w:rPr>
                <w:szCs w:val="24"/>
              </w:rPr>
            </w:pPr>
          </w:p>
        </w:tc>
      </w:tr>
      <w:tr w:rsidR="00CF12B9" w:rsidRPr="00673210" w:rsidTr="00CF4C76">
        <w:tc>
          <w:tcPr>
            <w:tcW w:w="2628" w:type="dxa"/>
          </w:tcPr>
          <w:p w:rsidR="00CF12B9" w:rsidRPr="00673210" w:rsidRDefault="00CF12B9" w:rsidP="00673210">
            <w:pPr>
              <w:adjustRightInd w:val="0"/>
              <w:spacing w:before="60" w:after="60" w:line="240" w:lineRule="atLeast"/>
              <w:contextualSpacing/>
              <w:rPr>
                <w:szCs w:val="24"/>
              </w:rPr>
            </w:pPr>
          </w:p>
        </w:tc>
        <w:tc>
          <w:tcPr>
            <w:tcW w:w="6257" w:type="dxa"/>
          </w:tcPr>
          <w:p w:rsidR="00CF12B9" w:rsidRPr="00673210" w:rsidRDefault="00CF12B9" w:rsidP="00673210">
            <w:pPr>
              <w:adjustRightInd w:val="0"/>
              <w:spacing w:before="60" w:after="60" w:line="240" w:lineRule="atLeast"/>
              <w:contextualSpacing/>
              <w:rPr>
                <w:szCs w:val="24"/>
              </w:rPr>
            </w:pPr>
          </w:p>
        </w:tc>
      </w:tr>
      <w:tr w:rsidR="00CF12B9" w:rsidRPr="00673210" w:rsidTr="00CF4C76">
        <w:tc>
          <w:tcPr>
            <w:tcW w:w="2628" w:type="dxa"/>
          </w:tcPr>
          <w:p w:rsidR="00CF12B9" w:rsidRPr="00673210" w:rsidRDefault="00CF12B9" w:rsidP="00673210">
            <w:pPr>
              <w:adjustRightInd w:val="0"/>
              <w:spacing w:before="60" w:after="60" w:line="240" w:lineRule="atLeast"/>
              <w:contextualSpacing/>
              <w:rPr>
                <w:szCs w:val="24"/>
              </w:rPr>
            </w:pPr>
          </w:p>
        </w:tc>
        <w:tc>
          <w:tcPr>
            <w:tcW w:w="6257" w:type="dxa"/>
          </w:tcPr>
          <w:p w:rsidR="00CF12B9" w:rsidRPr="00673210" w:rsidRDefault="00CF12B9" w:rsidP="00673210">
            <w:pPr>
              <w:adjustRightInd w:val="0"/>
              <w:spacing w:before="60" w:after="60" w:line="240" w:lineRule="atLeast"/>
              <w:contextualSpacing/>
              <w:rPr>
                <w:szCs w:val="24"/>
              </w:rPr>
            </w:pPr>
          </w:p>
        </w:tc>
      </w:tr>
    </w:tbl>
    <w:p w:rsidR="00D81542" w:rsidRDefault="00D81542" w:rsidP="00D81542"/>
    <w:p w:rsidR="00D81542" w:rsidRDefault="00D81542" w:rsidP="00D81542"/>
    <w:p w:rsidR="002C6D82" w:rsidRDefault="00D81542" w:rsidP="00D81542">
      <w:pPr>
        <w:pStyle w:val="Heading1"/>
      </w:pPr>
      <w:r>
        <w:br w:type="page"/>
      </w:r>
      <w:bookmarkStart w:id="9" w:name="_Toc372791856"/>
      <w:r w:rsidR="003A5B15">
        <w:lastRenderedPageBreak/>
        <w:t>NỘI DUNG</w:t>
      </w:r>
      <w:bookmarkEnd w:id="9"/>
    </w:p>
    <w:p w:rsidR="00705AC6" w:rsidRDefault="00705AC6" w:rsidP="00705AC6">
      <w:pPr>
        <w:pStyle w:val="Heading2"/>
      </w:pPr>
      <w:r>
        <w:t>Yêu cầu và chuẩn bị</w:t>
      </w:r>
    </w:p>
    <w:p w:rsidR="00705AC6" w:rsidRPr="00231E37" w:rsidRDefault="00705AC6" w:rsidP="00705AC6">
      <w:pPr>
        <w:pStyle w:val="Heading3"/>
      </w:pPr>
      <w:bookmarkStart w:id="10" w:name="_Toc347865268"/>
      <w:bookmarkStart w:id="11" w:name="_Toc349747049"/>
      <w:r w:rsidRPr="00231E37">
        <w:t>Yêu cầu</w:t>
      </w:r>
      <w:bookmarkEnd w:id="10"/>
      <w:bookmarkEnd w:id="11"/>
    </w:p>
    <w:p w:rsidR="00705AC6" w:rsidRPr="00705AC6" w:rsidRDefault="00705AC6" w:rsidP="00705AC6">
      <w:pPr>
        <w:pStyle w:val="Heading4"/>
        <w:rPr>
          <w:sz w:val="24"/>
          <w:szCs w:val="24"/>
        </w:rPr>
      </w:pPr>
      <w:bookmarkStart w:id="12" w:name="_Toc345780651"/>
      <w:bookmarkStart w:id="13" w:name="_Toc347866331"/>
      <w:bookmarkStart w:id="14" w:name="_Toc349737564"/>
      <w:bookmarkStart w:id="15" w:name="_Toc349742371"/>
      <w:bookmarkStart w:id="16" w:name="_Toc349747050"/>
      <w:r w:rsidRPr="00705AC6">
        <w:rPr>
          <w:sz w:val="24"/>
          <w:szCs w:val="24"/>
        </w:rPr>
        <w:t>Yêu cầu đối với hệ thống</w:t>
      </w:r>
      <w:bookmarkEnd w:id="12"/>
      <w:bookmarkEnd w:id="13"/>
      <w:bookmarkEnd w:id="14"/>
      <w:bookmarkEnd w:id="15"/>
      <w:bookmarkEnd w:id="16"/>
    </w:p>
    <w:p w:rsidR="00705AC6" w:rsidRPr="00231E37" w:rsidRDefault="00705AC6" w:rsidP="00705AC6">
      <w:pPr>
        <w:spacing w:line="312" w:lineRule="auto"/>
        <w:ind w:firstLine="709"/>
        <w:rPr>
          <w:szCs w:val="24"/>
        </w:rPr>
      </w:pPr>
      <w:r w:rsidRPr="00231E37">
        <w:rPr>
          <w:szCs w:val="24"/>
        </w:rPr>
        <w:t>OS : Red hat 6</w:t>
      </w:r>
    </w:p>
    <w:p w:rsidR="00705AC6" w:rsidRPr="00231E37" w:rsidRDefault="00705AC6" w:rsidP="00705AC6">
      <w:pPr>
        <w:spacing w:line="312" w:lineRule="auto"/>
        <w:ind w:firstLine="709"/>
        <w:rPr>
          <w:szCs w:val="24"/>
        </w:rPr>
      </w:pPr>
      <w:r w:rsidRPr="00231E37">
        <w:rPr>
          <w:szCs w:val="24"/>
        </w:rPr>
        <w:t>RAM &gt; 4GB</w:t>
      </w:r>
    </w:p>
    <w:p w:rsidR="00705AC6" w:rsidRPr="00231E37" w:rsidRDefault="00705AC6" w:rsidP="00705AC6">
      <w:pPr>
        <w:spacing w:line="312" w:lineRule="auto"/>
        <w:ind w:firstLine="709"/>
        <w:rPr>
          <w:szCs w:val="24"/>
        </w:rPr>
      </w:pPr>
      <w:r w:rsidRPr="00231E37">
        <w:rPr>
          <w:szCs w:val="24"/>
        </w:rPr>
        <w:t>Các phân vùng</w:t>
      </w:r>
    </w:p>
    <w:p w:rsidR="00705AC6" w:rsidRPr="00231E37" w:rsidRDefault="00705AC6" w:rsidP="00705AC6">
      <w:pPr>
        <w:pStyle w:val="ListParagraph"/>
        <w:numPr>
          <w:ilvl w:val="0"/>
          <w:numId w:val="8"/>
        </w:numPr>
        <w:suppressAutoHyphens/>
        <w:spacing w:line="312" w:lineRule="auto"/>
        <w:ind w:left="1440"/>
        <w:jc w:val="both"/>
      </w:pPr>
      <w:r w:rsidRPr="00231E37">
        <w:t>Swap &gt; 4GB</w:t>
      </w:r>
    </w:p>
    <w:p w:rsidR="00705AC6" w:rsidRPr="00231E37" w:rsidRDefault="00705AC6" w:rsidP="00705AC6">
      <w:pPr>
        <w:pStyle w:val="ListParagraph"/>
        <w:numPr>
          <w:ilvl w:val="0"/>
          <w:numId w:val="8"/>
        </w:numPr>
        <w:suppressAutoHyphens/>
        <w:spacing w:line="312" w:lineRule="auto"/>
        <w:ind w:left="1440"/>
        <w:jc w:val="both"/>
      </w:pPr>
      <w:r w:rsidRPr="00231E37">
        <w:t>/tmp &gt; 2GB</w:t>
      </w:r>
    </w:p>
    <w:p w:rsidR="00705AC6" w:rsidRPr="00231E37" w:rsidRDefault="00705AC6" w:rsidP="00705AC6">
      <w:pPr>
        <w:spacing w:line="312" w:lineRule="auto"/>
        <w:rPr>
          <w:szCs w:val="24"/>
        </w:rPr>
      </w:pPr>
      <w:r w:rsidRPr="00231E37">
        <w:rPr>
          <w:szCs w:val="24"/>
        </w:rPr>
        <w:t>Có 4 Card Mạng eth0, eth1, eth2, eth3</w:t>
      </w:r>
    </w:p>
    <w:p w:rsidR="00705AC6" w:rsidRPr="00231E37" w:rsidRDefault="00705AC6" w:rsidP="00705AC6">
      <w:pPr>
        <w:pStyle w:val="ListParagraph"/>
        <w:numPr>
          <w:ilvl w:val="0"/>
          <w:numId w:val="8"/>
        </w:numPr>
        <w:suppressAutoHyphens/>
        <w:spacing w:line="312" w:lineRule="auto"/>
        <w:ind w:left="1440"/>
        <w:jc w:val="both"/>
      </w:pPr>
      <w:r w:rsidRPr="00231E37">
        <w:t>eth0 và eth1 cùng dải mạng Public</w:t>
      </w:r>
    </w:p>
    <w:p w:rsidR="00705AC6" w:rsidRPr="00231E37" w:rsidRDefault="00705AC6" w:rsidP="00705AC6">
      <w:pPr>
        <w:pStyle w:val="ListParagraph"/>
        <w:numPr>
          <w:ilvl w:val="0"/>
          <w:numId w:val="8"/>
        </w:numPr>
        <w:suppressAutoHyphens/>
        <w:spacing w:line="312" w:lineRule="auto"/>
        <w:ind w:left="1440"/>
        <w:jc w:val="both"/>
      </w:pPr>
      <w:r w:rsidRPr="00231E37">
        <w:t>eth2 và eth3 cùng dải mạng Private</w:t>
      </w:r>
    </w:p>
    <w:p w:rsidR="00705AC6" w:rsidRPr="00231E37" w:rsidRDefault="00705AC6" w:rsidP="00705AC6">
      <w:pPr>
        <w:spacing w:line="312" w:lineRule="auto"/>
        <w:rPr>
          <w:szCs w:val="24"/>
        </w:rPr>
      </w:pPr>
      <w:r w:rsidRPr="00231E37">
        <w:rPr>
          <w:szCs w:val="24"/>
        </w:rPr>
        <w:t>Lệnh kiểm tra RAM</w:t>
      </w:r>
    </w:p>
    <w:p w:rsidR="00705AC6" w:rsidRPr="00231E37" w:rsidRDefault="00705AC6" w:rsidP="00705AC6">
      <w:pPr>
        <w:pStyle w:val="ListParagraph"/>
        <w:numPr>
          <w:ilvl w:val="0"/>
          <w:numId w:val="8"/>
        </w:numPr>
        <w:suppressAutoHyphens/>
        <w:spacing w:line="312" w:lineRule="auto"/>
        <w:ind w:left="1440"/>
        <w:jc w:val="both"/>
      </w:pPr>
      <w:r w:rsidRPr="00231E37">
        <w:t>Chạy trên cả 2 Node</w:t>
      </w:r>
    </w:p>
    <w:p w:rsidR="00705AC6" w:rsidRPr="00231E37" w:rsidRDefault="00705AC6" w:rsidP="00705AC6">
      <w:pPr>
        <w:spacing w:line="312" w:lineRule="auto"/>
        <w:rPr>
          <w:szCs w:val="24"/>
        </w:rPr>
      </w:pPr>
      <w:r w:rsidRPr="00231E37">
        <w:rPr>
          <w:szCs w:val="24"/>
        </w:rPr>
        <w:t>Trên Node1</w:t>
      </w:r>
    </w:p>
    <w:p w:rsidR="00705AC6" w:rsidRPr="00ED4501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[root@c</w:t>
      </w:r>
      <w:r w:rsidRPr="00ED4501">
        <w:rPr>
          <w:szCs w:val="24"/>
        </w:rPr>
        <w:t>64db1 ~]# cat /proc/meminfo | grep MemTotal</w:t>
      </w:r>
    </w:p>
    <w:p w:rsidR="00705AC6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ED4501">
        <w:rPr>
          <w:szCs w:val="24"/>
        </w:rPr>
        <w:t>MemTotal:       32862072 kB</w:t>
      </w:r>
    </w:p>
    <w:p w:rsidR="00705AC6" w:rsidRPr="00231E37" w:rsidRDefault="00705AC6" w:rsidP="00705AC6">
      <w:pPr>
        <w:spacing w:line="312" w:lineRule="auto"/>
        <w:rPr>
          <w:szCs w:val="24"/>
        </w:rPr>
      </w:pPr>
      <w:r w:rsidRPr="00231E37">
        <w:rPr>
          <w:szCs w:val="24"/>
        </w:rPr>
        <w:t>Trên Node2</w:t>
      </w:r>
    </w:p>
    <w:p w:rsidR="00705AC6" w:rsidRPr="00ED4501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[root@c</w:t>
      </w:r>
      <w:r w:rsidRPr="00ED4501">
        <w:rPr>
          <w:szCs w:val="24"/>
        </w:rPr>
        <w:t>64db2 ~]# cat /proc/meminfo | grep MemTotal</w:t>
      </w:r>
    </w:p>
    <w:p w:rsidR="00705AC6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ED4501">
        <w:rPr>
          <w:szCs w:val="24"/>
        </w:rPr>
        <w:t>MemTotal:       32862072 kB</w:t>
      </w:r>
    </w:p>
    <w:p w:rsidR="00705AC6" w:rsidRPr="00231E37" w:rsidRDefault="00705AC6" w:rsidP="00705AC6">
      <w:pPr>
        <w:spacing w:line="312" w:lineRule="auto"/>
        <w:rPr>
          <w:szCs w:val="24"/>
        </w:rPr>
      </w:pPr>
      <w:r w:rsidRPr="00231E37">
        <w:rPr>
          <w:szCs w:val="24"/>
        </w:rPr>
        <w:t>Lệnh kiểm tra Swap</w:t>
      </w:r>
    </w:p>
    <w:p w:rsidR="00705AC6" w:rsidRPr="00231E37" w:rsidRDefault="00705AC6" w:rsidP="00705AC6">
      <w:pPr>
        <w:pStyle w:val="ListParagraph"/>
        <w:numPr>
          <w:ilvl w:val="0"/>
          <w:numId w:val="8"/>
        </w:numPr>
        <w:suppressAutoHyphens/>
        <w:spacing w:line="312" w:lineRule="auto"/>
        <w:ind w:left="1440"/>
        <w:jc w:val="both"/>
      </w:pPr>
      <w:r w:rsidRPr="00231E37">
        <w:t>Chạy trên cả 2 Node</w:t>
      </w:r>
    </w:p>
    <w:p w:rsidR="00705AC6" w:rsidRPr="00231E37" w:rsidRDefault="00705AC6" w:rsidP="00705AC6">
      <w:pPr>
        <w:spacing w:line="312" w:lineRule="auto"/>
        <w:rPr>
          <w:szCs w:val="24"/>
        </w:rPr>
      </w:pPr>
      <w:r w:rsidRPr="00231E37">
        <w:rPr>
          <w:szCs w:val="24"/>
        </w:rPr>
        <w:t>Trên Node1</w:t>
      </w:r>
    </w:p>
    <w:p w:rsidR="00705AC6" w:rsidRPr="00073F8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[root@c</w:t>
      </w:r>
      <w:r w:rsidRPr="00073F88">
        <w:rPr>
          <w:szCs w:val="24"/>
        </w:rPr>
        <w:t xml:space="preserve">64db1 ~]# cat /proc/swaps </w:t>
      </w:r>
    </w:p>
    <w:p w:rsidR="00705AC6" w:rsidRPr="00073F8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073F88">
        <w:rPr>
          <w:szCs w:val="24"/>
        </w:rPr>
        <w:t>Filename                                Type            Size    Used    Priority</w:t>
      </w:r>
    </w:p>
    <w:p w:rsidR="00705AC6" w:rsidRPr="00073F8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073F88">
        <w:rPr>
          <w:szCs w:val="24"/>
        </w:rPr>
        <w:t>/dev/sda6                               partition       16777208        0       -1</w:t>
      </w:r>
    </w:p>
    <w:p w:rsidR="00705AC6" w:rsidRDefault="00705AC6" w:rsidP="00705AC6">
      <w:pPr>
        <w:spacing w:line="312" w:lineRule="auto"/>
        <w:rPr>
          <w:szCs w:val="24"/>
        </w:rPr>
      </w:pPr>
    </w:p>
    <w:p w:rsidR="00705AC6" w:rsidRDefault="00705AC6" w:rsidP="00705AC6">
      <w:pPr>
        <w:spacing w:line="312" w:lineRule="auto"/>
        <w:ind w:left="0"/>
        <w:rPr>
          <w:szCs w:val="24"/>
        </w:rPr>
      </w:pPr>
    </w:p>
    <w:p w:rsidR="00705AC6" w:rsidRPr="00231E37" w:rsidRDefault="00705AC6" w:rsidP="00705AC6">
      <w:pPr>
        <w:spacing w:line="312" w:lineRule="auto"/>
        <w:rPr>
          <w:szCs w:val="24"/>
        </w:rPr>
      </w:pPr>
      <w:r w:rsidRPr="00231E37">
        <w:rPr>
          <w:szCs w:val="24"/>
        </w:rPr>
        <w:t>Trên Node2</w:t>
      </w:r>
    </w:p>
    <w:p w:rsidR="00705AC6" w:rsidRPr="00073F8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[root@c</w:t>
      </w:r>
      <w:r w:rsidRPr="00073F88">
        <w:rPr>
          <w:szCs w:val="24"/>
        </w:rPr>
        <w:t xml:space="preserve">64db2 ~]# cat /proc/swaps </w:t>
      </w:r>
    </w:p>
    <w:p w:rsidR="00705AC6" w:rsidRPr="00073F8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073F88">
        <w:rPr>
          <w:szCs w:val="24"/>
        </w:rPr>
        <w:t>Filename                                Type            Size    Used    Priority</w:t>
      </w:r>
    </w:p>
    <w:p w:rsidR="00705AC6" w:rsidRPr="00231E37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073F88">
        <w:rPr>
          <w:szCs w:val="24"/>
        </w:rPr>
        <w:t>/dev/sda6                               partition       16777208        0       -1</w:t>
      </w:r>
    </w:p>
    <w:p w:rsidR="00705AC6" w:rsidRDefault="00705AC6" w:rsidP="00705AC6">
      <w:pPr>
        <w:spacing w:line="312" w:lineRule="auto"/>
        <w:ind w:left="0"/>
      </w:pPr>
    </w:p>
    <w:p w:rsidR="00705AC6" w:rsidRPr="008E2623" w:rsidRDefault="00705AC6" w:rsidP="00705AC6">
      <w:pPr>
        <w:spacing w:line="312" w:lineRule="auto"/>
      </w:pPr>
      <w:r w:rsidRPr="008E2623">
        <w:rPr>
          <w:szCs w:val="24"/>
        </w:rPr>
        <w:t>Lệnh kiểm tra /tmp</w:t>
      </w:r>
    </w:p>
    <w:p w:rsidR="00705AC6" w:rsidRPr="008E2623" w:rsidRDefault="00705AC6" w:rsidP="00705AC6">
      <w:pPr>
        <w:pStyle w:val="ListParagraph"/>
        <w:numPr>
          <w:ilvl w:val="0"/>
          <w:numId w:val="8"/>
        </w:numPr>
        <w:suppressAutoHyphens/>
        <w:spacing w:line="312" w:lineRule="auto"/>
        <w:ind w:left="1440"/>
        <w:jc w:val="both"/>
      </w:pPr>
      <w:r w:rsidRPr="008E2623">
        <w:t>Chạy trên cả 2 Node</w:t>
      </w:r>
    </w:p>
    <w:p w:rsidR="00705AC6" w:rsidRPr="008E2623" w:rsidRDefault="00705AC6" w:rsidP="00705AC6">
      <w:pPr>
        <w:spacing w:line="312" w:lineRule="auto"/>
        <w:rPr>
          <w:szCs w:val="24"/>
        </w:rPr>
      </w:pPr>
      <w:r w:rsidRPr="008E2623">
        <w:rPr>
          <w:szCs w:val="24"/>
        </w:rPr>
        <w:t>Trên Node1</w:t>
      </w:r>
    </w:p>
    <w:p w:rsidR="00705AC6" w:rsidRPr="00FC19C4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[root@c</w:t>
      </w:r>
      <w:r w:rsidRPr="00FC19C4">
        <w:rPr>
          <w:szCs w:val="24"/>
        </w:rPr>
        <w:t>64db1 ~]# df -h /tmp/</w:t>
      </w:r>
    </w:p>
    <w:p w:rsidR="00705AC6" w:rsidRPr="00FC19C4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C19C4">
        <w:rPr>
          <w:szCs w:val="24"/>
        </w:rPr>
        <w:t>Filesystem            Size  Used Avail Use% Mounted on</w:t>
      </w:r>
    </w:p>
    <w:p w:rsidR="00705AC6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C19C4">
        <w:rPr>
          <w:szCs w:val="24"/>
        </w:rPr>
        <w:t>/dev/sda5              16G  177M   15G   2% /tmp</w:t>
      </w:r>
    </w:p>
    <w:p w:rsidR="00705AC6" w:rsidRPr="008E2623" w:rsidRDefault="00705AC6" w:rsidP="00705AC6">
      <w:pPr>
        <w:spacing w:line="312" w:lineRule="auto"/>
        <w:rPr>
          <w:szCs w:val="24"/>
        </w:rPr>
      </w:pPr>
      <w:r w:rsidRPr="008E2623">
        <w:rPr>
          <w:szCs w:val="24"/>
        </w:rPr>
        <w:t>Trên Node2</w:t>
      </w:r>
    </w:p>
    <w:p w:rsidR="00705AC6" w:rsidRPr="00FC19C4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[root@c</w:t>
      </w:r>
      <w:r w:rsidRPr="00FC19C4">
        <w:rPr>
          <w:szCs w:val="24"/>
        </w:rPr>
        <w:t>64db2 ~]# df -h /tmp/</w:t>
      </w:r>
    </w:p>
    <w:p w:rsidR="00705AC6" w:rsidRPr="00FC19C4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C19C4">
        <w:rPr>
          <w:szCs w:val="24"/>
        </w:rPr>
        <w:t>Filesystem            Size  Used Avail Use% Mounted on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C19C4">
        <w:rPr>
          <w:szCs w:val="24"/>
        </w:rPr>
        <w:t>/dev/sda5              16G  177M   15G   2% /tmp</w:t>
      </w:r>
    </w:p>
    <w:p w:rsidR="00705AC6" w:rsidRPr="00705AC6" w:rsidRDefault="00705AC6" w:rsidP="00705AC6">
      <w:pPr>
        <w:pStyle w:val="Heading4"/>
        <w:rPr>
          <w:sz w:val="24"/>
          <w:szCs w:val="24"/>
        </w:rPr>
      </w:pPr>
      <w:bookmarkStart w:id="17" w:name="_Toc347865270"/>
      <w:bookmarkStart w:id="18" w:name="_Toc349747051"/>
      <w:r w:rsidRPr="00705AC6">
        <w:rPr>
          <w:sz w:val="24"/>
          <w:szCs w:val="24"/>
        </w:rPr>
        <w:t>Yêu cầu phần mềm</w:t>
      </w:r>
      <w:bookmarkEnd w:id="17"/>
      <w:bookmarkEnd w:id="18"/>
    </w:p>
    <w:p w:rsidR="00705AC6" w:rsidRPr="00800F1E" w:rsidRDefault="00705AC6" w:rsidP="00705AC6">
      <w:pPr>
        <w:pStyle w:val="ListParagraph"/>
        <w:numPr>
          <w:ilvl w:val="0"/>
          <w:numId w:val="8"/>
        </w:numPr>
        <w:suppressAutoHyphens/>
        <w:spacing w:line="312" w:lineRule="auto"/>
        <w:ind w:left="1440"/>
        <w:jc w:val="both"/>
      </w:pPr>
      <w:r w:rsidRPr="00800F1E">
        <w:t>Bộ cài Oracle Grid Infrastructure 11.2.0.3 cho Linux x64</w:t>
      </w:r>
    </w:p>
    <w:p w:rsidR="00705AC6" w:rsidRPr="008E2623" w:rsidRDefault="00705AC6" w:rsidP="00705AC6">
      <w:pPr>
        <w:pStyle w:val="ListParagraph"/>
        <w:numPr>
          <w:ilvl w:val="0"/>
          <w:numId w:val="8"/>
        </w:numPr>
        <w:suppressAutoHyphens/>
        <w:spacing w:line="312" w:lineRule="auto"/>
        <w:ind w:left="1440"/>
        <w:jc w:val="both"/>
      </w:pPr>
      <w:r w:rsidRPr="008E2623">
        <w:t>Bộ cài Oracle Database 11.2.0.3 cho Linux x64</w:t>
      </w:r>
    </w:p>
    <w:p w:rsidR="00705AC6" w:rsidRPr="008E2623" w:rsidRDefault="00705AC6" w:rsidP="00705AC6">
      <w:pPr>
        <w:pStyle w:val="ListParagraph"/>
        <w:numPr>
          <w:ilvl w:val="0"/>
          <w:numId w:val="8"/>
        </w:numPr>
        <w:suppressAutoHyphens/>
        <w:spacing w:line="312" w:lineRule="auto"/>
        <w:ind w:left="1440"/>
        <w:jc w:val="both"/>
      </w:pPr>
      <w:r w:rsidRPr="008E2623">
        <w:t>Đĩa cài OS được Mount vào CD-ROM</w:t>
      </w:r>
    </w:p>
    <w:p w:rsidR="00705AC6" w:rsidRPr="00705AC6" w:rsidRDefault="00705AC6" w:rsidP="00705AC6">
      <w:pPr>
        <w:pStyle w:val="Heading4"/>
        <w:rPr>
          <w:sz w:val="24"/>
          <w:szCs w:val="24"/>
        </w:rPr>
      </w:pPr>
      <w:bookmarkStart w:id="19" w:name="_Toc347865271"/>
      <w:bookmarkStart w:id="20" w:name="_Toc349747052"/>
      <w:r w:rsidRPr="00705AC6">
        <w:rPr>
          <w:sz w:val="24"/>
          <w:szCs w:val="24"/>
        </w:rPr>
        <w:t>Yêu cầu về IP</w:t>
      </w:r>
      <w:bookmarkEnd w:id="19"/>
      <w:bookmarkEnd w:id="20"/>
    </w:p>
    <w:p w:rsidR="00705AC6" w:rsidRPr="008E2623" w:rsidRDefault="00B210F9" w:rsidP="00705AC6">
      <w:pPr>
        <w:pStyle w:val="ListParagraph"/>
        <w:numPr>
          <w:ilvl w:val="0"/>
          <w:numId w:val="8"/>
        </w:numPr>
        <w:suppressAutoHyphens/>
        <w:spacing w:line="312" w:lineRule="auto"/>
        <w:ind w:left="1440"/>
        <w:jc w:val="both"/>
      </w:pPr>
      <w:r>
        <w:t>1</w:t>
      </w:r>
      <w:r w:rsidR="00705AC6" w:rsidRPr="008E2623">
        <w:t xml:space="preserve"> Scan IP dùng cho Cluster : </w:t>
      </w:r>
      <w:r w:rsidR="00705AC6">
        <w:t>10.48.97.31</w:t>
      </w:r>
    </w:p>
    <w:p w:rsidR="00705AC6" w:rsidRPr="008E2623" w:rsidRDefault="00705AC6" w:rsidP="00705AC6">
      <w:pPr>
        <w:pStyle w:val="ListParagraph"/>
        <w:numPr>
          <w:ilvl w:val="0"/>
          <w:numId w:val="8"/>
        </w:numPr>
        <w:suppressAutoHyphens/>
        <w:spacing w:line="312" w:lineRule="auto"/>
        <w:ind w:left="1440"/>
        <w:jc w:val="both"/>
      </w:pPr>
      <w:r w:rsidRPr="008E2623">
        <w:t>Mỗi Node cần 3 IP : 1 Public IP, 1 VIP, 1 Private IP</w:t>
      </w:r>
    </w:p>
    <w:p w:rsidR="00705AC6" w:rsidRPr="008E2623" w:rsidRDefault="00705AC6" w:rsidP="00705AC6">
      <w:pPr>
        <w:pStyle w:val="ListParagraph"/>
        <w:numPr>
          <w:ilvl w:val="0"/>
          <w:numId w:val="8"/>
        </w:numPr>
        <w:suppressAutoHyphens/>
        <w:spacing w:line="312" w:lineRule="auto"/>
        <w:ind w:left="1440"/>
        <w:jc w:val="both"/>
      </w:pPr>
      <w:r w:rsidRPr="008E2623">
        <w:t>Private IP khác dải mạng với Public IP</w:t>
      </w:r>
    </w:p>
    <w:p w:rsidR="00705AC6" w:rsidRDefault="00705AC6" w:rsidP="00705AC6">
      <w:pPr>
        <w:pStyle w:val="ListParagraph"/>
        <w:numPr>
          <w:ilvl w:val="0"/>
          <w:numId w:val="8"/>
        </w:numPr>
        <w:suppressAutoHyphens/>
        <w:spacing w:line="312" w:lineRule="auto"/>
        <w:ind w:left="1440"/>
        <w:jc w:val="both"/>
      </w:pPr>
      <w:r w:rsidRPr="008E2623">
        <w:t>VIP cùng dải mạng với Public IP</w:t>
      </w:r>
    </w:p>
    <w:p w:rsidR="00705AC6" w:rsidRDefault="00705AC6" w:rsidP="00705AC6">
      <w:pPr>
        <w:suppressAutoHyphens/>
        <w:spacing w:before="0" w:after="0" w:line="312" w:lineRule="auto"/>
        <w:contextualSpacing/>
        <w:rPr>
          <w:szCs w:val="24"/>
        </w:rPr>
      </w:pPr>
    </w:p>
    <w:p w:rsidR="00705AC6" w:rsidRDefault="00705AC6" w:rsidP="00705AC6">
      <w:pPr>
        <w:suppressAutoHyphens/>
        <w:spacing w:before="0" w:after="0" w:line="312" w:lineRule="auto"/>
        <w:contextualSpacing/>
        <w:rPr>
          <w:szCs w:val="24"/>
        </w:rPr>
      </w:pPr>
    </w:p>
    <w:p w:rsidR="00705AC6" w:rsidRDefault="00705AC6" w:rsidP="00705AC6">
      <w:pPr>
        <w:suppressAutoHyphens/>
        <w:spacing w:before="0" w:after="0" w:line="312" w:lineRule="auto"/>
        <w:contextualSpacing/>
        <w:rPr>
          <w:szCs w:val="24"/>
        </w:rPr>
      </w:pPr>
    </w:p>
    <w:p w:rsidR="00705AC6" w:rsidRDefault="00705AC6" w:rsidP="00705AC6">
      <w:pPr>
        <w:suppressAutoHyphens/>
        <w:spacing w:before="0" w:after="0" w:line="312" w:lineRule="auto"/>
        <w:contextualSpacing/>
        <w:rPr>
          <w:szCs w:val="24"/>
        </w:rPr>
      </w:pPr>
    </w:p>
    <w:p w:rsidR="00705AC6" w:rsidRPr="00CA3CC5" w:rsidRDefault="00705AC6" w:rsidP="00705AC6">
      <w:pPr>
        <w:suppressAutoHyphens/>
        <w:spacing w:before="0" w:after="0" w:line="312" w:lineRule="auto"/>
        <w:contextualSpacing/>
        <w:rPr>
          <w:szCs w:val="24"/>
        </w:rPr>
      </w:pPr>
    </w:p>
    <w:p w:rsidR="00705AC6" w:rsidRPr="008E2623" w:rsidRDefault="00705AC6" w:rsidP="00705AC6">
      <w:pPr>
        <w:spacing w:line="312" w:lineRule="auto"/>
        <w:rPr>
          <w:szCs w:val="24"/>
        </w:rPr>
      </w:pPr>
      <w:r w:rsidRPr="008E2623">
        <w:rPr>
          <w:szCs w:val="24"/>
        </w:rPr>
        <w:lastRenderedPageBreak/>
        <w:t>Thông tin cụ thể về IP từng Node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07"/>
        <w:gridCol w:w="2989"/>
        <w:gridCol w:w="2989"/>
      </w:tblGrid>
      <w:tr w:rsidR="00705AC6" w:rsidRPr="008E2623" w:rsidTr="0077409E">
        <w:tc>
          <w:tcPr>
            <w:tcW w:w="3116" w:type="dxa"/>
            <w:shd w:val="clear" w:color="auto" w:fill="BFBFBF"/>
          </w:tcPr>
          <w:p w:rsidR="00705AC6" w:rsidRPr="008E2623" w:rsidRDefault="00705AC6" w:rsidP="0077409E">
            <w:pPr>
              <w:spacing w:line="312" w:lineRule="auto"/>
              <w:rPr>
                <w:szCs w:val="24"/>
              </w:rPr>
            </w:pPr>
          </w:p>
        </w:tc>
        <w:tc>
          <w:tcPr>
            <w:tcW w:w="3117" w:type="dxa"/>
            <w:shd w:val="clear" w:color="auto" w:fill="BFBFBF"/>
          </w:tcPr>
          <w:p w:rsidR="00705AC6" w:rsidRPr="008E2623" w:rsidRDefault="00705AC6" w:rsidP="0077409E">
            <w:pPr>
              <w:spacing w:line="312" w:lineRule="auto"/>
              <w:jc w:val="center"/>
              <w:rPr>
                <w:szCs w:val="24"/>
              </w:rPr>
            </w:pPr>
            <w:r w:rsidRPr="008E2623">
              <w:rPr>
                <w:szCs w:val="24"/>
              </w:rPr>
              <w:t>Node1</w:t>
            </w:r>
          </w:p>
        </w:tc>
        <w:tc>
          <w:tcPr>
            <w:tcW w:w="3117" w:type="dxa"/>
            <w:shd w:val="clear" w:color="auto" w:fill="BFBFBF"/>
          </w:tcPr>
          <w:p w:rsidR="00705AC6" w:rsidRPr="008E2623" w:rsidRDefault="00705AC6" w:rsidP="0077409E">
            <w:pPr>
              <w:spacing w:line="312" w:lineRule="auto"/>
              <w:jc w:val="center"/>
              <w:rPr>
                <w:szCs w:val="24"/>
              </w:rPr>
            </w:pPr>
            <w:r w:rsidRPr="008E2623">
              <w:rPr>
                <w:szCs w:val="24"/>
              </w:rPr>
              <w:t>Node2</w:t>
            </w:r>
          </w:p>
        </w:tc>
      </w:tr>
      <w:tr w:rsidR="00705AC6" w:rsidRPr="008E2623" w:rsidTr="0077409E">
        <w:tc>
          <w:tcPr>
            <w:tcW w:w="3116" w:type="dxa"/>
            <w:shd w:val="clear" w:color="auto" w:fill="auto"/>
          </w:tcPr>
          <w:p w:rsidR="00705AC6" w:rsidRPr="008E2623" w:rsidRDefault="00705AC6" w:rsidP="0077409E">
            <w:pPr>
              <w:spacing w:line="312" w:lineRule="auto"/>
              <w:rPr>
                <w:szCs w:val="24"/>
              </w:rPr>
            </w:pPr>
            <w:r w:rsidRPr="008E2623">
              <w:rPr>
                <w:szCs w:val="24"/>
              </w:rPr>
              <w:t>Public</w:t>
            </w:r>
          </w:p>
        </w:tc>
        <w:tc>
          <w:tcPr>
            <w:tcW w:w="3117" w:type="dxa"/>
            <w:shd w:val="clear" w:color="auto" w:fill="auto"/>
          </w:tcPr>
          <w:p w:rsidR="00705AC6" w:rsidRPr="008E2623" w:rsidRDefault="00705AC6" w:rsidP="0077409E">
            <w:pPr>
              <w:spacing w:line="312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10.48.97.21</w:t>
            </w:r>
          </w:p>
        </w:tc>
        <w:tc>
          <w:tcPr>
            <w:tcW w:w="3117" w:type="dxa"/>
            <w:shd w:val="clear" w:color="auto" w:fill="auto"/>
          </w:tcPr>
          <w:p w:rsidR="00705AC6" w:rsidRPr="008E2623" w:rsidRDefault="00705AC6" w:rsidP="0077409E">
            <w:pPr>
              <w:spacing w:line="312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10.48.97.22</w:t>
            </w:r>
          </w:p>
        </w:tc>
      </w:tr>
      <w:tr w:rsidR="00705AC6" w:rsidRPr="008E2623" w:rsidTr="0077409E">
        <w:tc>
          <w:tcPr>
            <w:tcW w:w="3116" w:type="dxa"/>
            <w:shd w:val="clear" w:color="auto" w:fill="auto"/>
          </w:tcPr>
          <w:p w:rsidR="00705AC6" w:rsidRPr="008E2623" w:rsidRDefault="00705AC6" w:rsidP="0077409E">
            <w:pPr>
              <w:spacing w:line="312" w:lineRule="auto"/>
              <w:rPr>
                <w:szCs w:val="24"/>
              </w:rPr>
            </w:pPr>
            <w:r w:rsidRPr="008E2623">
              <w:rPr>
                <w:szCs w:val="24"/>
              </w:rPr>
              <w:t>VIP</w:t>
            </w:r>
          </w:p>
        </w:tc>
        <w:tc>
          <w:tcPr>
            <w:tcW w:w="3117" w:type="dxa"/>
            <w:shd w:val="clear" w:color="auto" w:fill="auto"/>
          </w:tcPr>
          <w:p w:rsidR="00705AC6" w:rsidRPr="008E2623" w:rsidRDefault="00705AC6" w:rsidP="0077409E">
            <w:pPr>
              <w:spacing w:line="312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10.48.97.30</w:t>
            </w:r>
          </w:p>
        </w:tc>
        <w:tc>
          <w:tcPr>
            <w:tcW w:w="3117" w:type="dxa"/>
            <w:shd w:val="clear" w:color="auto" w:fill="auto"/>
          </w:tcPr>
          <w:p w:rsidR="00705AC6" w:rsidRPr="008E2623" w:rsidRDefault="00705AC6" w:rsidP="0077409E">
            <w:pPr>
              <w:spacing w:line="312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10.48.97.40</w:t>
            </w:r>
          </w:p>
        </w:tc>
      </w:tr>
      <w:tr w:rsidR="00705AC6" w:rsidRPr="008E2623" w:rsidTr="0077409E">
        <w:tc>
          <w:tcPr>
            <w:tcW w:w="3116" w:type="dxa"/>
            <w:shd w:val="clear" w:color="auto" w:fill="auto"/>
          </w:tcPr>
          <w:p w:rsidR="00705AC6" w:rsidRPr="008E2623" w:rsidRDefault="00705AC6" w:rsidP="0077409E">
            <w:pPr>
              <w:spacing w:line="312" w:lineRule="auto"/>
              <w:rPr>
                <w:szCs w:val="24"/>
              </w:rPr>
            </w:pPr>
            <w:r w:rsidRPr="008E2623">
              <w:rPr>
                <w:szCs w:val="24"/>
              </w:rPr>
              <w:t>Private</w:t>
            </w:r>
          </w:p>
        </w:tc>
        <w:tc>
          <w:tcPr>
            <w:tcW w:w="3117" w:type="dxa"/>
            <w:shd w:val="clear" w:color="auto" w:fill="auto"/>
          </w:tcPr>
          <w:p w:rsidR="00705AC6" w:rsidRPr="008E2623" w:rsidRDefault="00705AC6" w:rsidP="0077409E">
            <w:pPr>
              <w:spacing w:line="312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172.16.96.21</w:t>
            </w:r>
          </w:p>
        </w:tc>
        <w:tc>
          <w:tcPr>
            <w:tcW w:w="3117" w:type="dxa"/>
            <w:shd w:val="clear" w:color="auto" w:fill="auto"/>
          </w:tcPr>
          <w:p w:rsidR="00705AC6" w:rsidRPr="008E2623" w:rsidRDefault="00705AC6" w:rsidP="0077409E">
            <w:pPr>
              <w:spacing w:line="312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172.16.96.26</w:t>
            </w:r>
          </w:p>
        </w:tc>
      </w:tr>
    </w:tbl>
    <w:p w:rsidR="00705AC6" w:rsidRDefault="00705AC6" w:rsidP="00705AC6">
      <w:pPr>
        <w:ind w:left="0"/>
      </w:pPr>
    </w:p>
    <w:p w:rsidR="00705AC6" w:rsidRPr="008E2623" w:rsidRDefault="00705AC6" w:rsidP="00705AC6">
      <w:pPr>
        <w:pStyle w:val="Heading3"/>
      </w:pPr>
      <w:bookmarkStart w:id="21" w:name="_Toc347865272"/>
      <w:bookmarkStart w:id="22" w:name="_Toc349747053"/>
      <w:r w:rsidRPr="008E2623">
        <w:t>Chuẩn bị</w:t>
      </w:r>
      <w:bookmarkEnd w:id="21"/>
      <w:bookmarkEnd w:id="22"/>
    </w:p>
    <w:p w:rsidR="00705AC6" w:rsidRPr="00705AC6" w:rsidRDefault="00705AC6" w:rsidP="00705AC6">
      <w:pPr>
        <w:pStyle w:val="Heading4"/>
        <w:rPr>
          <w:sz w:val="24"/>
          <w:szCs w:val="24"/>
        </w:rPr>
      </w:pPr>
      <w:bookmarkStart w:id="23" w:name="_Toc347865274"/>
      <w:bookmarkStart w:id="24" w:name="_Toc349747054"/>
      <w:r w:rsidRPr="00705AC6">
        <w:rPr>
          <w:sz w:val="24"/>
          <w:szCs w:val="24"/>
        </w:rPr>
        <w:t>Sửa file Hosts</w:t>
      </w:r>
      <w:bookmarkEnd w:id="23"/>
      <w:bookmarkEnd w:id="24"/>
    </w:p>
    <w:p w:rsidR="00705AC6" w:rsidRPr="008E2623" w:rsidRDefault="00705AC6" w:rsidP="00705AC6">
      <w:pPr>
        <w:pStyle w:val="ListParagraph"/>
        <w:numPr>
          <w:ilvl w:val="0"/>
          <w:numId w:val="8"/>
        </w:numPr>
        <w:suppressAutoHyphens/>
        <w:spacing w:line="312" w:lineRule="auto"/>
        <w:ind w:left="1440"/>
        <w:jc w:val="both"/>
      </w:pPr>
      <w:r>
        <w:t>Login với</w:t>
      </w:r>
      <w:r w:rsidRPr="008E2623">
        <w:t xml:space="preserve"> User Root</w:t>
      </w:r>
    </w:p>
    <w:p w:rsidR="00705AC6" w:rsidRPr="008E2623" w:rsidRDefault="00705AC6" w:rsidP="00705AC6">
      <w:pPr>
        <w:pStyle w:val="ListParagraph"/>
        <w:numPr>
          <w:ilvl w:val="0"/>
          <w:numId w:val="8"/>
        </w:numPr>
        <w:suppressAutoHyphens/>
        <w:spacing w:line="312" w:lineRule="auto"/>
        <w:ind w:left="1440"/>
        <w:jc w:val="both"/>
      </w:pPr>
      <w:r w:rsidRPr="008E2623">
        <w:t>Thực hiện trên cả 2 Node</w:t>
      </w:r>
    </w:p>
    <w:p w:rsidR="00705AC6" w:rsidRPr="008E2623" w:rsidRDefault="00705AC6" w:rsidP="00705AC6">
      <w:pPr>
        <w:spacing w:line="312" w:lineRule="auto"/>
        <w:rPr>
          <w:szCs w:val="24"/>
        </w:rPr>
      </w:pPr>
      <w:r w:rsidRPr="008E2623">
        <w:rPr>
          <w:szCs w:val="24"/>
        </w:rPr>
        <w:t>Trên Node1</w:t>
      </w:r>
    </w:p>
    <w:p w:rsidR="00705AC6" w:rsidRPr="008E2623" w:rsidRDefault="00705AC6" w:rsidP="00705AC6">
      <w:pPr>
        <w:spacing w:line="312" w:lineRule="auto"/>
        <w:rPr>
          <w:szCs w:val="24"/>
        </w:rPr>
      </w:pPr>
      <w:r w:rsidRPr="008E2623">
        <w:rPr>
          <w:szCs w:val="24"/>
        </w:rPr>
        <w:t>Sửa file /etc/hosts</w:t>
      </w:r>
    </w:p>
    <w:p w:rsidR="00705AC6" w:rsidRPr="00C85AE6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  <w:lang w:val="fr-FR"/>
        </w:rPr>
      </w:pPr>
      <w:r w:rsidRPr="00C85AE6">
        <w:rPr>
          <w:szCs w:val="24"/>
          <w:lang w:val="fr-FR"/>
        </w:rPr>
        <w:t>[root@</w:t>
      </w:r>
      <w:r>
        <w:rPr>
          <w:szCs w:val="24"/>
          <w:lang w:val="fr-FR"/>
        </w:rPr>
        <w:t>c64db1</w:t>
      </w:r>
      <w:r w:rsidRPr="00C85AE6">
        <w:rPr>
          <w:szCs w:val="24"/>
          <w:lang w:val="fr-FR"/>
        </w:rPr>
        <w:t>]# vi /etc/hosts</w:t>
      </w:r>
    </w:p>
    <w:p w:rsidR="00705AC6" w:rsidRPr="00C85AE6" w:rsidRDefault="00705AC6" w:rsidP="00705AC6">
      <w:pPr>
        <w:spacing w:line="312" w:lineRule="auto"/>
        <w:rPr>
          <w:szCs w:val="24"/>
          <w:lang w:val="fr-FR"/>
        </w:rPr>
      </w:pPr>
    </w:p>
    <w:p w:rsidR="00705AC6" w:rsidRPr="008E2623" w:rsidRDefault="00705AC6" w:rsidP="00705AC6">
      <w:pPr>
        <w:spacing w:line="312" w:lineRule="auto"/>
        <w:rPr>
          <w:szCs w:val="24"/>
        </w:rPr>
      </w:pPr>
      <w:r w:rsidRPr="008E2623">
        <w:rPr>
          <w:szCs w:val="24"/>
        </w:rPr>
        <w:t>Sửa lại thành như sau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127.0.0.1       localhost.localdomain   localhost</w:t>
      </w:r>
    </w:p>
    <w:p w:rsidR="00705AC6" w:rsidRPr="00E87BCD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E87BCD">
        <w:rPr>
          <w:szCs w:val="24"/>
        </w:rPr>
        <w:t>#Node1</w:t>
      </w:r>
    </w:p>
    <w:p w:rsidR="00705AC6" w:rsidRPr="00E87BCD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10.48.97.21  c</w:t>
      </w:r>
      <w:r w:rsidRPr="00E87BCD">
        <w:rPr>
          <w:szCs w:val="24"/>
        </w:rPr>
        <w:t>64db1</w:t>
      </w:r>
    </w:p>
    <w:p w:rsidR="00705AC6" w:rsidRPr="00E87BCD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10.48.97.30  c</w:t>
      </w:r>
      <w:r w:rsidRPr="00E87BCD">
        <w:rPr>
          <w:szCs w:val="24"/>
        </w:rPr>
        <w:t>64db1-VIP</w:t>
      </w:r>
    </w:p>
    <w:p w:rsidR="00705AC6" w:rsidRPr="00E87BCD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172.16.96.21 c</w:t>
      </w:r>
      <w:r w:rsidRPr="00E87BCD">
        <w:rPr>
          <w:szCs w:val="24"/>
        </w:rPr>
        <w:t>64db1-PRIV</w:t>
      </w:r>
    </w:p>
    <w:p w:rsidR="00705AC6" w:rsidRPr="00E87BCD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E87BCD">
        <w:rPr>
          <w:szCs w:val="24"/>
        </w:rPr>
        <w:t>#Node2</w:t>
      </w:r>
    </w:p>
    <w:p w:rsidR="00705AC6" w:rsidRPr="00E87BCD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10.48.97.22  c</w:t>
      </w:r>
      <w:r w:rsidRPr="00E87BCD">
        <w:rPr>
          <w:szCs w:val="24"/>
        </w:rPr>
        <w:t>64db2</w:t>
      </w:r>
    </w:p>
    <w:p w:rsidR="00705AC6" w:rsidRPr="00E87BCD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10.48.97.40  c</w:t>
      </w:r>
      <w:r w:rsidRPr="00E87BCD">
        <w:rPr>
          <w:szCs w:val="24"/>
        </w:rPr>
        <w:t>64db2-VIP</w:t>
      </w:r>
    </w:p>
    <w:p w:rsidR="00705AC6" w:rsidRPr="00E87BCD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172.16.96.26 c</w:t>
      </w:r>
      <w:r w:rsidRPr="00E87BCD">
        <w:rPr>
          <w:szCs w:val="24"/>
        </w:rPr>
        <w:t>64db2-PRIV</w:t>
      </w:r>
    </w:p>
    <w:p w:rsidR="00705AC6" w:rsidRPr="00E87BCD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E87BCD">
        <w:rPr>
          <w:szCs w:val="24"/>
        </w:rPr>
        <w:t>#Scan</w:t>
      </w:r>
    </w:p>
    <w:p w:rsidR="00705AC6" w:rsidRPr="00E87BCD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10.48.97.31  c64db-scan</w:t>
      </w:r>
    </w:p>
    <w:p w:rsidR="00705AC6" w:rsidRPr="008E2623" w:rsidRDefault="00705AC6" w:rsidP="00705AC6">
      <w:pPr>
        <w:spacing w:line="312" w:lineRule="auto"/>
        <w:rPr>
          <w:szCs w:val="24"/>
        </w:rPr>
      </w:pPr>
      <w:r>
        <w:rPr>
          <w:szCs w:val="24"/>
        </w:rPr>
        <w:br w:type="page"/>
      </w:r>
      <w:r w:rsidRPr="008E2623">
        <w:rPr>
          <w:szCs w:val="24"/>
        </w:rPr>
        <w:lastRenderedPageBreak/>
        <w:t>Trên Node2</w:t>
      </w:r>
    </w:p>
    <w:p w:rsidR="00705AC6" w:rsidRPr="00C85AE6" w:rsidRDefault="00705AC6" w:rsidP="00705AC6">
      <w:pPr>
        <w:spacing w:line="312" w:lineRule="auto"/>
        <w:rPr>
          <w:szCs w:val="24"/>
        </w:rPr>
      </w:pPr>
      <w:r w:rsidRPr="00C85AE6">
        <w:rPr>
          <w:szCs w:val="24"/>
        </w:rPr>
        <w:t>Sửa file /etc/hosts</w:t>
      </w:r>
    </w:p>
    <w:p w:rsidR="00705AC6" w:rsidRPr="00C85AE6" w:rsidRDefault="00352057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[root@c</w:t>
      </w:r>
      <w:r w:rsidR="00705AC6">
        <w:rPr>
          <w:szCs w:val="24"/>
        </w:rPr>
        <w:t>64db2</w:t>
      </w:r>
      <w:r w:rsidR="00705AC6" w:rsidRPr="00C85AE6">
        <w:rPr>
          <w:szCs w:val="24"/>
        </w:rPr>
        <w:t xml:space="preserve"> ~]# vi /etc/hosts</w:t>
      </w:r>
    </w:p>
    <w:p w:rsidR="00705AC6" w:rsidRPr="00C85AE6" w:rsidRDefault="00705AC6" w:rsidP="00705AC6">
      <w:pPr>
        <w:spacing w:line="312" w:lineRule="auto"/>
        <w:rPr>
          <w:szCs w:val="24"/>
        </w:rPr>
      </w:pPr>
    </w:p>
    <w:p w:rsidR="00705AC6" w:rsidRPr="00C85AE6" w:rsidRDefault="00705AC6" w:rsidP="00705AC6">
      <w:pPr>
        <w:spacing w:line="312" w:lineRule="auto"/>
        <w:rPr>
          <w:szCs w:val="24"/>
        </w:rPr>
      </w:pPr>
      <w:r w:rsidRPr="00C85AE6">
        <w:rPr>
          <w:szCs w:val="24"/>
        </w:rPr>
        <w:t>Sửa lại như sau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  <w:lang w:val="fr-FR"/>
        </w:rPr>
      </w:pPr>
      <w:r w:rsidRPr="00C85AE6">
        <w:rPr>
          <w:szCs w:val="24"/>
        </w:rPr>
        <w:t>127.0.0.1       localhost.localdomain   localhos</w:t>
      </w:r>
      <w:r w:rsidRPr="008E2623">
        <w:rPr>
          <w:szCs w:val="24"/>
          <w:lang w:val="fr-FR"/>
        </w:rPr>
        <w:t>t</w:t>
      </w:r>
    </w:p>
    <w:p w:rsidR="00705AC6" w:rsidRPr="00E87BCD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E87BCD">
        <w:rPr>
          <w:szCs w:val="24"/>
        </w:rPr>
        <w:t>#Node1</w:t>
      </w:r>
    </w:p>
    <w:p w:rsidR="00705AC6" w:rsidRPr="00E87BCD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10.48.97.21  c</w:t>
      </w:r>
      <w:r w:rsidRPr="00E87BCD">
        <w:rPr>
          <w:szCs w:val="24"/>
        </w:rPr>
        <w:t>64db1</w:t>
      </w:r>
    </w:p>
    <w:p w:rsidR="00705AC6" w:rsidRPr="00E87BCD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10.48.97.30  c</w:t>
      </w:r>
      <w:r w:rsidRPr="00E87BCD">
        <w:rPr>
          <w:szCs w:val="24"/>
        </w:rPr>
        <w:t>64db1-VIP</w:t>
      </w:r>
    </w:p>
    <w:p w:rsidR="00705AC6" w:rsidRPr="00E87BCD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172.16.96.21 c</w:t>
      </w:r>
      <w:r w:rsidRPr="00E87BCD">
        <w:rPr>
          <w:szCs w:val="24"/>
        </w:rPr>
        <w:t>64db1-PRIV</w:t>
      </w:r>
    </w:p>
    <w:p w:rsidR="00705AC6" w:rsidRPr="00E87BCD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E87BCD">
        <w:rPr>
          <w:szCs w:val="24"/>
        </w:rPr>
        <w:t>#Node2</w:t>
      </w:r>
    </w:p>
    <w:p w:rsidR="00705AC6" w:rsidRPr="00E87BCD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10.48.97.22  c</w:t>
      </w:r>
      <w:r w:rsidRPr="00E87BCD">
        <w:rPr>
          <w:szCs w:val="24"/>
        </w:rPr>
        <w:t>64db2</w:t>
      </w:r>
    </w:p>
    <w:p w:rsidR="00705AC6" w:rsidRPr="00E87BCD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10.48.97.40  c</w:t>
      </w:r>
      <w:r w:rsidRPr="00E87BCD">
        <w:rPr>
          <w:szCs w:val="24"/>
        </w:rPr>
        <w:t>64db2-VIP</w:t>
      </w:r>
    </w:p>
    <w:p w:rsidR="00705AC6" w:rsidRPr="00E87BCD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172.16.96.26 c</w:t>
      </w:r>
      <w:r w:rsidRPr="00E87BCD">
        <w:rPr>
          <w:szCs w:val="24"/>
        </w:rPr>
        <w:t>64db2-PRIV</w:t>
      </w:r>
    </w:p>
    <w:p w:rsidR="00705AC6" w:rsidRPr="00E87BCD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E87BCD">
        <w:rPr>
          <w:szCs w:val="24"/>
        </w:rPr>
        <w:t>#Scan</w:t>
      </w:r>
    </w:p>
    <w:p w:rsidR="00705AC6" w:rsidRPr="0056773C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10.48.97.31  c</w:t>
      </w:r>
      <w:r w:rsidR="00352057">
        <w:rPr>
          <w:szCs w:val="24"/>
        </w:rPr>
        <w:t>64db-scan</w:t>
      </w:r>
    </w:p>
    <w:p w:rsidR="00705AC6" w:rsidRPr="008071F2" w:rsidRDefault="00705AC6" w:rsidP="008071F2">
      <w:pPr>
        <w:pStyle w:val="Heading4"/>
        <w:rPr>
          <w:sz w:val="24"/>
          <w:szCs w:val="24"/>
        </w:rPr>
      </w:pPr>
      <w:bookmarkStart w:id="25" w:name="_Toc347865275"/>
      <w:bookmarkStart w:id="26" w:name="_Toc349747055"/>
      <w:r w:rsidRPr="008071F2">
        <w:rPr>
          <w:sz w:val="24"/>
          <w:szCs w:val="24"/>
        </w:rPr>
        <w:t>Sửa Kernel</w:t>
      </w:r>
      <w:bookmarkEnd w:id="25"/>
      <w:bookmarkEnd w:id="26"/>
    </w:p>
    <w:p w:rsidR="00705AC6" w:rsidRPr="008E262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>
        <w:t xml:space="preserve">Login với </w:t>
      </w:r>
      <w:r w:rsidRPr="008E2623">
        <w:t>User Root</w:t>
      </w:r>
    </w:p>
    <w:p w:rsidR="00705AC6" w:rsidRPr="008E262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E2623">
        <w:t>Làm trên cả 2 Node</w:t>
      </w:r>
    </w:p>
    <w:p w:rsidR="00705AC6" w:rsidRPr="0056773C" w:rsidRDefault="00705AC6" w:rsidP="00705AC6">
      <w:pPr>
        <w:spacing w:line="312" w:lineRule="auto"/>
        <w:rPr>
          <w:szCs w:val="24"/>
        </w:rPr>
      </w:pPr>
      <w:r w:rsidRPr="0056773C">
        <w:rPr>
          <w:szCs w:val="24"/>
        </w:rPr>
        <w:t>Sửa file /etc/sysctl.conf</w:t>
      </w:r>
    </w:p>
    <w:p w:rsidR="00705AC6" w:rsidRPr="008927B2" w:rsidRDefault="008071F2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  <w:lang w:val="fr-FR"/>
        </w:rPr>
      </w:pPr>
      <w:r>
        <w:rPr>
          <w:szCs w:val="24"/>
          <w:lang w:val="fr-FR"/>
        </w:rPr>
        <w:t>[root@c</w:t>
      </w:r>
      <w:r w:rsidR="00705AC6">
        <w:rPr>
          <w:szCs w:val="24"/>
          <w:lang w:val="fr-FR"/>
        </w:rPr>
        <w:t>64db1</w:t>
      </w:r>
      <w:r w:rsidR="00705AC6" w:rsidRPr="008927B2">
        <w:rPr>
          <w:szCs w:val="24"/>
          <w:lang w:val="fr-FR"/>
        </w:rPr>
        <w:t>]# vi /etc/sysctl.conf</w:t>
      </w:r>
    </w:p>
    <w:p w:rsidR="00705AC6" w:rsidRPr="008927B2" w:rsidRDefault="00705AC6" w:rsidP="00705AC6">
      <w:pPr>
        <w:spacing w:line="312" w:lineRule="auto"/>
        <w:rPr>
          <w:szCs w:val="24"/>
          <w:lang w:val="fr-FR"/>
        </w:rPr>
      </w:pPr>
    </w:p>
    <w:p w:rsidR="00705AC6" w:rsidRPr="008E2623" w:rsidRDefault="00705AC6" w:rsidP="00705AC6">
      <w:pPr>
        <w:spacing w:line="312" w:lineRule="auto"/>
        <w:rPr>
          <w:szCs w:val="24"/>
          <w:lang w:val="fr-FR"/>
        </w:rPr>
      </w:pPr>
      <w:r w:rsidRPr="008927B2">
        <w:rPr>
          <w:szCs w:val="24"/>
          <w:lang w:val="fr-FR"/>
        </w:rPr>
        <w:t>Thêm các dòng sa</w:t>
      </w:r>
      <w:r w:rsidRPr="008E2623">
        <w:rPr>
          <w:szCs w:val="24"/>
          <w:lang w:val="fr-FR"/>
        </w:rPr>
        <w:t>u vào cuối file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  <w:lang w:val="fr-FR"/>
        </w:rPr>
      </w:pPr>
      <w:r w:rsidRPr="008E2623">
        <w:rPr>
          <w:szCs w:val="24"/>
          <w:lang w:val="fr-FR"/>
        </w:rPr>
        <w:t>fs.suid_dumpable = 1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  <w:lang w:val="fr-FR"/>
        </w:rPr>
      </w:pPr>
      <w:r w:rsidRPr="008E2623">
        <w:rPr>
          <w:szCs w:val="24"/>
          <w:lang w:val="fr-FR"/>
        </w:rPr>
        <w:t>fs.aio-max-nr = 1048576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  <w:lang w:val="fr-FR"/>
        </w:rPr>
      </w:pPr>
      <w:r w:rsidRPr="008E2623">
        <w:rPr>
          <w:szCs w:val="24"/>
          <w:lang w:val="fr-FR"/>
        </w:rPr>
        <w:t>fs.file-max = 6815744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  <w:lang w:val="fr-FR"/>
        </w:rPr>
      </w:pPr>
      <w:r w:rsidRPr="008E2623">
        <w:rPr>
          <w:szCs w:val="24"/>
          <w:lang w:val="fr-FR"/>
        </w:rPr>
        <w:t xml:space="preserve">kernel.shmall = </w:t>
      </w:r>
      <w:r w:rsidRPr="00810FDE">
        <w:rPr>
          <w:szCs w:val="24"/>
          <w:lang w:val="fr-FR"/>
        </w:rPr>
        <w:t>11010048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  <w:lang w:val="fr-FR"/>
        </w:rPr>
      </w:pPr>
      <w:r w:rsidRPr="008E2623">
        <w:rPr>
          <w:szCs w:val="24"/>
          <w:lang w:val="fr-FR"/>
        </w:rPr>
        <w:t xml:space="preserve">kernel.shmmax = </w:t>
      </w:r>
      <w:r w:rsidRPr="00810FDE">
        <w:rPr>
          <w:szCs w:val="24"/>
          <w:lang w:val="fr-FR"/>
        </w:rPr>
        <w:t>45097156608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  <w:lang w:val="fr-FR"/>
        </w:rPr>
      </w:pPr>
      <w:r w:rsidRPr="008E2623">
        <w:rPr>
          <w:szCs w:val="24"/>
          <w:lang w:val="fr-FR"/>
        </w:rPr>
        <w:lastRenderedPageBreak/>
        <w:t>kernel.shmmni = 4096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  <w:lang w:val="fr-FR"/>
        </w:rPr>
      </w:pPr>
      <w:r w:rsidRPr="008E2623">
        <w:rPr>
          <w:szCs w:val="24"/>
          <w:lang w:val="fr-FR"/>
        </w:rPr>
        <w:t># semaphores: semmsl, semmns, semopm, semmni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kernel.sem = 250 32000 100 128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net.ipv4.ip_local_port_range = 9000 65500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net.core.rmem_default=4194304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net.core.rmem_max=4194304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net.core.wmem_default=262144</w:t>
      </w:r>
    </w:p>
    <w:p w:rsidR="00705AC6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net.core.wmem_max=1048586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Default="00705AC6" w:rsidP="00705AC6">
      <w:pPr>
        <w:spacing w:line="312" w:lineRule="auto"/>
        <w:rPr>
          <w:szCs w:val="24"/>
        </w:rPr>
      </w:pPr>
    </w:p>
    <w:p w:rsidR="00705AC6" w:rsidRPr="008E2623" w:rsidRDefault="00705AC6" w:rsidP="00705AC6">
      <w:pPr>
        <w:spacing w:line="312" w:lineRule="auto"/>
        <w:rPr>
          <w:szCs w:val="24"/>
        </w:rPr>
      </w:pPr>
      <w:r w:rsidRPr="008E2623">
        <w:rPr>
          <w:szCs w:val="24"/>
        </w:rPr>
        <w:t>Chạy lệnh sau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[root@</w:t>
      </w:r>
      <w:r w:rsidR="008071F2">
        <w:rPr>
          <w:szCs w:val="24"/>
        </w:rPr>
        <w:t>c</w:t>
      </w:r>
      <w:r>
        <w:rPr>
          <w:szCs w:val="24"/>
        </w:rPr>
        <w:t>64db1</w:t>
      </w:r>
      <w:r w:rsidRPr="008E2623">
        <w:rPr>
          <w:szCs w:val="24"/>
        </w:rPr>
        <w:t>]# sysctl –p</w:t>
      </w:r>
    </w:p>
    <w:p w:rsidR="00705AC6" w:rsidRPr="008071F2" w:rsidRDefault="00705AC6" w:rsidP="008071F2">
      <w:pPr>
        <w:pStyle w:val="Heading4"/>
        <w:rPr>
          <w:sz w:val="24"/>
          <w:szCs w:val="24"/>
        </w:rPr>
      </w:pPr>
      <w:bookmarkStart w:id="27" w:name="_Toc347865276"/>
      <w:bookmarkStart w:id="28" w:name="_Toc349747056"/>
      <w:r w:rsidRPr="008071F2">
        <w:rPr>
          <w:sz w:val="24"/>
          <w:szCs w:val="24"/>
        </w:rPr>
        <w:t>Sửa file limits.conf</w:t>
      </w:r>
      <w:bookmarkEnd w:id="27"/>
      <w:bookmarkEnd w:id="28"/>
    </w:p>
    <w:p w:rsidR="00705AC6" w:rsidRPr="008E262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>
        <w:t>Login với</w:t>
      </w:r>
      <w:r w:rsidRPr="008E2623">
        <w:t xml:space="preserve"> User Root</w:t>
      </w:r>
    </w:p>
    <w:p w:rsidR="00705AC6" w:rsidRPr="008E262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E2623">
        <w:t>Thực hiện trên cả 2 Node</w:t>
      </w:r>
    </w:p>
    <w:p w:rsidR="00705AC6" w:rsidRPr="002A01ED" w:rsidRDefault="00705AC6" w:rsidP="00705AC6">
      <w:pPr>
        <w:spacing w:line="312" w:lineRule="auto"/>
        <w:rPr>
          <w:szCs w:val="24"/>
        </w:rPr>
      </w:pPr>
      <w:bookmarkStart w:id="29" w:name="_Toc347865277"/>
      <w:r w:rsidRPr="002A01ED">
        <w:rPr>
          <w:szCs w:val="24"/>
        </w:rPr>
        <w:t>Sửa file /etc/security/limits.conf</w:t>
      </w:r>
      <w:bookmarkEnd w:id="29"/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[root@</w:t>
      </w:r>
      <w:r w:rsidR="008071F2">
        <w:rPr>
          <w:szCs w:val="24"/>
        </w:rPr>
        <w:t>c</w:t>
      </w:r>
      <w:r>
        <w:rPr>
          <w:szCs w:val="24"/>
        </w:rPr>
        <w:t>64db1</w:t>
      </w:r>
      <w:r w:rsidRPr="008E2623">
        <w:rPr>
          <w:szCs w:val="24"/>
        </w:rPr>
        <w:t xml:space="preserve"> ~]# vi /etc/security/limits.conf</w:t>
      </w:r>
    </w:p>
    <w:p w:rsidR="00705AC6" w:rsidRPr="008E2623" w:rsidRDefault="00705AC6" w:rsidP="00705AC6">
      <w:pPr>
        <w:spacing w:line="312" w:lineRule="auto"/>
        <w:rPr>
          <w:szCs w:val="24"/>
        </w:rPr>
      </w:pPr>
      <w:r w:rsidRPr="008E2623">
        <w:rPr>
          <w:szCs w:val="24"/>
        </w:rPr>
        <w:t>Thêm các dòng sau vào cuối file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oracle              soft    nproc   2047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oracle              hard    nproc   16384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oracle              soft    nofile  1024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oracle              hard    nofile  65536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oracle              soft    stack   10240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grid              soft    nproc   2047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grid              hard    nproc   16384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grid              soft    nofile  1024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grid              hard    nofile  65536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grid              soft    stack   10240</w:t>
      </w:r>
    </w:p>
    <w:p w:rsidR="00705AC6" w:rsidRPr="008071F2" w:rsidRDefault="00705AC6" w:rsidP="008071F2">
      <w:pPr>
        <w:pStyle w:val="Heading4"/>
        <w:rPr>
          <w:sz w:val="24"/>
          <w:szCs w:val="24"/>
        </w:rPr>
      </w:pPr>
      <w:bookmarkStart w:id="30" w:name="_Toc347865278"/>
      <w:bookmarkStart w:id="31" w:name="_Toc349747057"/>
      <w:r w:rsidRPr="008071F2">
        <w:rPr>
          <w:sz w:val="24"/>
          <w:szCs w:val="24"/>
        </w:rPr>
        <w:lastRenderedPageBreak/>
        <w:t>Tắt SELINUX</w:t>
      </w:r>
      <w:bookmarkEnd w:id="30"/>
      <w:bookmarkEnd w:id="31"/>
    </w:p>
    <w:p w:rsidR="00705AC6" w:rsidRPr="008E262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>
        <w:t>Login với User</w:t>
      </w:r>
      <w:r w:rsidRPr="008E2623">
        <w:t xml:space="preserve"> Root</w:t>
      </w:r>
    </w:p>
    <w:p w:rsidR="00705AC6" w:rsidRPr="008E262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E2623">
        <w:t>Thực hiện trên cả 2 Node</w:t>
      </w:r>
    </w:p>
    <w:p w:rsidR="00705AC6" w:rsidRPr="008E2623" w:rsidRDefault="00705AC6" w:rsidP="00705AC6">
      <w:pPr>
        <w:spacing w:line="312" w:lineRule="auto"/>
        <w:rPr>
          <w:szCs w:val="24"/>
          <w:lang w:val="fr-FR"/>
        </w:rPr>
      </w:pPr>
      <w:r w:rsidRPr="008E2623">
        <w:rPr>
          <w:szCs w:val="24"/>
          <w:lang w:val="fr-FR"/>
        </w:rPr>
        <w:t xml:space="preserve">Kiểm tra file /etc/selinux/config </w:t>
      </w:r>
    </w:p>
    <w:p w:rsidR="00705AC6" w:rsidRPr="00B80DAC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B80DAC">
        <w:t>Chú ý dòng được bôi đỏ</w:t>
      </w:r>
    </w:p>
    <w:p w:rsidR="00705AC6" w:rsidRPr="00B80DAC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B80DAC">
        <w:t>Nếu SELINUX=disable thì giữ nguyên không thay đổi</w:t>
      </w:r>
    </w:p>
    <w:p w:rsidR="00705AC6" w:rsidRPr="008E262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E2623">
        <w:t>Nếu không thì sửa thành SELINUX=disable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  <w:lang w:val="fr-FR"/>
        </w:rPr>
      </w:pPr>
      <w:r w:rsidRPr="008E2623">
        <w:rPr>
          <w:szCs w:val="24"/>
          <w:lang w:val="fr-FR"/>
        </w:rPr>
        <w:t>[root@</w:t>
      </w:r>
      <w:r w:rsidR="008071F2">
        <w:rPr>
          <w:szCs w:val="24"/>
          <w:lang w:val="fr-FR"/>
        </w:rPr>
        <w:t>c</w:t>
      </w:r>
      <w:r>
        <w:rPr>
          <w:szCs w:val="24"/>
          <w:lang w:val="fr-FR"/>
        </w:rPr>
        <w:t>64db1</w:t>
      </w:r>
      <w:r w:rsidRPr="008E2623">
        <w:rPr>
          <w:szCs w:val="24"/>
          <w:lang w:val="fr-FR"/>
        </w:rPr>
        <w:t xml:space="preserve"> ~]# vi /etc/selinux/config</w:t>
      </w:r>
    </w:p>
    <w:p w:rsidR="00705AC6" w:rsidRPr="008E2623" w:rsidRDefault="00705AC6" w:rsidP="00705AC6">
      <w:pPr>
        <w:spacing w:line="312" w:lineRule="auto"/>
        <w:rPr>
          <w:szCs w:val="24"/>
          <w:lang w:val="fr-FR"/>
        </w:rPr>
      </w:pP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# This file controls the state of SELinux on the system.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# SELINUX= can take one of these three values: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#       enforcing - SELinux security policy is enforced.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#       permissive - SELinux prints warnings instead of enforcing.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#       disabled - SELinux is fully disabled.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color w:val="FF0000"/>
          <w:szCs w:val="24"/>
        </w:rPr>
      </w:pPr>
      <w:r w:rsidRPr="008E2623">
        <w:rPr>
          <w:color w:val="FF0000"/>
          <w:szCs w:val="24"/>
        </w:rPr>
        <w:t>SELINUX=disabled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# SELINUXTYPE= type of policy in use. Possible values are: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#       targeted - Only targeted network daemons are protected.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#       strict - Full SELinux protection.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SELINUXTYPE=targeted</w:t>
      </w:r>
    </w:p>
    <w:p w:rsidR="00705AC6" w:rsidRPr="008E2623" w:rsidRDefault="00705AC6" w:rsidP="00705AC6">
      <w:pPr>
        <w:spacing w:line="312" w:lineRule="auto"/>
        <w:rPr>
          <w:szCs w:val="24"/>
        </w:rPr>
      </w:pPr>
    </w:p>
    <w:p w:rsidR="00705AC6" w:rsidRPr="008071F2" w:rsidRDefault="00705AC6" w:rsidP="008071F2">
      <w:pPr>
        <w:pStyle w:val="Heading4"/>
        <w:rPr>
          <w:sz w:val="24"/>
          <w:szCs w:val="24"/>
        </w:rPr>
      </w:pPr>
      <w:bookmarkStart w:id="32" w:name="_Toc347865279"/>
      <w:bookmarkStart w:id="33" w:name="_Toc349747058"/>
      <w:r w:rsidRPr="008071F2">
        <w:rPr>
          <w:sz w:val="24"/>
          <w:szCs w:val="24"/>
        </w:rPr>
        <w:t>Tắt Firewall</w:t>
      </w:r>
      <w:bookmarkEnd w:id="32"/>
      <w:bookmarkEnd w:id="33"/>
    </w:p>
    <w:p w:rsidR="00705AC6" w:rsidRPr="008E262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>
        <w:t>Login với</w:t>
      </w:r>
      <w:r w:rsidRPr="008E2623">
        <w:t xml:space="preserve"> với User Root</w:t>
      </w:r>
    </w:p>
    <w:p w:rsidR="00705AC6" w:rsidRPr="008E262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E2623">
        <w:t>Thực hiện trên cả 2 Node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[root@</w:t>
      </w:r>
      <w:r w:rsidR="008071F2">
        <w:rPr>
          <w:szCs w:val="24"/>
        </w:rPr>
        <w:t>c</w:t>
      </w:r>
      <w:r>
        <w:rPr>
          <w:szCs w:val="24"/>
        </w:rPr>
        <w:t>64db1</w:t>
      </w:r>
      <w:r w:rsidRPr="008E2623">
        <w:rPr>
          <w:szCs w:val="24"/>
        </w:rPr>
        <w:t xml:space="preserve"> ~]# chkconfig iptables off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[root@</w:t>
      </w:r>
      <w:r w:rsidR="008071F2">
        <w:rPr>
          <w:szCs w:val="24"/>
        </w:rPr>
        <w:t>c</w:t>
      </w:r>
      <w:r>
        <w:rPr>
          <w:szCs w:val="24"/>
        </w:rPr>
        <w:t>64db1</w:t>
      </w:r>
      <w:r w:rsidRPr="008E2623">
        <w:rPr>
          <w:szCs w:val="24"/>
        </w:rPr>
        <w:t xml:space="preserve"> ~]# </w:t>
      </w:r>
      <w:r w:rsidRPr="00633D6C">
        <w:rPr>
          <w:szCs w:val="24"/>
        </w:rPr>
        <w:t>service iptables stop</w:t>
      </w:r>
    </w:p>
    <w:p w:rsidR="00705AC6" w:rsidRPr="0013313C" w:rsidRDefault="00705AC6" w:rsidP="0013313C">
      <w:pPr>
        <w:pStyle w:val="Heading4"/>
        <w:rPr>
          <w:sz w:val="24"/>
          <w:szCs w:val="24"/>
        </w:rPr>
      </w:pPr>
      <w:bookmarkStart w:id="34" w:name="_Toc347865280"/>
      <w:bookmarkStart w:id="35" w:name="_Toc349747059"/>
      <w:r w:rsidRPr="0013313C">
        <w:rPr>
          <w:sz w:val="24"/>
          <w:szCs w:val="24"/>
        </w:rPr>
        <w:t>Cài đặt OS Packages</w:t>
      </w:r>
      <w:bookmarkEnd w:id="34"/>
      <w:bookmarkEnd w:id="35"/>
    </w:p>
    <w:p w:rsidR="00705AC6" w:rsidRPr="007301E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E2623">
        <w:t>Đưa đĩa cài Red Hat 6 vào ổ CD-ROM</w:t>
      </w:r>
    </w:p>
    <w:p w:rsidR="00705AC6" w:rsidRPr="008E262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>
        <w:t>Login với User Root</w:t>
      </w:r>
    </w:p>
    <w:p w:rsidR="00705AC6" w:rsidRPr="008E262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E2623">
        <w:t>Thực hiện trên cả 2 Node</w:t>
      </w:r>
    </w:p>
    <w:p w:rsidR="00705AC6" w:rsidRPr="00B80DAC" w:rsidRDefault="0013313C" w:rsidP="009606DC">
      <w:pPr>
        <w:rPr>
          <w:b/>
        </w:rPr>
      </w:pPr>
      <w:bookmarkStart w:id="36" w:name="_Toc349747060"/>
      <w:r>
        <w:rPr>
          <w:b/>
        </w:rPr>
        <w:lastRenderedPageBreak/>
        <w:t xml:space="preserve">a, </w:t>
      </w:r>
      <w:r w:rsidR="00705AC6" w:rsidRPr="00B80DAC">
        <w:rPr>
          <w:b/>
        </w:rPr>
        <w:t>Mount CD</w:t>
      </w:r>
      <w:bookmarkEnd w:id="36"/>
    </w:p>
    <w:p w:rsidR="00705AC6" w:rsidRPr="008E262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E2623">
        <w:t>Kiểm tra xem đĩa cài đã được Auto Mount chưa</w:t>
      </w:r>
    </w:p>
    <w:p w:rsidR="00705AC6" w:rsidRPr="008E262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E2623">
        <w:t xml:space="preserve">Chú ý đoạn bôi đỏ trong đoạn thông báo </w:t>
      </w:r>
    </w:p>
    <w:p w:rsidR="00705AC6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[root@</w:t>
      </w:r>
      <w:r w:rsidR="0013313C">
        <w:rPr>
          <w:szCs w:val="24"/>
        </w:rPr>
        <w:t>c</w:t>
      </w:r>
      <w:r>
        <w:rPr>
          <w:szCs w:val="24"/>
        </w:rPr>
        <w:t>64db1</w:t>
      </w:r>
      <w:r w:rsidRPr="008E2623">
        <w:rPr>
          <w:szCs w:val="24"/>
        </w:rPr>
        <w:t xml:space="preserve">]# df </w:t>
      </w:r>
      <w:r>
        <w:rPr>
          <w:szCs w:val="24"/>
        </w:rPr>
        <w:t>–</w:t>
      </w:r>
      <w:r w:rsidRPr="008E2623">
        <w:rPr>
          <w:szCs w:val="24"/>
        </w:rPr>
        <w:t>h</w:t>
      </w:r>
    </w:p>
    <w:p w:rsidR="00705AC6" w:rsidRPr="00FF05BA" w:rsidRDefault="0013313C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[root@c</w:t>
      </w:r>
      <w:r w:rsidR="00705AC6" w:rsidRPr="00FF05BA">
        <w:rPr>
          <w:szCs w:val="24"/>
        </w:rPr>
        <w:t>64db1 repo]# df -h</w:t>
      </w:r>
    </w:p>
    <w:p w:rsidR="00705AC6" w:rsidRPr="00FF05BA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F05BA">
        <w:rPr>
          <w:szCs w:val="24"/>
        </w:rPr>
        <w:t>Filesystem            Size  Used Avail Use% Mounted on</w:t>
      </w:r>
    </w:p>
    <w:p w:rsidR="00705AC6" w:rsidRPr="00FF05BA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F05BA">
        <w:rPr>
          <w:szCs w:val="24"/>
        </w:rPr>
        <w:t>/dev/sda9              14G  370M   13G   3% /</w:t>
      </w:r>
    </w:p>
    <w:p w:rsidR="00705AC6" w:rsidRPr="00FF05BA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F05BA">
        <w:rPr>
          <w:szCs w:val="24"/>
        </w:rPr>
        <w:t>tmpfs                  16G     0   16G   0% /dev/shm</w:t>
      </w:r>
    </w:p>
    <w:p w:rsidR="00705AC6" w:rsidRPr="00FF05BA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F05BA">
        <w:rPr>
          <w:szCs w:val="24"/>
        </w:rPr>
        <w:t>/dev/sda1            1008M   98M  860M  11% /boot</w:t>
      </w:r>
    </w:p>
    <w:p w:rsidR="00705AC6" w:rsidRPr="00FF05BA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F05BA">
        <w:rPr>
          <w:szCs w:val="24"/>
        </w:rPr>
        <w:t>/dev/sda8             2.0G   68M  1.9G   4% /home</w:t>
      </w:r>
    </w:p>
    <w:p w:rsidR="00705AC6" w:rsidRPr="00FF05BA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F05BA">
        <w:rPr>
          <w:szCs w:val="24"/>
        </w:rPr>
        <w:t>/dev/sda5              16G  177M   15G   2% /tmp</w:t>
      </w:r>
    </w:p>
    <w:p w:rsidR="00705AC6" w:rsidRPr="00FF05BA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F05BA">
        <w:rPr>
          <w:szCs w:val="24"/>
        </w:rPr>
        <w:t>/dev/sda2              50G   11G   37G  23% /u01</w:t>
      </w:r>
    </w:p>
    <w:p w:rsidR="00705AC6" w:rsidRPr="00FF05BA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F05BA">
        <w:rPr>
          <w:szCs w:val="24"/>
        </w:rPr>
        <w:t>/dev/sda7             6.0G  2.6G  3.1G  46% /usr</w:t>
      </w:r>
    </w:p>
    <w:p w:rsidR="00705AC6" w:rsidRPr="00FF05BA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F05BA">
        <w:rPr>
          <w:szCs w:val="24"/>
        </w:rPr>
        <w:t>/dev/sda3              32G  6.3G   24G  21% /var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F05BA">
        <w:rPr>
          <w:szCs w:val="24"/>
        </w:rPr>
        <w:t>/dev/sr0              3.4G  3.4G     0 100% /media</w:t>
      </w:r>
    </w:p>
    <w:p w:rsidR="00705AC6" w:rsidRDefault="00705AC6" w:rsidP="00705AC6">
      <w:pPr>
        <w:pStyle w:val="ListParagraph"/>
        <w:suppressAutoHyphens/>
        <w:spacing w:after="160" w:line="312" w:lineRule="auto"/>
        <w:jc w:val="both"/>
      </w:pPr>
    </w:p>
    <w:p w:rsidR="00705AC6" w:rsidRPr="008E262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>
        <w:t>Nếu đã có /media/ RHEL_6.2</w:t>
      </w:r>
      <w:r w:rsidRPr="008E2623">
        <w:t xml:space="preserve"> x86_64 Disc 1 thì chạy lệnh như sau</w:t>
      </w:r>
    </w:p>
    <w:p w:rsidR="00705AC6" w:rsidRPr="008E2623" w:rsidRDefault="00705AC6" w:rsidP="00AD75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 xml:space="preserve">[root@ </w:t>
      </w:r>
      <w:r w:rsidR="0013313C">
        <w:rPr>
          <w:szCs w:val="24"/>
        </w:rPr>
        <w:t>c</w:t>
      </w:r>
      <w:r>
        <w:rPr>
          <w:szCs w:val="24"/>
        </w:rPr>
        <w:t>64db1</w:t>
      </w:r>
      <w:r w:rsidRPr="008E2623">
        <w:rPr>
          <w:szCs w:val="24"/>
        </w:rPr>
        <w:t xml:space="preserve">]# </w:t>
      </w:r>
      <w:r>
        <w:rPr>
          <w:szCs w:val="24"/>
        </w:rPr>
        <w:t>umount /media/ RHEL_6.2</w:t>
      </w:r>
      <w:r w:rsidRPr="008E2623">
        <w:rPr>
          <w:szCs w:val="24"/>
        </w:rPr>
        <w:t xml:space="preserve"> x86_64 Disc 1</w:t>
      </w:r>
    </w:p>
    <w:p w:rsidR="00705AC6" w:rsidRPr="008E262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>
        <w:t>Nếu chưa có /media/ RHEL_6.2</w:t>
      </w:r>
      <w:r w:rsidRPr="008E2623">
        <w:t xml:space="preserve"> x86_64 Disc 1 thì bắt đầu tiến hành bước tạo Local Repository</w:t>
      </w:r>
    </w:p>
    <w:p w:rsidR="00705AC6" w:rsidRPr="00D50656" w:rsidRDefault="0013313C" w:rsidP="009606DC">
      <w:pPr>
        <w:rPr>
          <w:b/>
        </w:rPr>
      </w:pPr>
      <w:bookmarkStart w:id="37" w:name="_Toc349747061"/>
      <w:r>
        <w:rPr>
          <w:b/>
        </w:rPr>
        <w:t xml:space="preserve">b, </w:t>
      </w:r>
      <w:r w:rsidR="00705AC6" w:rsidRPr="00D50656">
        <w:rPr>
          <w:b/>
        </w:rPr>
        <w:t>Create Local Repository</w:t>
      </w:r>
      <w:bookmarkEnd w:id="37"/>
    </w:p>
    <w:p w:rsidR="00705AC6" w:rsidRPr="008E262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E2623">
        <w:t xml:space="preserve">Chú ý trong bước này có đoạn phải tiến hành Copy Package </w:t>
      </w:r>
      <w:r>
        <w:t>không có trong</w:t>
      </w:r>
      <w:r w:rsidRPr="008E2623">
        <w:t xml:space="preserve"> CD-ROM vào (Dòng bôi đỏ)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[root@</w:t>
      </w:r>
      <w:r w:rsidR="00AD756B">
        <w:rPr>
          <w:szCs w:val="24"/>
        </w:rPr>
        <w:t>c6</w:t>
      </w:r>
      <w:r>
        <w:rPr>
          <w:szCs w:val="24"/>
        </w:rPr>
        <w:t>4db1</w:t>
      </w:r>
      <w:r w:rsidRPr="008E2623">
        <w:rPr>
          <w:szCs w:val="24"/>
        </w:rPr>
        <w:t>]# mount /dev/cdrom /media/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[root@</w:t>
      </w:r>
      <w:r w:rsidR="00AD756B">
        <w:rPr>
          <w:szCs w:val="24"/>
        </w:rPr>
        <w:t>c</w:t>
      </w:r>
      <w:r>
        <w:rPr>
          <w:szCs w:val="24"/>
        </w:rPr>
        <w:t>64db1</w:t>
      </w:r>
      <w:r w:rsidRPr="008E2623">
        <w:rPr>
          <w:szCs w:val="24"/>
        </w:rPr>
        <w:t>]# cd /media/Packages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[root@</w:t>
      </w:r>
      <w:r w:rsidR="00AD756B">
        <w:rPr>
          <w:szCs w:val="24"/>
        </w:rPr>
        <w:t>c</w:t>
      </w:r>
      <w:r>
        <w:rPr>
          <w:szCs w:val="24"/>
        </w:rPr>
        <w:t>64db1</w:t>
      </w:r>
      <w:r w:rsidRPr="008E2623">
        <w:rPr>
          <w:szCs w:val="24"/>
        </w:rPr>
        <w:t xml:space="preserve"> Packages]# rpm -Uvh  deltarpm-3.5-0.5.20090913git.el6.x86_64.rpm python-deltarpm-3.5-0.5.20090913git.el6.x86_64.rpm createrepo-0.9.8-4.el6.noarch.rpm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  <w:lang w:val="fr-FR"/>
        </w:rPr>
      </w:pPr>
      <w:r w:rsidRPr="008E2623">
        <w:rPr>
          <w:szCs w:val="24"/>
          <w:lang w:val="fr-FR"/>
        </w:rPr>
        <w:t>[root@</w:t>
      </w:r>
      <w:r w:rsidR="00AD756B">
        <w:rPr>
          <w:szCs w:val="24"/>
          <w:lang w:val="fr-FR"/>
        </w:rPr>
        <w:t>c</w:t>
      </w:r>
      <w:r>
        <w:rPr>
          <w:szCs w:val="24"/>
          <w:lang w:val="fr-FR"/>
        </w:rPr>
        <w:t>64db1 Packages</w:t>
      </w:r>
      <w:r w:rsidRPr="008E2623">
        <w:rPr>
          <w:szCs w:val="24"/>
          <w:lang w:val="fr-FR"/>
        </w:rPr>
        <w:t>]# mkdir /u01/repo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  <w:lang w:val="fr-FR"/>
        </w:rPr>
      </w:pPr>
      <w:r w:rsidRPr="008E2623">
        <w:rPr>
          <w:szCs w:val="24"/>
          <w:lang w:val="fr-FR"/>
        </w:rPr>
        <w:lastRenderedPageBreak/>
        <w:t>[root@</w:t>
      </w:r>
      <w:r w:rsidR="00AD756B">
        <w:rPr>
          <w:szCs w:val="24"/>
          <w:lang w:val="fr-FR"/>
        </w:rPr>
        <w:t>c</w:t>
      </w:r>
      <w:r>
        <w:rPr>
          <w:szCs w:val="24"/>
          <w:lang w:val="fr-FR"/>
        </w:rPr>
        <w:t>64db1 Packages</w:t>
      </w:r>
      <w:r w:rsidRPr="008E2623">
        <w:rPr>
          <w:szCs w:val="24"/>
          <w:lang w:val="fr-FR"/>
        </w:rPr>
        <w:t>]# cp * /u01/repo/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[root@</w:t>
      </w:r>
      <w:r w:rsidR="00AD756B">
        <w:rPr>
          <w:szCs w:val="24"/>
        </w:rPr>
        <w:t>c</w:t>
      </w:r>
      <w:r>
        <w:rPr>
          <w:szCs w:val="24"/>
        </w:rPr>
        <w:t>64db1 Packages]# cd ..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[root@</w:t>
      </w:r>
      <w:r w:rsidR="00AD756B">
        <w:rPr>
          <w:szCs w:val="24"/>
        </w:rPr>
        <w:t>c</w:t>
      </w:r>
      <w:r>
        <w:rPr>
          <w:szCs w:val="24"/>
        </w:rPr>
        <w:t>64db1 media</w:t>
      </w:r>
      <w:r w:rsidRPr="008E2623">
        <w:rPr>
          <w:szCs w:val="24"/>
        </w:rPr>
        <w:t>]#rpm --import  RPM-GPG-KEY-redhat-beta  RPM-GPG-KEY-redhat-release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color w:val="FF0000"/>
          <w:szCs w:val="24"/>
        </w:rPr>
      </w:pPr>
      <w:r w:rsidRPr="008E2623">
        <w:rPr>
          <w:color w:val="FF0000"/>
          <w:szCs w:val="24"/>
        </w:rPr>
        <w:t>Copy Package pdksh-5.2.14-1.i386.rpm vào /u01/repo/</w:t>
      </w:r>
    </w:p>
    <w:p w:rsidR="00705AC6" w:rsidRPr="0049318D" w:rsidRDefault="00AD756B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[root@c</w:t>
      </w:r>
      <w:r w:rsidR="00705AC6">
        <w:rPr>
          <w:szCs w:val="24"/>
        </w:rPr>
        <w:t>64db1</w:t>
      </w:r>
      <w:r w:rsidR="00705AC6" w:rsidRPr="0049318D">
        <w:rPr>
          <w:szCs w:val="24"/>
        </w:rPr>
        <w:t xml:space="preserve"> media]# cd /u01/repo/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[root@</w:t>
      </w:r>
      <w:r w:rsidR="00AD756B">
        <w:rPr>
          <w:szCs w:val="24"/>
        </w:rPr>
        <w:t>c</w:t>
      </w:r>
      <w:r>
        <w:rPr>
          <w:szCs w:val="24"/>
        </w:rPr>
        <w:t>64db1 repo</w:t>
      </w:r>
      <w:r w:rsidRPr="008E2623">
        <w:rPr>
          <w:szCs w:val="24"/>
        </w:rPr>
        <w:t>]# createrepo /u01/repo/</w:t>
      </w:r>
    </w:p>
    <w:p w:rsidR="00705AC6" w:rsidRPr="00D50656" w:rsidRDefault="00897F16" w:rsidP="009606DC">
      <w:pPr>
        <w:rPr>
          <w:b/>
        </w:rPr>
      </w:pPr>
      <w:bookmarkStart w:id="38" w:name="_Toc349747062"/>
      <w:r>
        <w:rPr>
          <w:b/>
        </w:rPr>
        <w:t xml:space="preserve">c, </w:t>
      </w:r>
      <w:r w:rsidR="00705AC6" w:rsidRPr="00D50656">
        <w:rPr>
          <w:b/>
        </w:rPr>
        <w:t>Create Local Repository Configuration File</w:t>
      </w:r>
      <w:bookmarkEnd w:id="38"/>
    </w:p>
    <w:p w:rsidR="00705AC6" w:rsidRPr="00195530" w:rsidRDefault="00705AC6" w:rsidP="00705AC6">
      <w:pPr>
        <w:spacing w:after="160" w:line="312" w:lineRule="auto"/>
        <w:rPr>
          <w:szCs w:val="24"/>
        </w:rPr>
      </w:pPr>
      <w:r w:rsidRPr="00195530">
        <w:rPr>
          <w:szCs w:val="24"/>
        </w:rPr>
        <w:t>Tạo file Repo Configure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[root@</w:t>
      </w:r>
      <w:r w:rsidR="00897F16">
        <w:rPr>
          <w:szCs w:val="24"/>
        </w:rPr>
        <w:t>c</w:t>
      </w:r>
      <w:r>
        <w:rPr>
          <w:szCs w:val="24"/>
        </w:rPr>
        <w:t>64db1</w:t>
      </w:r>
      <w:r w:rsidRPr="008E2623">
        <w:rPr>
          <w:szCs w:val="24"/>
        </w:rPr>
        <w:t>]# vi /etc/yum.repos.d/my_local.repo</w:t>
      </w:r>
    </w:p>
    <w:p w:rsidR="00705AC6" w:rsidRPr="008E2623" w:rsidRDefault="00705AC6" w:rsidP="00705AC6">
      <w:pPr>
        <w:spacing w:after="160" w:line="312" w:lineRule="auto"/>
        <w:rPr>
          <w:szCs w:val="24"/>
        </w:rPr>
      </w:pPr>
      <w:r w:rsidRPr="008E2623">
        <w:rPr>
          <w:szCs w:val="24"/>
        </w:rPr>
        <w:t>Thêm vào những dòng sau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[localrepo]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name=local_repo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baseurl=file:///u01/repo/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enabled=1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gpgcheck=0</w:t>
      </w:r>
    </w:p>
    <w:p w:rsidR="00705AC6" w:rsidRPr="00B86479" w:rsidRDefault="00B86479" w:rsidP="009606DC">
      <w:pPr>
        <w:rPr>
          <w:b/>
        </w:rPr>
      </w:pPr>
      <w:bookmarkStart w:id="39" w:name="_Toc349747063"/>
      <w:r>
        <w:rPr>
          <w:b/>
        </w:rPr>
        <w:t xml:space="preserve">d, </w:t>
      </w:r>
      <w:r w:rsidR="00705AC6" w:rsidRPr="00B86479">
        <w:rPr>
          <w:b/>
        </w:rPr>
        <w:t>Install OS Package</w:t>
      </w:r>
      <w:bookmarkEnd w:id="39"/>
    </w:p>
    <w:p w:rsidR="00705AC6" w:rsidRPr="008E262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E2623">
        <w:t>Trong bước này những dòng in đậm sẽ là những dòng lệnh</w:t>
      </w:r>
    </w:p>
    <w:p w:rsidR="00705AC6" w:rsidRPr="008E262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E2623">
        <w:t>Những dòng không in đậm là những dòng thông báo khi chạy lệnh</w:t>
      </w:r>
    </w:p>
    <w:p w:rsidR="00705AC6" w:rsidRPr="008E262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E2623">
        <w:t>Các chữ được bôi đỏ sẽ là những thông tin phải nhập từ bàn phím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  <w:lang w:val="fr-FR"/>
        </w:rPr>
      </w:pPr>
      <w:r w:rsidRPr="008E2623">
        <w:rPr>
          <w:b/>
          <w:szCs w:val="24"/>
          <w:lang w:val="fr-FR"/>
        </w:rPr>
        <w:t>[root@</w:t>
      </w:r>
      <w:r w:rsidR="00B86479">
        <w:rPr>
          <w:b/>
          <w:szCs w:val="24"/>
          <w:lang w:val="fr-FR"/>
        </w:rPr>
        <w:t>c</w:t>
      </w:r>
      <w:r>
        <w:rPr>
          <w:b/>
          <w:szCs w:val="24"/>
          <w:lang w:val="fr-FR"/>
        </w:rPr>
        <w:t>64db1</w:t>
      </w:r>
      <w:r w:rsidRPr="008E2623">
        <w:rPr>
          <w:b/>
          <w:szCs w:val="24"/>
          <w:lang w:val="fr-FR"/>
        </w:rPr>
        <w:t>]#cd /u01/repo/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8E2623">
        <w:rPr>
          <w:b/>
          <w:szCs w:val="24"/>
        </w:rPr>
        <w:t>[root@</w:t>
      </w:r>
      <w:r w:rsidR="00B86479">
        <w:rPr>
          <w:b/>
          <w:szCs w:val="24"/>
        </w:rPr>
        <w:t>c</w:t>
      </w:r>
      <w:r>
        <w:rPr>
          <w:b/>
          <w:szCs w:val="24"/>
        </w:rPr>
        <w:t>64db1</w:t>
      </w:r>
      <w:r w:rsidRPr="008E2623">
        <w:rPr>
          <w:b/>
          <w:szCs w:val="24"/>
        </w:rPr>
        <w:t xml:space="preserve"> repo]# yum install binutils-*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…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Total size: 5.2 M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Total download size: 43 k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Installed size: 5.3 M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 xml:space="preserve">Is this ok [y/N]: </w:t>
      </w:r>
      <w:r w:rsidRPr="008E2623">
        <w:rPr>
          <w:color w:val="FF0000"/>
          <w:szCs w:val="24"/>
        </w:rPr>
        <w:t>y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8E2623">
        <w:rPr>
          <w:b/>
          <w:szCs w:val="24"/>
        </w:rPr>
        <w:t>[root@</w:t>
      </w:r>
      <w:r w:rsidR="00B86479">
        <w:rPr>
          <w:b/>
          <w:szCs w:val="24"/>
        </w:rPr>
        <w:t>c</w:t>
      </w:r>
      <w:r>
        <w:rPr>
          <w:b/>
          <w:szCs w:val="24"/>
        </w:rPr>
        <w:t>64db1</w:t>
      </w:r>
      <w:r w:rsidRPr="008E2623">
        <w:rPr>
          <w:b/>
          <w:szCs w:val="24"/>
        </w:rPr>
        <w:t xml:space="preserve"> repo]# yum install compat-libstdc++-33-3.2.3-69.el6.*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…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lastRenderedPageBreak/>
        <w:t>Total size: 716 k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Installed size: 716 k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 xml:space="preserve">Is this ok [y/N]: </w:t>
      </w:r>
      <w:r w:rsidRPr="008E2623">
        <w:rPr>
          <w:color w:val="FF0000"/>
          <w:szCs w:val="24"/>
        </w:rPr>
        <w:t>y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8E2623">
        <w:rPr>
          <w:b/>
          <w:szCs w:val="24"/>
        </w:rPr>
        <w:t>[root@</w:t>
      </w:r>
      <w:r w:rsidR="00B86479">
        <w:rPr>
          <w:b/>
          <w:szCs w:val="24"/>
        </w:rPr>
        <w:t>c</w:t>
      </w:r>
      <w:r>
        <w:rPr>
          <w:b/>
          <w:szCs w:val="24"/>
        </w:rPr>
        <w:t>64db1</w:t>
      </w:r>
      <w:r w:rsidRPr="008E2623">
        <w:rPr>
          <w:b/>
          <w:szCs w:val="24"/>
        </w:rPr>
        <w:t xml:space="preserve"> repo]# yum install elfutils-libelf-*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…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Total size: 924 k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Installed size: 924 k</w:t>
      </w:r>
    </w:p>
    <w:p w:rsidR="00705AC6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color w:val="FF0000"/>
          <w:szCs w:val="24"/>
        </w:rPr>
      </w:pPr>
      <w:r w:rsidRPr="008E2623">
        <w:rPr>
          <w:szCs w:val="24"/>
        </w:rPr>
        <w:t xml:space="preserve">Is this ok [y/N]: </w:t>
      </w:r>
      <w:r w:rsidRPr="008E2623">
        <w:rPr>
          <w:color w:val="FF0000"/>
          <w:szCs w:val="24"/>
        </w:rPr>
        <w:t>y</w:t>
      </w:r>
    </w:p>
    <w:p w:rsidR="00705AC6" w:rsidRPr="00B86479" w:rsidRDefault="00B86479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B86479">
        <w:rPr>
          <w:b/>
          <w:szCs w:val="24"/>
        </w:rPr>
        <w:t>[root@c</w:t>
      </w:r>
      <w:r w:rsidR="00705AC6" w:rsidRPr="00B86479">
        <w:rPr>
          <w:b/>
          <w:szCs w:val="24"/>
        </w:rPr>
        <w:t>64db1 repo]# yum install libcap-*</w:t>
      </w:r>
    </w:p>
    <w:p w:rsidR="00705AC6" w:rsidRPr="006D5B64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6D5B64">
        <w:rPr>
          <w:szCs w:val="24"/>
        </w:rPr>
        <w:t>…</w:t>
      </w:r>
    </w:p>
    <w:p w:rsidR="00705AC6" w:rsidRPr="006D5B64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6D5B64">
        <w:rPr>
          <w:szCs w:val="24"/>
        </w:rPr>
        <w:t>Total size: 153 k</w:t>
      </w:r>
    </w:p>
    <w:p w:rsidR="00705AC6" w:rsidRPr="006D5B64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6D5B64">
        <w:rPr>
          <w:szCs w:val="24"/>
        </w:rPr>
        <w:t>Total download size: 15 k</w:t>
      </w:r>
    </w:p>
    <w:p w:rsidR="00705AC6" w:rsidRPr="006D5B64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6D5B64">
        <w:rPr>
          <w:szCs w:val="24"/>
        </w:rPr>
        <w:t>Installed size: 155 k</w:t>
      </w:r>
    </w:p>
    <w:p w:rsidR="00705AC6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color w:val="FF0000"/>
          <w:szCs w:val="24"/>
        </w:rPr>
      </w:pPr>
      <w:r w:rsidRPr="006D5B64">
        <w:rPr>
          <w:szCs w:val="24"/>
        </w:rPr>
        <w:t>Is this ok [y/N]:</w:t>
      </w:r>
      <w:r w:rsidRPr="006D5B64">
        <w:rPr>
          <w:color w:val="FF0000"/>
          <w:szCs w:val="24"/>
        </w:rPr>
        <w:t>y</w:t>
      </w:r>
    </w:p>
    <w:p w:rsidR="00705AC6" w:rsidRPr="00B63968" w:rsidRDefault="00B86479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>
        <w:rPr>
          <w:b/>
          <w:szCs w:val="24"/>
        </w:rPr>
        <w:t>[root@c</w:t>
      </w:r>
      <w:r w:rsidR="00705AC6">
        <w:rPr>
          <w:b/>
          <w:szCs w:val="24"/>
        </w:rPr>
        <w:t>64db1</w:t>
      </w:r>
      <w:r w:rsidR="00705AC6" w:rsidRPr="00B63968">
        <w:rPr>
          <w:b/>
          <w:szCs w:val="24"/>
        </w:rPr>
        <w:t xml:space="preserve"> </w:t>
      </w:r>
      <w:r w:rsidR="00705AC6">
        <w:rPr>
          <w:b/>
          <w:szCs w:val="24"/>
        </w:rPr>
        <w:t>repo</w:t>
      </w:r>
      <w:r w:rsidR="00705AC6" w:rsidRPr="00B63968">
        <w:rPr>
          <w:b/>
          <w:szCs w:val="24"/>
        </w:rPr>
        <w:t>]# yum install libcap.so.1</w:t>
      </w:r>
    </w:p>
    <w:p w:rsidR="00705AC6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…</w:t>
      </w:r>
    </w:p>
    <w:p w:rsidR="00705AC6" w:rsidRPr="0059170D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59170D">
        <w:rPr>
          <w:szCs w:val="24"/>
        </w:rPr>
        <w:t>Total download size: 17 k</w:t>
      </w:r>
    </w:p>
    <w:p w:rsidR="00705AC6" w:rsidRPr="0059170D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59170D">
        <w:rPr>
          <w:szCs w:val="24"/>
        </w:rPr>
        <w:t>Installed size: 24 k</w:t>
      </w:r>
    </w:p>
    <w:p w:rsidR="00705AC6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color w:val="FF0000"/>
          <w:szCs w:val="24"/>
        </w:rPr>
      </w:pPr>
      <w:r w:rsidRPr="0059170D">
        <w:rPr>
          <w:szCs w:val="24"/>
        </w:rPr>
        <w:t xml:space="preserve">Is this ok [y/N]: </w:t>
      </w:r>
      <w:r w:rsidRPr="0059170D">
        <w:rPr>
          <w:color w:val="FF0000"/>
          <w:szCs w:val="24"/>
        </w:rPr>
        <w:t>y</w:t>
      </w:r>
    </w:p>
    <w:p w:rsidR="00705AC6" w:rsidRPr="00157809" w:rsidRDefault="00B86479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>
        <w:rPr>
          <w:b/>
          <w:szCs w:val="24"/>
        </w:rPr>
        <w:t>[root@c</w:t>
      </w:r>
      <w:r w:rsidR="00705AC6">
        <w:rPr>
          <w:b/>
          <w:szCs w:val="24"/>
        </w:rPr>
        <w:t>64db1</w:t>
      </w:r>
      <w:r w:rsidR="00705AC6" w:rsidRPr="00157809">
        <w:rPr>
          <w:b/>
          <w:szCs w:val="24"/>
        </w:rPr>
        <w:t xml:space="preserve"> repo]# yum install compat-libcap1-1.10-1.x86_64.rpm</w:t>
      </w:r>
    </w:p>
    <w:p w:rsidR="00705AC6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…</w:t>
      </w:r>
    </w:p>
    <w:p w:rsidR="00705AC6" w:rsidRPr="0015780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57809">
        <w:rPr>
          <w:szCs w:val="24"/>
        </w:rPr>
        <w:t>Total size: 29 k</w:t>
      </w:r>
    </w:p>
    <w:p w:rsidR="00705AC6" w:rsidRPr="0015780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57809">
        <w:rPr>
          <w:szCs w:val="24"/>
        </w:rPr>
        <w:t>Installed size: 29 k</w:t>
      </w:r>
    </w:p>
    <w:p w:rsidR="00705AC6" w:rsidRPr="005F12B1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57809">
        <w:rPr>
          <w:szCs w:val="24"/>
        </w:rPr>
        <w:t>Is this ok [y/N]: y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8E2623">
        <w:rPr>
          <w:b/>
          <w:szCs w:val="24"/>
        </w:rPr>
        <w:t>[root@</w:t>
      </w:r>
      <w:r w:rsidR="00B86479">
        <w:rPr>
          <w:b/>
          <w:szCs w:val="24"/>
        </w:rPr>
        <w:t>c</w:t>
      </w:r>
      <w:r>
        <w:rPr>
          <w:b/>
          <w:szCs w:val="24"/>
        </w:rPr>
        <w:t>64db1</w:t>
      </w:r>
      <w:r w:rsidRPr="008E2623">
        <w:rPr>
          <w:b/>
          <w:szCs w:val="24"/>
        </w:rPr>
        <w:t xml:space="preserve"> repo]# yum install gcc-c++-4.4.4-13.el6.x86_64.rpm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…</w:t>
      </w:r>
    </w:p>
    <w:p w:rsidR="00705AC6" w:rsidRPr="00FE221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E2219">
        <w:rPr>
          <w:szCs w:val="24"/>
        </w:rPr>
        <w:t>Loaded plugins: product-id, security, subscription-manager</w:t>
      </w:r>
    </w:p>
    <w:p w:rsidR="00705AC6" w:rsidRPr="00FE221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E2219">
        <w:rPr>
          <w:szCs w:val="24"/>
        </w:rPr>
        <w:t>Updating certificate-based repositories.</w:t>
      </w:r>
    </w:p>
    <w:p w:rsidR="00705AC6" w:rsidRPr="00FE221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E2219">
        <w:rPr>
          <w:szCs w:val="24"/>
        </w:rPr>
        <w:t>Setting up Install Process</w:t>
      </w:r>
    </w:p>
    <w:p w:rsidR="00705AC6" w:rsidRPr="00FE221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E2219">
        <w:rPr>
          <w:szCs w:val="24"/>
        </w:rPr>
        <w:lastRenderedPageBreak/>
        <w:t>No package gcc-c++-4.4.4-13.el6.x86_64.rpm available.</w:t>
      </w:r>
    </w:p>
    <w:p w:rsidR="00705AC6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FE2219">
        <w:rPr>
          <w:szCs w:val="24"/>
        </w:rPr>
        <w:t>Error: Nothing to do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B86479">
        <w:rPr>
          <w:b/>
          <w:szCs w:val="24"/>
        </w:rPr>
        <w:t>[root@</w:t>
      </w:r>
      <w:r w:rsidR="00B86479" w:rsidRPr="00B86479">
        <w:rPr>
          <w:b/>
          <w:szCs w:val="24"/>
        </w:rPr>
        <w:t>c</w:t>
      </w:r>
      <w:r w:rsidRPr="00B86479">
        <w:rPr>
          <w:b/>
          <w:szCs w:val="24"/>
        </w:rPr>
        <w:t>64db1 repo]# yum install glibc-2.*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…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Marking glibc-2.12-1.7.el6.x86_64.rpm to be installed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Package glibc-2.12-1.7.el6.x86_64 already installed and latest version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glibc-2.12-1.7.el6.x86_64.rpm: does not update installed package.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Error: Nothing to do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8E2623">
        <w:rPr>
          <w:b/>
          <w:szCs w:val="24"/>
        </w:rPr>
        <w:t>[root@</w:t>
      </w:r>
      <w:r w:rsidR="00B86479">
        <w:rPr>
          <w:b/>
          <w:szCs w:val="24"/>
        </w:rPr>
        <w:t>c</w:t>
      </w:r>
      <w:r>
        <w:rPr>
          <w:b/>
          <w:szCs w:val="24"/>
        </w:rPr>
        <w:t>64db</w:t>
      </w:r>
      <w:r w:rsidRPr="00AD2923">
        <w:rPr>
          <w:b/>
          <w:szCs w:val="24"/>
        </w:rPr>
        <w:t>1</w:t>
      </w:r>
      <w:r w:rsidRPr="008E2623">
        <w:rPr>
          <w:b/>
          <w:szCs w:val="24"/>
        </w:rPr>
        <w:t xml:space="preserve"> repo]# yum install glibc-common-2.*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…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Examining glibc-common-2.12-1.7.el6.x86_64.rpm: glibc-common-2.12-1.7.el6.x86_64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glibc-common-2.12-1.7.el6.x86_64.rpm: does not update installed package.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Error: Nothing to do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8E2623">
        <w:rPr>
          <w:b/>
          <w:szCs w:val="24"/>
        </w:rPr>
        <w:t>[root@</w:t>
      </w:r>
      <w:r w:rsidR="00B86479">
        <w:rPr>
          <w:b/>
          <w:szCs w:val="24"/>
        </w:rPr>
        <w:t>c</w:t>
      </w:r>
      <w:r>
        <w:rPr>
          <w:b/>
          <w:szCs w:val="24"/>
        </w:rPr>
        <w:t>64db</w:t>
      </w:r>
      <w:r w:rsidRPr="00AD2923">
        <w:rPr>
          <w:b/>
          <w:szCs w:val="24"/>
        </w:rPr>
        <w:t>1</w:t>
      </w:r>
      <w:r w:rsidRPr="008E2623">
        <w:rPr>
          <w:b/>
          <w:szCs w:val="24"/>
        </w:rPr>
        <w:t xml:space="preserve"> repo]# yum install glibc-devel-2.*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…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Total size: 953 k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Installed size: 953 k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 xml:space="preserve">Is this ok [y/N]: </w:t>
      </w:r>
      <w:r w:rsidRPr="008E2623">
        <w:rPr>
          <w:color w:val="FF0000"/>
          <w:szCs w:val="24"/>
        </w:rPr>
        <w:t>y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8E2623">
        <w:rPr>
          <w:b/>
          <w:szCs w:val="24"/>
        </w:rPr>
        <w:t>[root@</w:t>
      </w:r>
      <w:r w:rsidR="00B86479">
        <w:rPr>
          <w:b/>
          <w:szCs w:val="24"/>
        </w:rPr>
        <w:t>c</w:t>
      </w:r>
      <w:r>
        <w:rPr>
          <w:b/>
          <w:szCs w:val="24"/>
        </w:rPr>
        <w:t>64db</w:t>
      </w:r>
      <w:r w:rsidRPr="00AD2923">
        <w:rPr>
          <w:b/>
          <w:szCs w:val="24"/>
        </w:rPr>
        <w:t>1</w:t>
      </w:r>
      <w:r w:rsidRPr="008E2623">
        <w:rPr>
          <w:b/>
          <w:szCs w:val="24"/>
        </w:rPr>
        <w:t xml:space="preserve"> repo]# yum install glibc-headers-2.*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…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Examining glibc-headers-2.12-1.7.el6.x86_64.rpm: glibc-headers-2.12-1.7.el6.x86_64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glibc-headers-2.12-1.7.el6.x86_64.rpm: does not update installed package.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Error: Nothing to do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8E2623">
        <w:rPr>
          <w:b/>
          <w:szCs w:val="24"/>
        </w:rPr>
        <w:t>[root@</w:t>
      </w:r>
      <w:r w:rsidR="00B86479">
        <w:rPr>
          <w:b/>
          <w:szCs w:val="24"/>
        </w:rPr>
        <w:t>c</w:t>
      </w:r>
      <w:r>
        <w:rPr>
          <w:b/>
          <w:szCs w:val="24"/>
        </w:rPr>
        <w:t>64db1</w:t>
      </w:r>
      <w:r w:rsidRPr="008E2623">
        <w:rPr>
          <w:b/>
          <w:szCs w:val="24"/>
        </w:rPr>
        <w:t xml:space="preserve"> repo]# rpm -Uvh pdksh-5.2.14-1.i386.rpm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Preparing...                ########################################### [100%]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 xml:space="preserve">   1:pdksh                  ########################################### [100%]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8E2623">
        <w:rPr>
          <w:b/>
          <w:szCs w:val="24"/>
        </w:rPr>
        <w:lastRenderedPageBreak/>
        <w:t>[root@</w:t>
      </w:r>
      <w:r w:rsidR="00B86479">
        <w:rPr>
          <w:b/>
          <w:szCs w:val="24"/>
        </w:rPr>
        <w:t>c</w:t>
      </w:r>
      <w:r>
        <w:rPr>
          <w:b/>
          <w:szCs w:val="24"/>
        </w:rPr>
        <w:t>64db1</w:t>
      </w:r>
      <w:r w:rsidRPr="008E2623">
        <w:rPr>
          <w:b/>
          <w:szCs w:val="24"/>
        </w:rPr>
        <w:t xml:space="preserve"> repo]# yum install libaio-0.*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…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Total size: 31 k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Installed size: 31 k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 xml:space="preserve">Is this ok [y/N]: </w:t>
      </w:r>
      <w:r w:rsidRPr="008E2623">
        <w:rPr>
          <w:color w:val="FF0000"/>
          <w:szCs w:val="24"/>
        </w:rPr>
        <w:t>y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8E2623">
        <w:rPr>
          <w:b/>
          <w:szCs w:val="24"/>
        </w:rPr>
        <w:t>[root@</w:t>
      </w:r>
      <w:r w:rsidR="00B86479">
        <w:rPr>
          <w:b/>
          <w:szCs w:val="24"/>
        </w:rPr>
        <w:t>c</w:t>
      </w:r>
      <w:r>
        <w:rPr>
          <w:b/>
          <w:szCs w:val="24"/>
        </w:rPr>
        <w:t>64db1</w:t>
      </w:r>
      <w:r w:rsidRPr="008E2623">
        <w:rPr>
          <w:b/>
          <w:szCs w:val="24"/>
        </w:rPr>
        <w:t xml:space="preserve"> repo]# yum install libaio-devel-0.*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…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Total size: 42 k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Installed size: 42 k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 xml:space="preserve">Is this ok [y/N]: </w:t>
      </w:r>
      <w:r w:rsidRPr="008E2623">
        <w:rPr>
          <w:color w:val="FF0000"/>
          <w:szCs w:val="24"/>
        </w:rPr>
        <w:t>y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8E2623">
        <w:rPr>
          <w:b/>
          <w:szCs w:val="24"/>
        </w:rPr>
        <w:t>[root@</w:t>
      </w:r>
      <w:r w:rsidR="00B86479">
        <w:rPr>
          <w:b/>
          <w:szCs w:val="24"/>
        </w:rPr>
        <w:t>c</w:t>
      </w:r>
      <w:r>
        <w:rPr>
          <w:b/>
          <w:szCs w:val="24"/>
        </w:rPr>
        <w:t>64db1</w:t>
      </w:r>
      <w:r w:rsidRPr="008E2623">
        <w:rPr>
          <w:b/>
          <w:szCs w:val="24"/>
        </w:rPr>
        <w:t xml:space="preserve"> repo]# yum install libgomp-4.*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…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Total size: 97 k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Installed size: 97 k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 xml:space="preserve">Is this ok [y/N]: </w:t>
      </w:r>
      <w:r w:rsidRPr="008E2623">
        <w:rPr>
          <w:color w:val="FF0000"/>
          <w:szCs w:val="24"/>
        </w:rPr>
        <w:t>y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8E2623">
        <w:rPr>
          <w:b/>
          <w:szCs w:val="24"/>
        </w:rPr>
        <w:t>[root@</w:t>
      </w:r>
      <w:r w:rsidR="00B86479">
        <w:rPr>
          <w:b/>
          <w:szCs w:val="24"/>
        </w:rPr>
        <w:t>c</w:t>
      </w:r>
      <w:r>
        <w:rPr>
          <w:b/>
          <w:szCs w:val="24"/>
        </w:rPr>
        <w:t>64db1</w:t>
      </w:r>
      <w:r w:rsidRPr="008E2623">
        <w:rPr>
          <w:b/>
          <w:szCs w:val="24"/>
        </w:rPr>
        <w:t xml:space="preserve"> repo]# yum install libgcc-4.*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…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Examining libgcc-4.4.4-13.el6.x86_64.rpm: libgcc-4.4.4-13.el6.x86_64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Marking libgcc-4.4.4-13.el6.x86_64.rpm to be installed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Package libgcc-4.4.4-13.el6.x86_64 already installed and latest version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libgcc-4.4.4-13.el6.x86_64.rpm: does not update installed package.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Error: Nothing to do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8E2623">
        <w:rPr>
          <w:b/>
          <w:szCs w:val="24"/>
        </w:rPr>
        <w:t>[root@</w:t>
      </w:r>
      <w:r w:rsidR="00B86479">
        <w:rPr>
          <w:b/>
          <w:szCs w:val="24"/>
        </w:rPr>
        <w:t>c</w:t>
      </w:r>
      <w:r>
        <w:rPr>
          <w:b/>
          <w:szCs w:val="24"/>
        </w:rPr>
        <w:t>64db1</w:t>
      </w:r>
      <w:r w:rsidRPr="008E2623">
        <w:rPr>
          <w:b/>
          <w:szCs w:val="24"/>
        </w:rPr>
        <w:t xml:space="preserve"> repo]# yum install libstdc++-4.*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…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Total size: 908 k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Installed size: 908 k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 xml:space="preserve">Is this ok [y/N]: </w:t>
      </w:r>
      <w:r w:rsidRPr="008E2623">
        <w:rPr>
          <w:color w:val="FF0000"/>
          <w:szCs w:val="24"/>
        </w:rPr>
        <w:t>y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8E2623">
        <w:rPr>
          <w:b/>
          <w:szCs w:val="24"/>
        </w:rPr>
        <w:lastRenderedPageBreak/>
        <w:t>[root@</w:t>
      </w:r>
      <w:r w:rsidR="00B86479">
        <w:rPr>
          <w:b/>
          <w:szCs w:val="24"/>
        </w:rPr>
        <w:t>c</w:t>
      </w:r>
      <w:r>
        <w:rPr>
          <w:b/>
          <w:szCs w:val="24"/>
        </w:rPr>
        <w:t>64db1</w:t>
      </w:r>
      <w:r w:rsidRPr="008E2623">
        <w:rPr>
          <w:b/>
          <w:szCs w:val="24"/>
        </w:rPr>
        <w:t xml:space="preserve"> repo]# yum install libstdc++-devel-4.*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…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Total size: 8.4 M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Installed size: 8.4 M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 xml:space="preserve">Is this ok [y/N]: </w:t>
      </w:r>
      <w:r w:rsidRPr="008E2623">
        <w:rPr>
          <w:color w:val="FF0000"/>
          <w:szCs w:val="24"/>
        </w:rPr>
        <w:t>y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8E2623">
        <w:rPr>
          <w:b/>
          <w:szCs w:val="24"/>
        </w:rPr>
        <w:t>[root@</w:t>
      </w:r>
      <w:r w:rsidR="00B86479">
        <w:rPr>
          <w:b/>
          <w:szCs w:val="24"/>
        </w:rPr>
        <w:t>c</w:t>
      </w:r>
      <w:r>
        <w:rPr>
          <w:b/>
          <w:szCs w:val="24"/>
        </w:rPr>
        <w:t>64db1</w:t>
      </w:r>
      <w:r w:rsidRPr="008E2623">
        <w:rPr>
          <w:b/>
          <w:szCs w:val="24"/>
        </w:rPr>
        <w:t xml:space="preserve"> repo]# yum install make-3.*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…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Examining make-3.81-19.el6.x86_64.rpm: 1:make-3.81-19.el6.x86_64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make-3.81-19.el6.x86_64.rpm: does not update installed package.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Error: Nothing to do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8E2623">
        <w:rPr>
          <w:b/>
          <w:szCs w:val="24"/>
        </w:rPr>
        <w:t>[root@</w:t>
      </w:r>
      <w:r w:rsidR="00B86479">
        <w:rPr>
          <w:b/>
          <w:szCs w:val="24"/>
        </w:rPr>
        <w:t>c</w:t>
      </w:r>
      <w:r>
        <w:rPr>
          <w:b/>
          <w:szCs w:val="24"/>
        </w:rPr>
        <w:t>64db1</w:t>
      </w:r>
      <w:r w:rsidRPr="008E2623">
        <w:rPr>
          <w:b/>
          <w:szCs w:val="24"/>
        </w:rPr>
        <w:t xml:space="preserve"> repo]# yum install sysstat-9.0.4-11.el6.x86_64.rpm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…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Examining sysstat-9.0.4-11.el6.x86_64.rpm: sysstat-9.0.4-11.el6.x86_64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sysstat-9.0.4-11.el6.x86_64.rpm: does not update installed package.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Error: Nothing to do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8E2623">
        <w:rPr>
          <w:b/>
          <w:szCs w:val="24"/>
        </w:rPr>
        <w:t>[root@</w:t>
      </w:r>
      <w:r w:rsidR="00B86479">
        <w:rPr>
          <w:b/>
          <w:szCs w:val="24"/>
        </w:rPr>
        <w:t>c</w:t>
      </w:r>
      <w:r>
        <w:rPr>
          <w:b/>
          <w:szCs w:val="24"/>
        </w:rPr>
        <w:t>64db1</w:t>
      </w:r>
      <w:r w:rsidRPr="008E2623">
        <w:rPr>
          <w:b/>
          <w:szCs w:val="24"/>
        </w:rPr>
        <w:t xml:space="preserve"> repo]# yum install unixODBC-2.*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…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Total size: 2.7 M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Total download size: 471 k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Installed size: 3.4 M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 xml:space="preserve">Is this ok [y/N]: </w:t>
      </w:r>
      <w:r w:rsidRPr="008E2623">
        <w:rPr>
          <w:color w:val="FF0000"/>
          <w:szCs w:val="24"/>
        </w:rPr>
        <w:t>y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8E2623">
        <w:rPr>
          <w:b/>
          <w:szCs w:val="24"/>
        </w:rPr>
        <w:t>[root@</w:t>
      </w:r>
      <w:r w:rsidR="00B86479">
        <w:rPr>
          <w:b/>
          <w:szCs w:val="24"/>
        </w:rPr>
        <w:t>c</w:t>
      </w:r>
      <w:r>
        <w:rPr>
          <w:b/>
          <w:szCs w:val="24"/>
        </w:rPr>
        <w:t>64db1</w:t>
      </w:r>
      <w:r w:rsidRPr="008E2623">
        <w:rPr>
          <w:b/>
          <w:szCs w:val="24"/>
        </w:rPr>
        <w:t xml:space="preserve"> repo]# yum install unixODBC-devel-2.*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…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Total size: 364 k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Installed size: 364 k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 xml:space="preserve">Is this ok [y/N]: </w:t>
      </w:r>
      <w:r w:rsidRPr="008E2623">
        <w:rPr>
          <w:color w:val="FF0000"/>
          <w:szCs w:val="24"/>
        </w:rPr>
        <w:t>y</w:t>
      </w:r>
    </w:p>
    <w:p w:rsidR="00705AC6" w:rsidRPr="009606DC" w:rsidRDefault="00705AC6" w:rsidP="009606DC">
      <w:pPr>
        <w:pStyle w:val="Heading4"/>
        <w:rPr>
          <w:sz w:val="24"/>
          <w:szCs w:val="24"/>
        </w:rPr>
      </w:pPr>
      <w:bookmarkStart w:id="40" w:name="_Toc347865281"/>
      <w:bookmarkStart w:id="41" w:name="_Toc349747064"/>
      <w:r w:rsidRPr="009606DC">
        <w:rPr>
          <w:sz w:val="24"/>
          <w:szCs w:val="24"/>
        </w:rPr>
        <w:lastRenderedPageBreak/>
        <w:t>Tạo User, Group</w:t>
      </w:r>
      <w:bookmarkEnd w:id="40"/>
      <w:bookmarkEnd w:id="41"/>
    </w:p>
    <w:p w:rsidR="00705AC6" w:rsidRPr="008E262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>
        <w:t>Login với User</w:t>
      </w:r>
      <w:r w:rsidRPr="008E2623">
        <w:t xml:space="preserve"> Root</w:t>
      </w:r>
    </w:p>
    <w:p w:rsidR="00705AC6" w:rsidRPr="008E262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E2623">
        <w:t>Thực hiện trên cả 2 Node</w:t>
      </w:r>
    </w:p>
    <w:p w:rsidR="00705AC6" w:rsidRPr="008E262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E2623">
        <w:t>User Oracle phục vụ việc cài đặt Oracle Software</w:t>
      </w:r>
    </w:p>
    <w:p w:rsidR="00705AC6" w:rsidRPr="008E262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E2623">
        <w:t>User Grid phục vụ việc cài đặt Grid Infrastructure</w:t>
      </w:r>
    </w:p>
    <w:p w:rsidR="00705AC6" w:rsidRPr="008E262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E2623">
        <w:t>Chú ý dòng bôi đỏ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[root@</w:t>
      </w:r>
      <w:r w:rsidR="009606DC">
        <w:rPr>
          <w:szCs w:val="24"/>
        </w:rPr>
        <w:t>c</w:t>
      </w:r>
      <w:r>
        <w:rPr>
          <w:szCs w:val="24"/>
        </w:rPr>
        <w:t>64db1</w:t>
      </w:r>
      <w:r w:rsidRPr="008E2623">
        <w:rPr>
          <w:szCs w:val="24"/>
        </w:rPr>
        <w:t>]# groupadd -g 500 oinstall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[root@</w:t>
      </w:r>
      <w:r w:rsidR="009606DC">
        <w:rPr>
          <w:szCs w:val="24"/>
        </w:rPr>
        <w:t>c</w:t>
      </w:r>
      <w:r>
        <w:rPr>
          <w:szCs w:val="24"/>
        </w:rPr>
        <w:t>64db</w:t>
      </w:r>
      <w:r w:rsidRPr="00AD2923">
        <w:rPr>
          <w:szCs w:val="24"/>
        </w:rPr>
        <w:t>1</w:t>
      </w:r>
      <w:r w:rsidRPr="008E2623">
        <w:rPr>
          <w:szCs w:val="24"/>
        </w:rPr>
        <w:t>]# groupadd -g 501 dba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[root@</w:t>
      </w:r>
      <w:r w:rsidR="009606DC">
        <w:rPr>
          <w:szCs w:val="24"/>
        </w:rPr>
        <w:t>c</w:t>
      </w:r>
      <w:r>
        <w:rPr>
          <w:szCs w:val="24"/>
        </w:rPr>
        <w:t>64db</w:t>
      </w:r>
      <w:r w:rsidRPr="00AD2923">
        <w:rPr>
          <w:szCs w:val="24"/>
        </w:rPr>
        <w:t>1</w:t>
      </w:r>
      <w:r w:rsidRPr="008E2623">
        <w:rPr>
          <w:szCs w:val="24"/>
        </w:rPr>
        <w:t>]# groupadd -g 502 asmadmin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[root@</w:t>
      </w:r>
      <w:r w:rsidR="009606DC">
        <w:rPr>
          <w:szCs w:val="24"/>
        </w:rPr>
        <w:t>c</w:t>
      </w:r>
      <w:r>
        <w:rPr>
          <w:szCs w:val="24"/>
        </w:rPr>
        <w:t>64db1</w:t>
      </w:r>
      <w:r w:rsidRPr="008E2623">
        <w:rPr>
          <w:szCs w:val="24"/>
        </w:rPr>
        <w:t>]# groupadd -g 503 asmoper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[root@</w:t>
      </w:r>
      <w:r w:rsidR="009606DC">
        <w:rPr>
          <w:szCs w:val="24"/>
        </w:rPr>
        <w:t>c</w:t>
      </w:r>
      <w:r>
        <w:rPr>
          <w:szCs w:val="24"/>
        </w:rPr>
        <w:t>64db</w:t>
      </w:r>
      <w:r w:rsidRPr="00AD2923">
        <w:rPr>
          <w:szCs w:val="24"/>
        </w:rPr>
        <w:t>1</w:t>
      </w:r>
      <w:r w:rsidRPr="008E2623">
        <w:rPr>
          <w:szCs w:val="24"/>
        </w:rPr>
        <w:t>]# groupadd -g 504 asmdba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[root@</w:t>
      </w:r>
      <w:r w:rsidR="009606DC">
        <w:rPr>
          <w:szCs w:val="24"/>
        </w:rPr>
        <w:t>c</w:t>
      </w:r>
      <w:r>
        <w:rPr>
          <w:szCs w:val="24"/>
        </w:rPr>
        <w:t>64db</w:t>
      </w:r>
      <w:r w:rsidRPr="00AD2923">
        <w:rPr>
          <w:szCs w:val="24"/>
        </w:rPr>
        <w:t>1</w:t>
      </w:r>
      <w:r w:rsidRPr="008E2623">
        <w:rPr>
          <w:szCs w:val="24"/>
        </w:rPr>
        <w:t xml:space="preserve">]# useradd -u 200 -g oinstall -G dba,asmdba,asmadmin,asmoper oracle 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[root@</w:t>
      </w:r>
      <w:r w:rsidR="009606DC">
        <w:rPr>
          <w:szCs w:val="24"/>
        </w:rPr>
        <w:t>c</w:t>
      </w:r>
      <w:r>
        <w:rPr>
          <w:szCs w:val="24"/>
        </w:rPr>
        <w:t>64db</w:t>
      </w:r>
      <w:r w:rsidRPr="00AD2923">
        <w:rPr>
          <w:szCs w:val="24"/>
        </w:rPr>
        <w:t>1</w:t>
      </w:r>
      <w:r w:rsidRPr="008E2623">
        <w:rPr>
          <w:szCs w:val="24"/>
        </w:rPr>
        <w:t xml:space="preserve">]# passwd oracle </w:t>
      </w:r>
      <w:r w:rsidRPr="008E2623">
        <w:rPr>
          <w:color w:val="FF0000"/>
          <w:szCs w:val="24"/>
        </w:rPr>
        <w:t>*Nhập Password mới rồi Enter*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[root@</w:t>
      </w:r>
      <w:r w:rsidR="009606DC">
        <w:rPr>
          <w:szCs w:val="24"/>
        </w:rPr>
        <w:t>c</w:t>
      </w:r>
      <w:r>
        <w:rPr>
          <w:szCs w:val="24"/>
        </w:rPr>
        <w:t>64db</w:t>
      </w:r>
      <w:r w:rsidRPr="00AD2923">
        <w:rPr>
          <w:szCs w:val="24"/>
        </w:rPr>
        <w:t>1</w:t>
      </w:r>
      <w:r w:rsidRPr="008E2623">
        <w:rPr>
          <w:szCs w:val="24"/>
        </w:rPr>
        <w:t xml:space="preserve">]# useradd -u 201 -g oinstall -G dba,asmdba,asmadmin,asmoper grid 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[root@</w:t>
      </w:r>
      <w:r w:rsidR="009606DC">
        <w:rPr>
          <w:szCs w:val="24"/>
        </w:rPr>
        <w:t>c</w:t>
      </w:r>
      <w:r>
        <w:rPr>
          <w:szCs w:val="24"/>
        </w:rPr>
        <w:t>64db</w:t>
      </w:r>
      <w:r w:rsidRPr="00AD2923">
        <w:rPr>
          <w:szCs w:val="24"/>
        </w:rPr>
        <w:t>1</w:t>
      </w:r>
      <w:r w:rsidRPr="008E2623">
        <w:rPr>
          <w:szCs w:val="24"/>
        </w:rPr>
        <w:t xml:space="preserve">]# passwd grid </w:t>
      </w:r>
      <w:r w:rsidRPr="008E2623">
        <w:rPr>
          <w:color w:val="FF0000"/>
          <w:szCs w:val="24"/>
        </w:rPr>
        <w:t>*Nhập Password mới rồi Enter*</w:t>
      </w:r>
    </w:p>
    <w:p w:rsidR="00705AC6" w:rsidRPr="00F5739A" w:rsidRDefault="00705AC6" w:rsidP="00F5739A">
      <w:pPr>
        <w:pStyle w:val="Heading4"/>
        <w:rPr>
          <w:sz w:val="24"/>
          <w:szCs w:val="24"/>
        </w:rPr>
      </w:pPr>
      <w:bookmarkStart w:id="42" w:name="_Toc347865282"/>
      <w:bookmarkStart w:id="43" w:name="_Toc349747065"/>
      <w:r w:rsidRPr="00F5739A">
        <w:rPr>
          <w:sz w:val="24"/>
          <w:szCs w:val="24"/>
        </w:rPr>
        <w:t>Tạo đường dẫn</w:t>
      </w:r>
      <w:bookmarkEnd w:id="42"/>
      <w:bookmarkEnd w:id="43"/>
    </w:p>
    <w:p w:rsidR="00705AC6" w:rsidRPr="008E262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>
        <w:t xml:space="preserve">Login với User </w:t>
      </w:r>
      <w:r w:rsidRPr="008E2623">
        <w:t>Root</w:t>
      </w:r>
    </w:p>
    <w:p w:rsidR="00705AC6" w:rsidRPr="008E262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E2623">
        <w:t>Thực hiện trên cả 2 Node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[root@</w:t>
      </w:r>
      <w:r w:rsidR="00F5739A">
        <w:rPr>
          <w:szCs w:val="24"/>
        </w:rPr>
        <w:t>c</w:t>
      </w:r>
      <w:r>
        <w:rPr>
          <w:szCs w:val="24"/>
        </w:rPr>
        <w:t>64db</w:t>
      </w:r>
      <w:r w:rsidRPr="00AD2923">
        <w:rPr>
          <w:szCs w:val="24"/>
        </w:rPr>
        <w:t>1</w:t>
      </w:r>
      <w:r w:rsidRPr="008E2623">
        <w:rPr>
          <w:szCs w:val="24"/>
        </w:rPr>
        <w:t>]# mkdir -p /u01/app/oracle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[root@</w:t>
      </w:r>
      <w:r w:rsidR="00F5739A">
        <w:rPr>
          <w:szCs w:val="24"/>
        </w:rPr>
        <w:t>c</w:t>
      </w:r>
      <w:r>
        <w:rPr>
          <w:szCs w:val="24"/>
        </w:rPr>
        <w:t>64db</w:t>
      </w:r>
      <w:r w:rsidRPr="00AD2923">
        <w:rPr>
          <w:szCs w:val="24"/>
        </w:rPr>
        <w:t>1</w:t>
      </w:r>
      <w:r w:rsidRPr="008E2623">
        <w:rPr>
          <w:szCs w:val="24"/>
        </w:rPr>
        <w:t>]# chown oracle:oinstall /u01/app/oracle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[root@</w:t>
      </w:r>
      <w:r w:rsidR="00F5739A">
        <w:rPr>
          <w:szCs w:val="24"/>
        </w:rPr>
        <w:t>c</w:t>
      </w:r>
      <w:r>
        <w:rPr>
          <w:szCs w:val="24"/>
        </w:rPr>
        <w:t>64db</w:t>
      </w:r>
      <w:r w:rsidRPr="00AD2923">
        <w:rPr>
          <w:szCs w:val="24"/>
        </w:rPr>
        <w:t>1</w:t>
      </w:r>
      <w:r w:rsidRPr="008E2623">
        <w:rPr>
          <w:szCs w:val="24"/>
        </w:rPr>
        <w:t>]# mkdir -p /u01/app/grid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[root@</w:t>
      </w:r>
      <w:r w:rsidR="00F5739A">
        <w:rPr>
          <w:szCs w:val="24"/>
        </w:rPr>
        <w:t>c</w:t>
      </w:r>
      <w:r>
        <w:rPr>
          <w:szCs w:val="24"/>
        </w:rPr>
        <w:t>64db</w:t>
      </w:r>
      <w:r w:rsidRPr="00AD2923">
        <w:rPr>
          <w:szCs w:val="24"/>
        </w:rPr>
        <w:t>1</w:t>
      </w:r>
      <w:r w:rsidRPr="008E2623">
        <w:rPr>
          <w:szCs w:val="24"/>
        </w:rPr>
        <w:t>]# chown grid:oinstall /u01/app/grid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[root@</w:t>
      </w:r>
      <w:r w:rsidR="00F5739A">
        <w:rPr>
          <w:szCs w:val="24"/>
        </w:rPr>
        <w:t>c</w:t>
      </w:r>
      <w:r>
        <w:rPr>
          <w:szCs w:val="24"/>
        </w:rPr>
        <w:t>64db</w:t>
      </w:r>
      <w:r w:rsidRPr="00AD2923">
        <w:rPr>
          <w:szCs w:val="24"/>
        </w:rPr>
        <w:t>1</w:t>
      </w:r>
      <w:r w:rsidRPr="008E2623">
        <w:rPr>
          <w:szCs w:val="24"/>
        </w:rPr>
        <w:t>]# mkdir -p  /u01/app/11.2.0/grid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[root@</w:t>
      </w:r>
      <w:r w:rsidR="00F5739A">
        <w:rPr>
          <w:szCs w:val="24"/>
        </w:rPr>
        <w:t>c</w:t>
      </w:r>
      <w:r>
        <w:rPr>
          <w:szCs w:val="24"/>
        </w:rPr>
        <w:t>64db</w:t>
      </w:r>
      <w:r w:rsidRPr="00AD2923">
        <w:rPr>
          <w:szCs w:val="24"/>
        </w:rPr>
        <w:t>1</w:t>
      </w:r>
      <w:r w:rsidRPr="008E2623">
        <w:rPr>
          <w:szCs w:val="24"/>
        </w:rPr>
        <w:t>]# chown -R grid:oinstall /u01/app/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[root@</w:t>
      </w:r>
      <w:r w:rsidR="00F5739A">
        <w:rPr>
          <w:szCs w:val="24"/>
        </w:rPr>
        <w:t>c</w:t>
      </w:r>
      <w:r>
        <w:rPr>
          <w:szCs w:val="24"/>
        </w:rPr>
        <w:t>64db</w:t>
      </w:r>
      <w:r w:rsidRPr="00AD2923">
        <w:rPr>
          <w:szCs w:val="24"/>
        </w:rPr>
        <w:t>1</w:t>
      </w:r>
      <w:r w:rsidRPr="008E2623">
        <w:rPr>
          <w:szCs w:val="24"/>
        </w:rPr>
        <w:t>]# chmod -R 775 /u01/app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[root@</w:t>
      </w:r>
      <w:r w:rsidR="00F5739A">
        <w:rPr>
          <w:szCs w:val="24"/>
        </w:rPr>
        <w:t>c</w:t>
      </w:r>
      <w:r>
        <w:rPr>
          <w:szCs w:val="24"/>
        </w:rPr>
        <w:t>64db</w:t>
      </w:r>
      <w:r w:rsidRPr="00AD2923">
        <w:rPr>
          <w:szCs w:val="24"/>
        </w:rPr>
        <w:t>1</w:t>
      </w:r>
      <w:r w:rsidRPr="008E2623">
        <w:rPr>
          <w:szCs w:val="24"/>
        </w:rPr>
        <w:t>]# mkdir -p /u01/app/oracle/product/11.2.0/dbhome_1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[root@</w:t>
      </w:r>
      <w:r w:rsidR="00F5739A">
        <w:rPr>
          <w:szCs w:val="24"/>
        </w:rPr>
        <w:t>c</w:t>
      </w:r>
      <w:r>
        <w:rPr>
          <w:szCs w:val="24"/>
        </w:rPr>
        <w:t>64db</w:t>
      </w:r>
      <w:r w:rsidRPr="00AD2923">
        <w:rPr>
          <w:szCs w:val="24"/>
        </w:rPr>
        <w:t>1</w:t>
      </w:r>
      <w:r w:rsidRPr="008E2623">
        <w:rPr>
          <w:szCs w:val="24"/>
        </w:rPr>
        <w:t>]# chown -R oracle:oinstall /u01/app/oracle/product/11.2.0/dbhome_1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lastRenderedPageBreak/>
        <w:t>[root@</w:t>
      </w:r>
      <w:r w:rsidR="00F5739A">
        <w:rPr>
          <w:szCs w:val="24"/>
        </w:rPr>
        <w:t>c</w:t>
      </w:r>
      <w:r>
        <w:rPr>
          <w:szCs w:val="24"/>
        </w:rPr>
        <w:t>64db</w:t>
      </w:r>
      <w:r w:rsidRPr="00AD2923">
        <w:rPr>
          <w:szCs w:val="24"/>
        </w:rPr>
        <w:t>1</w:t>
      </w:r>
      <w:r w:rsidRPr="008E2623">
        <w:rPr>
          <w:szCs w:val="24"/>
        </w:rPr>
        <w:t>]# chmod -R 775 /u01/app/oracle/product/11.2.0/dbhome_1</w:t>
      </w:r>
    </w:p>
    <w:p w:rsidR="00705AC6" w:rsidRPr="00F5739A" w:rsidRDefault="00705AC6" w:rsidP="00F5739A">
      <w:pPr>
        <w:pStyle w:val="Heading4"/>
        <w:rPr>
          <w:sz w:val="24"/>
          <w:szCs w:val="24"/>
        </w:rPr>
      </w:pPr>
      <w:bookmarkStart w:id="44" w:name="_Toc347865283"/>
      <w:bookmarkStart w:id="45" w:name="_Toc349747066"/>
      <w:r w:rsidRPr="00F5739A">
        <w:rPr>
          <w:sz w:val="24"/>
          <w:szCs w:val="24"/>
        </w:rPr>
        <w:t>Biến môi trường</w:t>
      </w:r>
      <w:bookmarkEnd w:id="44"/>
      <w:bookmarkEnd w:id="45"/>
    </w:p>
    <w:p w:rsidR="00705AC6" w:rsidRPr="008E262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E2623">
        <w:t>Thực hiện trên cả 2 Node</w:t>
      </w:r>
    </w:p>
    <w:p w:rsidR="00705AC6" w:rsidRPr="00D50656" w:rsidRDefault="00F5739A" w:rsidP="00F5739A">
      <w:pPr>
        <w:rPr>
          <w:b/>
        </w:rPr>
      </w:pPr>
      <w:bookmarkStart w:id="46" w:name="_Toc349747067"/>
      <w:r>
        <w:rPr>
          <w:b/>
        </w:rPr>
        <w:t xml:space="preserve">a, </w:t>
      </w:r>
      <w:r w:rsidR="00705AC6" w:rsidRPr="00D50656">
        <w:rPr>
          <w:b/>
        </w:rPr>
        <w:t>Biến môi trường cho User Root</w:t>
      </w:r>
      <w:bookmarkEnd w:id="46"/>
    </w:p>
    <w:p w:rsidR="00705AC6" w:rsidRPr="008E262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E2623">
        <w:t>Login với User Root</w:t>
      </w:r>
    </w:p>
    <w:p w:rsidR="00705AC6" w:rsidRPr="008E2623" w:rsidRDefault="00705AC6" w:rsidP="00705AC6">
      <w:pPr>
        <w:spacing w:line="312" w:lineRule="auto"/>
        <w:rPr>
          <w:szCs w:val="24"/>
        </w:rPr>
      </w:pPr>
      <w:r w:rsidRPr="008E2623">
        <w:rPr>
          <w:szCs w:val="24"/>
        </w:rPr>
        <w:t>Sửa file /root/.bash_profile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[root@</w:t>
      </w:r>
      <w:r w:rsidR="00F5739A">
        <w:rPr>
          <w:szCs w:val="24"/>
        </w:rPr>
        <w:t>c</w:t>
      </w:r>
      <w:r>
        <w:rPr>
          <w:szCs w:val="24"/>
        </w:rPr>
        <w:t>64db</w:t>
      </w:r>
      <w:r w:rsidRPr="00AD2923">
        <w:rPr>
          <w:szCs w:val="24"/>
        </w:rPr>
        <w:t>1</w:t>
      </w:r>
      <w:r w:rsidRPr="008E2623">
        <w:rPr>
          <w:szCs w:val="24"/>
        </w:rPr>
        <w:t xml:space="preserve"> ~]# vi /root/.bash_profile </w:t>
      </w:r>
    </w:p>
    <w:p w:rsidR="00705AC6" w:rsidRDefault="00705AC6" w:rsidP="00705AC6">
      <w:pPr>
        <w:spacing w:line="312" w:lineRule="auto"/>
        <w:rPr>
          <w:szCs w:val="24"/>
        </w:rPr>
      </w:pPr>
    </w:p>
    <w:p w:rsidR="00705AC6" w:rsidRPr="008E2623" w:rsidRDefault="00705AC6" w:rsidP="00705AC6">
      <w:pPr>
        <w:spacing w:line="312" w:lineRule="auto"/>
        <w:rPr>
          <w:szCs w:val="24"/>
        </w:rPr>
      </w:pPr>
      <w:r w:rsidRPr="008E2623">
        <w:rPr>
          <w:szCs w:val="24"/>
        </w:rPr>
        <w:t>Thêm vào các dòng sau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export ORACLE_BASE=/u01/app/oracle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export CRS_HOME=/u01/app/11.2.0/grid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export ORACLE_HOME=/u01/app/oracle/product/11.2.0/dbhome_1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export LD_LIBRARY_PATH=$ORACLE_HOME/lib:$CRS_HOME/lib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export PATH=$PATH:$CRS_HOME/bin:$ORACLE_HOME/bin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stty intr ^C</w:t>
      </w:r>
    </w:p>
    <w:p w:rsidR="00705AC6" w:rsidRPr="008E2623" w:rsidRDefault="00F5739A" w:rsidP="00F5739A">
      <w:pPr>
        <w:rPr>
          <w:szCs w:val="24"/>
        </w:rPr>
      </w:pPr>
      <w:bookmarkStart w:id="47" w:name="_Toc349747068"/>
      <w:r>
        <w:rPr>
          <w:b/>
        </w:rPr>
        <w:t xml:space="preserve">b, </w:t>
      </w:r>
      <w:r w:rsidR="00705AC6" w:rsidRPr="00D50656">
        <w:rPr>
          <w:b/>
        </w:rPr>
        <w:t>Biến môi trường cho User Oracle</w:t>
      </w:r>
      <w:bookmarkEnd w:id="47"/>
    </w:p>
    <w:p w:rsidR="00705AC6" w:rsidRPr="008E262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E2623">
        <w:t>Login với User Oracle</w:t>
      </w:r>
    </w:p>
    <w:p w:rsidR="00705AC6" w:rsidRPr="008E2623" w:rsidRDefault="00705AC6" w:rsidP="00705AC6">
      <w:pPr>
        <w:spacing w:line="312" w:lineRule="auto"/>
        <w:rPr>
          <w:szCs w:val="24"/>
        </w:rPr>
      </w:pPr>
      <w:r w:rsidRPr="008E2623">
        <w:rPr>
          <w:szCs w:val="24"/>
        </w:rPr>
        <w:t>Sửa file /home/oracle/.bash_profile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[oracle@</w:t>
      </w:r>
      <w:r w:rsidR="00F5739A">
        <w:rPr>
          <w:szCs w:val="24"/>
        </w:rPr>
        <w:t>c</w:t>
      </w:r>
      <w:r>
        <w:rPr>
          <w:szCs w:val="24"/>
        </w:rPr>
        <w:t>64db</w:t>
      </w:r>
      <w:r w:rsidRPr="00AD2923">
        <w:rPr>
          <w:szCs w:val="24"/>
        </w:rPr>
        <w:t>1</w:t>
      </w:r>
      <w:r w:rsidRPr="008E2623">
        <w:rPr>
          <w:szCs w:val="24"/>
        </w:rPr>
        <w:t xml:space="preserve"> ~]$ vi /home/oracle/.bash_profile </w:t>
      </w:r>
    </w:p>
    <w:p w:rsidR="00705AC6" w:rsidRDefault="00705AC6" w:rsidP="00705AC6">
      <w:pPr>
        <w:spacing w:line="312" w:lineRule="auto"/>
        <w:rPr>
          <w:szCs w:val="24"/>
        </w:rPr>
      </w:pPr>
    </w:p>
    <w:p w:rsidR="00705AC6" w:rsidRPr="008E2623" w:rsidRDefault="00705AC6" w:rsidP="00705AC6">
      <w:pPr>
        <w:spacing w:line="312" w:lineRule="auto"/>
        <w:rPr>
          <w:szCs w:val="24"/>
        </w:rPr>
      </w:pPr>
      <w:r w:rsidRPr="008E2623">
        <w:rPr>
          <w:szCs w:val="24"/>
        </w:rPr>
        <w:t>Thêm vào các dòng sau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export ORACLE_BASE=/u01/app/oracle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export ORACLE_HOME=/u01/app/oracle/product/11.2.0/dbhome_1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export PATH=$PATH:$ORACLE_HOME/bin:$PATH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export CLASSPATH=$ORACLE_HOME/JRE:$ORACLE_HOME/jlib:$ORACLE_HOME/rdbms/jlib/:$ORACLE_HOME/network/jlib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stty intr ^C</w:t>
      </w:r>
    </w:p>
    <w:p w:rsidR="00705AC6" w:rsidRPr="00D50656" w:rsidRDefault="00F5739A" w:rsidP="00F5739A">
      <w:pPr>
        <w:rPr>
          <w:b/>
        </w:rPr>
      </w:pPr>
      <w:bookmarkStart w:id="48" w:name="_Toc349747069"/>
      <w:r>
        <w:rPr>
          <w:b/>
        </w:rPr>
        <w:lastRenderedPageBreak/>
        <w:t xml:space="preserve">c, </w:t>
      </w:r>
      <w:r w:rsidR="00705AC6" w:rsidRPr="00D50656">
        <w:rPr>
          <w:b/>
        </w:rPr>
        <w:t>Biến môi trường cho User Grid</w:t>
      </w:r>
      <w:bookmarkEnd w:id="48"/>
    </w:p>
    <w:p w:rsidR="00705AC6" w:rsidRPr="008E262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E2623">
        <w:t>Login với User Grid</w:t>
      </w:r>
    </w:p>
    <w:p w:rsidR="00705AC6" w:rsidRPr="008E2623" w:rsidRDefault="00705AC6" w:rsidP="00705AC6">
      <w:pPr>
        <w:spacing w:line="312" w:lineRule="auto"/>
        <w:rPr>
          <w:szCs w:val="24"/>
        </w:rPr>
      </w:pPr>
      <w:r w:rsidRPr="008E2623">
        <w:rPr>
          <w:szCs w:val="24"/>
        </w:rPr>
        <w:t>Sửa file /home/grid/.bash_profile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[grid@</w:t>
      </w:r>
      <w:r w:rsidR="00F5739A">
        <w:rPr>
          <w:szCs w:val="24"/>
        </w:rPr>
        <w:t>c</w:t>
      </w:r>
      <w:r>
        <w:rPr>
          <w:szCs w:val="24"/>
        </w:rPr>
        <w:t>64db</w:t>
      </w:r>
      <w:r w:rsidRPr="00AD2923">
        <w:rPr>
          <w:szCs w:val="24"/>
        </w:rPr>
        <w:t>1</w:t>
      </w:r>
      <w:r w:rsidRPr="008E2623">
        <w:rPr>
          <w:szCs w:val="24"/>
        </w:rPr>
        <w:t xml:space="preserve"> ~]$ vi /home/grid/.bash_profile </w:t>
      </w:r>
    </w:p>
    <w:p w:rsidR="00705AC6" w:rsidRDefault="00705AC6" w:rsidP="00705AC6">
      <w:pPr>
        <w:spacing w:line="312" w:lineRule="auto"/>
        <w:rPr>
          <w:szCs w:val="24"/>
        </w:rPr>
      </w:pPr>
    </w:p>
    <w:p w:rsidR="00705AC6" w:rsidRPr="008E2623" w:rsidRDefault="00705AC6" w:rsidP="00705AC6">
      <w:pPr>
        <w:spacing w:line="312" w:lineRule="auto"/>
        <w:rPr>
          <w:szCs w:val="24"/>
        </w:rPr>
      </w:pPr>
      <w:r w:rsidRPr="008E2623">
        <w:rPr>
          <w:szCs w:val="24"/>
        </w:rPr>
        <w:t>Thêm vào các dòng sau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export ORACLE_BASE=/u01/app/grid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export ORACLE_HOME=/u01/app/11.2.0/grid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export PATH=$PATH:$ORACLE_HOME/bin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export CLASSPATH=$ORACLE_HOME/JRE:$ORACLE_HOME/jlib:$ORACLE_HOME/rdbms/jlib/:$ORACLE_HOME/network/jlib</w:t>
      </w:r>
    </w:p>
    <w:p w:rsidR="00705AC6" w:rsidRPr="008E262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8E2623">
        <w:rPr>
          <w:szCs w:val="24"/>
        </w:rPr>
        <w:t>stty intr ^C</w:t>
      </w:r>
    </w:p>
    <w:p w:rsidR="00705AC6" w:rsidRPr="00BF2A03" w:rsidRDefault="00705AC6" w:rsidP="00BF2A03">
      <w:pPr>
        <w:pStyle w:val="Heading4"/>
        <w:rPr>
          <w:sz w:val="24"/>
          <w:szCs w:val="24"/>
        </w:rPr>
      </w:pPr>
      <w:bookmarkStart w:id="49" w:name="_Toc347865284"/>
      <w:bookmarkStart w:id="50" w:name="_Toc349747070"/>
      <w:r w:rsidRPr="00BF2A03">
        <w:rPr>
          <w:sz w:val="24"/>
          <w:szCs w:val="24"/>
        </w:rPr>
        <w:t>Tắt NTPD</w:t>
      </w:r>
      <w:bookmarkEnd w:id="49"/>
      <w:bookmarkEnd w:id="50"/>
    </w:p>
    <w:p w:rsidR="00705AC6" w:rsidRPr="00331AD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>
        <w:t>Login với User</w:t>
      </w:r>
      <w:r w:rsidRPr="00331AD3">
        <w:t xml:space="preserve"> Root</w:t>
      </w:r>
    </w:p>
    <w:p w:rsidR="00705AC6" w:rsidRPr="00331AD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t>Thực hiện trên cả 2 Node</w:t>
      </w:r>
    </w:p>
    <w:p w:rsidR="00705AC6" w:rsidRPr="00331AD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331AD3">
        <w:rPr>
          <w:szCs w:val="24"/>
        </w:rPr>
        <w:t>[root@</w:t>
      </w:r>
      <w:r w:rsidR="00BF2A03">
        <w:rPr>
          <w:szCs w:val="24"/>
        </w:rPr>
        <w:t>c</w:t>
      </w:r>
      <w:r>
        <w:rPr>
          <w:szCs w:val="24"/>
        </w:rPr>
        <w:t>64db</w:t>
      </w:r>
      <w:r w:rsidRPr="00AD2923">
        <w:rPr>
          <w:szCs w:val="24"/>
        </w:rPr>
        <w:t>1</w:t>
      </w:r>
      <w:r w:rsidRPr="00331AD3">
        <w:rPr>
          <w:szCs w:val="24"/>
        </w:rPr>
        <w:t xml:space="preserve"> ~]# service ntpd stop</w:t>
      </w:r>
    </w:p>
    <w:p w:rsidR="00705AC6" w:rsidRPr="00331AD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331AD3">
        <w:rPr>
          <w:szCs w:val="24"/>
        </w:rPr>
        <w:t>[root@</w:t>
      </w:r>
      <w:r w:rsidR="00BF2A03">
        <w:rPr>
          <w:szCs w:val="24"/>
        </w:rPr>
        <w:t>c</w:t>
      </w:r>
      <w:r>
        <w:rPr>
          <w:szCs w:val="24"/>
        </w:rPr>
        <w:t>64db</w:t>
      </w:r>
      <w:r w:rsidRPr="00AD2923">
        <w:rPr>
          <w:szCs w:val="24"/>
        </w:rPr>
        <w:t>1</w:t>
      </w:r>
      <w:r w:rsidRPr="00331AD3">
        <w:rPr>
          <w:szCs w:val="24"/>
        </w:rPr>
        <w:t xml:space="preserve"> ~]# chkconfig ntpd off</w:t>
      </w:r>
    </w:p>
    <w:p w:rsidR="00705AC6" w:rsidRPr="00331AD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  <w:lang w:val="fr-FR"/>
        </w:rPr>
      </w:pPr>
      <w:r w:rsidRPr="00331AD3">
        <w:rPr>
          <w:szCs w:val="24"/>
          <w:lang w:val="fr-FR"/>
        </w:rPr>
        <w:t>[root@</w:t>
      </w:r>
      <w:r w:rsidR="00BF2A03">
        <w:rPr>
          <w:szCs w:val="24"/>
          <w:lang w:val="fr-FR"/>
        </w:rPr>
        <w:t>c</w:t>
      </w:r>
      <w:r>
        <w:rPr>
          <w:szCs w:val="24"/>
          <w:lang w:val="fr-FR"/>
        </w:rPr>
        <w:t>64db1</w:t>
      </w:r>
      <w:r w:rsidRPr="00331AD3">
        <w:rPr>
          <w:szCs w:val="24"/>
          <w:lang w:val="fr-FR"/>
        </w:rPr>
        <w:t xml:space="preserve"> ~]# mv /etc/ntp.conf /etc/ntp.conf.org</w:t>
      </w:r>
    </w:p>
    <w:p w:rsidR="00705AC6" w:rsidRPr="00191E45" w:rsidRDefault="00705AC6" w:rsidP="00191E45">
      <w:pPr>
        <w:pStyle w:val="Heading4"/>
        <w:rPr>
          <w:sz w:val="24"/>
          <w:szCs w:val="24"/>
        </w:rPr>
      </w:pPr>
      <w:bookmarkStart w:id="51" w:name="_Toc349747071"/>
      <w:bookmarkStart w:id="52" w:name="_Toc347865285"/>
      <w:r w:rsidRPr="00191E45">
        <w:rPr>
          <w:sz w:val="24"/>
          <w:szCs w:val="24"/>
        </w:rPr>
        <w:t>Cấu hình tmpfs</w:t>
      </w:r>
      <w:bookmarkEnd w:id="51"/>
    </w:p>
    <w:p w:rsidR="00705AC6" w:rsidRPr="00EC4D7B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EC4D7B">
        <w:t>Login với User Root</w:t>
      </w:r>
    </w:p>
    <w:p w:rsidR="00705AC6" w:rsidRPr="00EC4D7B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EC4D7B">
        <w:t>Thực hiện trên cả 2 Node</w:t>
      </w:r>
    </w:p>
    <w:p w:rsidR="00705AC6" w:rsidRPr="00EC4D7B" w:rsidRDefault="00705AC6" w:rsidP="00705AC6">
      <w:pPr>
        <w:spacing w:line="312" w:lineRule="auto"/>
        <w:rPr>
          <w:szCs w:val="24"/>
        </w:rPr>
      </w:pPr>
      <w:r w:rsidRPr="00EC4D7B">
        <w:rPr>
          <w:szCs w:val="24"/>
        </w:rPr>
        <w:t>Sửa dòng tmpfs trong file /etc/fstab</w:t>
      </w:r>
    </w:p>
    <w:p w:rsidR="00705AC6" w:rsidRPr="00EC4D7B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EC4D7B">
        <w:rPr>
          <w:szCs w:val="24"/>
        </w:rPr>
        <w:t>tmpfs                   /dev/shm                tmpfs   defaults,size=45g        0 0</w:t>
      </w:r>
    </w:p>
    <w:p w:rsidR="00705AC6" w:rsidRDefault="00705AC6" w:rsidP="00705AC6">
      <w:pPr>
        <w:spacing w:line="312" w:lineRule="auto"/>
        <w:rPr>
          <w:szCs w:val="24"/>
        </w:rPr>
      </w:pPr>
      <w:r>
        <w:rPr>
          <w:szCs w:val="24"/>
        </w:rPr>
        <w:t>Chạy lệnh sau</w:t>
      </w:r>
    </w:p>
    <w:p w:rsidR="00705AC6" w:rsidRDefault="00191E45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[root@c</w:t>
      </w:r>
      <w:r w:rsidR="00705AC6" w:rsidRPr="00191E45">
        <w:rPr>
          <w:szCs w:val="24"/>
        </w:rPr>
        <w:t>64db1~]#mount –o remount /dev/shm</w:t>
      </w:r>
    </w:p>
    <w:p w:rsidR="00AA2A93" w:rsidRPr="005A4BA6" w:rsidRDefault="00AA2A93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2B2911" w:rsidRDefault="00705AC6" w:rsidP="002B2911">
      <w:pPr>
        <w:pStyle w:val="Heading4"/>
        <w:rPr>
          <w:sz w:val="24"/>
          <w:szCs w:val="24"/>
        </w:rPr>
      </w:pPr>
      <w:bookmarkStart w:id="53" w:name="_Toc349747072"/>
      <w:r w:rsidRPr="002B2911">
        <w:rPr>
          <w:sz w:val="24"/>
          <w:szCs w:val="24"/>
        </w:rPr>
        <w:lastRenderedPageBreak/>
        <w:t>Cấu hình S</w:t>
      </w:r>
      <w:bookmarkEnd w:id="52"/>
      <w:r w:rsidRPr="002B2911">
        <w:rPr>
          <w:sz w:val="24"/>
          <w:szCs w:val="24"/>
        </w:rPr>
        <w:t>hared Disks</w:t>
      </w:r>
      <w:bookmarkEnd w:id="53"/>
    </w:p>
    <w:p w:rsidR="00705AC6" w:rsidRPr="00331AD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>
        <w:t>Login với User</w:t>
      </w:r>
      <w:r w:rsidRPr="00331AD3">
        <w:t xml:space="preserve"> Root</w:t>
      </w:r>
    </w:p>
    <w:p w:rsidR="00705AC6" w:rsidRPr="00331AD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t>Chỉ thực hiện trên 1 Node</w:t>
      </w:r>
    </w:p>
    <w:p w:rsidR="00705AC6" w:rsidRPr="00331AD3" w:rsidRDefault="00705AC6" w:rsidP="00705AC6">
      <w:pPr>
        <w:spacing w:line="312" w:lineRule="auto"/>
        <w:rPr>
          <w:szCs w:val="24"/>
        </w:rPr>
      </w:pPr>
      <w:r>
        <w:rPr>
          <w:szCs w:val="24"/>
        </w:rPr>
        <w:t>Trong hệ thống Claim Online, sau khi đã tiến hành Multipath thì sẽ có những Shared Disks sau :</w:t>
      </w:r>
    </w:p>
    <w:p w:rsidR="00705AC6" w:rsidRPr="00331AD3" w:rsidRDefault="00705AC6" w:rsidP="00705AC6">
      <w:pPr>
        <w:spacing w:line="312" w:lineRule="auto"/>
        <w:rPr>
          <w:szCs w:val="24"/>
        </w:rPr>
      </w:pPr>
      <w:r w:rsidRPr="00331AD3">
        <w:rPr>
          <w:szCs w:val="24"/>
        </w:rPr>
        <w:t>Trên Node1</w:t>
      </w:r>
    </w:p>
    <w:p w:rsidR="00705AC6" w:rsidRPr="00FC0878" w:rsidRDefault="002B2911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[root@c</w:t>
      </w:r>
      <w:r w:rsidR="00705AC6" w:rsidRPr="00FC0878">
        <w:rPr>
          <w:szCs w:val="24"/>
        </w:rPr>
        <w:t>64db1 ~]# ll /dev/mapper/</w:t>
      </w:r>
    </w:p>
    <w:p w:rsidR="00705AC6" w:rsidRPr="00FC087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C0878">
        <w:rPr>
          <w:szCs w:val="24"/>
        </w:rPr>
        <w:t>total 0</w:t>
      </w:r>
    </w:p>
    <w:p w:rsidR="00705AC6" w:rsidRPr="00FC087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C0878">
        <w:rPr>
          <w:szCs w:val="24"/>
        </w:rPr>
        <w:t>crw-rw----. 1 root root 10, 58 Mar 18 14:16 control</w:t>
      </w:r>
    </w:p>
    <w:p w:rsidR="00705AC6" w:rsidRPr="00FC087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C0878">
        <w:rPr>
          <w:szCs w:val="24"/>
        </w:rPr>
        <w:t>lrwxrwxrwx. 1 root root      7 Mar 18 14:16 mpathb -&gt; ../dm-1</w:t>
      </w:r>
    </w:p>
    <w:p w:rsidR="00705AC6" w:rsidRPr="00FC087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C0878">
        <w:rPr>
          <w:szCs w:val="24"/>
        </w:rPr>
        <w:t>lrwxrwxrwx. 1 root root      7 Mar 18 14:16 mpathc -&gt; ../dm-2</w:t>
      </w:r>
    </w:p>
    <w:p w:rsidR="00705AC6" w:rsidRPr="00FC087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C0878">
        <w:rPr>
          <w:szCs w:val="24"/>
        </w:rPr>
        <w:t>lrwxrwxrwx. 1 root root      7 Mar 18 14:16 mpathd -&gt; ../dm-0</w:t>
      </w:r>
    </w:p>
    <w:p w:rsidR="00705AC6" w:rsidRPr="00FC087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C0878">
        <w:rPr>
          <w:szCs w:val="24"/>
        </w:rPr>
        <w:t>lrwxrwxrwx. 1 root root      7 Mar 18 14:16 mpathe -&gt; ../dm-3</w:t>
      </w:r>
    </w:p>
    <w:p w:rsidR="00705AC6" w:rsidRPr="00FC087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C0878">
        <w:rPr>
          <w:szCs w:val="24"/>
        </w:rPr>
        <w:t>lrwxrwxrwx. 1 root root      7 Mar 18 14:16 mpathf -&gt; ../dm-4</w:t>
      </w:r>
    </w:p>
    <w:p w:rsidR="00705AC6" w:rsidRPr="00FC087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C0878">
        <w:rPr>
          <w:szCs w:val="24"/>
        </w:rPr>
        <w:t>lrwxrwxrwx. 1 root root      7 Mar 18 14:16 mpathg -&gt; ../dm-5</w:t>
      </w:r>
    </w:p>
    <w:p w:rsidR="00705AC6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C0878">
        <w:rPr>
          <w:szCs w:val="24"/>
        </w:rPr>
        <w:t>[root@C64db1 ~]#</w:t>
      </w:r>
    </w:p>
    <w:p w:rsidR="00705AC6" w:rsidRPr="00331AD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Default="00705AC6" w:rsidP="00705AC6">
      <w:pPr>
        <w:spacing w:line="312" w:lineRule="auto"/>
        <w:rPr>
          <w:szCs w:val="24"/>
        </w:rPr>
      </w:pPr>
    </w:p>
    <w:p w:rsidR="00705AC6" w:rsidRPr="00331AD3" w:rsidRDefault="00705AC6" w:rsidP="00705AC6">
      <w:pPr>
        <w:spacing w:line="312" w:lineRule="auto"/>
        <w:rPr>
          <w:szCs w:val="24"/>
        </w:rPr>
      </w:pPr>
      <w:r w:rsidRPr="00331AD3">
        <w:rPr>
          <w:szCs w:val="24"/>
        </w:rPr>
        <w:t>Trên Node2</w:t>
      </w:r>
    </w:p>
    <w:p w:rsidR="00705AC6" w:rsidRPr="00FC0878" w:rsidRDefault="00F34E20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[root@c</w:t>
      </w:r>
      <w:r w:rsidR="00705AC6" w:rsidRPr="00FC0878">
        <w:rPr>
          <w:szCs w:val="24"/>
        </w:rPr>
        <w:t>64db2 ~]# ll /dev/mapper/</w:t>
      </w:r>
    </w:p>
    <w:p w:rsidR="00705AC6" w:rsidRPr="00FC087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C0878">
        <w:rPr>
          <w:szCs w:val="24"/>
        </w:rPr>
        <w:t>total 0</w:t>
      </w:r>
    </w:p>
    <w:p w:rsidR="00705AC6" w:rsidRPr="00FC087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C0878">
        <w:rPr>
          <w:szCs w:val="24"/>
        </w:rPr>
        <w:t>crw-rw----. 1 root root 10, 58 Jul  9 03:56 control</w:t>
      </w:r>
    </w:p>
    <w:p w:rsidR="00705AC6" w:rsidRPr="00FC087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C0878">
        <w:rPr>
          <w:szCs w:val="24"/>
        </w:rPr>
        <w:t>lrwxrwxrwx. 1 root root      7 Jul  9 03:56 mpathc -&gt; ../dm-0</w:t>
      </w:r>
    </w:p>
    <w:p w:rsidR="00705AC6" w:rsidRPr="00FC087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C0878">
        <w:rPr>
          <w:szCs w:val="24"/>
        </w:rPr>
        <w:t>lrwxrwxrwx. 1 root root      7 Jul  9 03:56 mpathd -&gt; ../dm-5</w:t>
      </w:r>
    </w:p>
    <w:p w:rsidR="00705AC6" w:rsidRPr="00FC087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C0878">
        <w:rPr>
          <w:szCs w:val="24"/>
        </w:rPr>
        <w:t>lrwxrwxrwx. 1 root root      7 Jul  9 03:56 mpathe -&gt; ../dm-1</w:t>
      </w:r>
    </w:p>
    <w:p w:rsidR="00705AC6" w:rsidRPr="00FC087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C0878">
        <w:rPr>
          <w:szCs w:val="24"/>
        </w:rPr>
        <w:t>lrwxrwxrwx. 1 root root      7 Jul  9 03:56 mpathf -&gt; ../dm-2</w:t>
      </w:r>
    </w:p>
    <w:p w:rsidR="00705AC6" w:rsidRPr="00FC087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C0878">
        <w:rPr>
          <w:szCs w:val="24"/>
        </w:rPr>
        <w:t>lrwxrwxrwx. 1 root root      7 Jul  9 03:56 mpathg -&gt; ../dm-3</w:t>
      </w:r>
    </w:p>
    <w:p w:rsidR="00705AC6" w:rsidRPr="00FC087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FC0878">
        <w:rPr>
          <w:szCs w:val="24"/>
        </w:rPr>
        <w:t>lrwxrwxrwx. 1 root root      7 Jul  9 03:56 mpathh -&gt; ../dm-4</w:t>
      </w:r>
    </w:p>
    <w:p w:rsidR="00705AC6" w:rsidRPr="00331AD3" w:rsidRDefault="00F34E20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[root@c</w:t>
      </w:r>
      <w:r w:rsidR="00705AC6" w:rsidRPr="00FC0878">
        <w:rPr>
          <w:szCs w:val="24"/>
        </w:rPr>
        <w:t>64db2 ~]#</w:t>
      </w:r>
    </w:p>
    <w:p w:rsidR="00705AC6" w:rsidRDefault="00705AC6" w:rsidP="00705AC6">
      <w:pPr>
        <w:spacing w:line="312" w:lineRule="auto"/>
        <w:rPr>
          <w:szCs w:val="24"/>
        </w:rPr>
      </w:pPr>
    </w:p>
    <w:p w:rsidR="002B2911" w:rsidRDefault="002B2911" w:rsidP="00705AC6">
      <w:pPr>
        <w:spacing w:line="312" w:lineRule="auto"/>
        <w:rPr>
          <w:szCs w:val="24"/>
        </w:rPr>
      </w:pPr>
    </w:p>
    <w:p w:rsidR="00705AC6" w:rsidRPr="00331AD3" w:rsidRDefault="00705AC6" w:rsidP="00705AC6">
      <w:pPr>
        <w:spacing w:line="312" w:lineRule="auto"/>
        <w:rPr>
          <w:szCs w:val="24"/>
        </w:rPr>
      </w:pPr>
      <w:r w:rsidRPr="00331AD3">
        <w:rPr>
          <w:szCs w:val="24"/>
        </w:rPr>
        <w:t>Ta sẽ chia Shared Disk thành các Partition với mục đích như sau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16"/>
        <w:gridCol w:w="1590"/>
        <w:gridCol w:w="1457"/>
        <w:gridCol w:w="2390"/>
      </w:tblGrid>
      <w:tr w:rsidR="00705AC6" w:rsidRPr="00331AD3" w:rsidTr="0077409E">
        <w:tc>
          <w:tcPr>
            <w:tcW w:w="3096" w:type="dxa"/>
            <w:shd w:val="clear" w:color="auto" w:fill="BFBFBF"/>
          </w:tcPr>
          <w:p w:rsidR="00705AC6" w:rsidRPr="00331AD3" w:rsidRDefault="00705AC6" w:rsidP="0077409E">
            <w:pPr>
              <w:spacing w:line="312" w:lineRule="auto"/>
              <w:rPr>
                <w:szCs w:val="24"/>
              </w:rPr>
            </w:pPr>
            <w:r w:rsidRPr="00331AD3">
              <w:rPr>
                <w:szCs w:val="24"/>
              </w:rPr>
              <w:t>Tên</w:t>
            </w:r>
          </w:p>
        </w:tc>
        <w:tc>
          <w:tcPr>
            <w:tcW w:w="2017" w:type="dxa"/>
            <w:shd w:val="clear" w:color="auto" w:fill="BFBFBF"/>
          </w:tcPr>
          <w:p w:rsidR="00705AC6" w:rsidRPr="00331AD3" w:rsidRDefault="00705AC6" w:rsidP="0077409E">
            <w:pPr>
              <w:spacing w:line="312" w:lineRule="auto"/>
              <w:rPr>
                <w:szCs w:val="24"/>
              </w:rPr>
            </w:pPr>
            <w:r w:rsidRPr="00331AD3">
              <w:rPr>
                <w:szCs w:val="24"/>
              </w:rPr>
              <w:t>Kích thước</w:t>
            </w:r>
          </w:p>
        </w:tc>
        <w:tc>
          <w:tcPr>
            <w:tcW w:w="2012" w:type="dxa"/>
            <w:shd w:val="clear" w:color="auto" w:fill="BFBFBF"/>
          </w:tcPr>
          <w:p w:rsidR="00705AC6" w:rsidRPr="00331AD3" w:rsidRDefault="00705AC6" w:rsidP="0077409E">
            <w:pPr>
              <w:spacing w:line="312" w:lineRule="auto"/>
              <w:rPr>
                <w:szCs w:val="24"/>
              </w:rPr>
            </w:pPr>
            <w:r w:rsidRPr="00331AD3">
              <w:rPr>
                <w:szCs w:val="24"/>
              </w:rPr>
              <w:t>Chức năng</w:t>
            </w:r>
          </w:p>
        </w:tc>
        <w:tc>
          <w:tcPr>
            <w:tcW w:w="2161" w:type="dxa"/>
            <w:shd w:val="clear" w:color="auto" w:fill="BFBFBF"/>
          </w:tcPr>
          <w:p w:rsidR="00705AC6" w:rsidRPr="00331AD3" w:rsidRDefault="00705AC6" w:rsidP="0077409E">
            <w:pPr>
              <w:spacing w:line="312" w:lineRule="auto"/>
              <w:rPr>
                <w:szCs w:val="24"/>
              </w:rPr>
            </w:pPr>
            <w:r w:rsidRPr="00331AD3">
              <w:rPr>
                <w:szCs w:val="24"/>
              </w:rPr>
              <w:t>ASM Disk Group</w:t>
            </w:r>
          </w:p>
        </w:tc>
      </w:tr>
      <w:tr w:rsidR="00705AC6" w:rsidRPr="00331AD3" w:rsidTr="0077409E">
        <w:tc>
          <w:tcPr>
            <w:tcW w:w="3096" w:type="dxa"/>
            <w:shd w:val="clear" w:color="auto" w:fill="auto"/>
          </w:tcPr>
          <w:p w:rsidR="00705AC6" w:rsidRPr="00331AD3" w:rsidRDefault="00705AC6" w:rsidP="0077409E">
            <w:pPr>
              <w:spacing w:line="312" w:lineRule="auto"/>
              <w:rPr>
                <w:szCs w:val="24"/>
              </w:rPr>
            </w:pPr>
            <w:r w:rsidRPr="00331AD3">
              <w:rPr>
                <w:szCs w:val="24"/>
              </w:rPr>
              <w:t>/dev/</w:t>
            </w:r>
            <w:r>
              <w:rPr>
                <w:szCs w:val="24"/>
              </w:rPr>
              <w:t>mapper/ORASYSTEM1p1</w:t>
            </w:r>
          </w:p>
        </w:tc>
        <w:tc>
          <w:tcPr>
            <w:tcW w:w="2017" w:type="dxa"/>
            <w:shd w:val="clear" w:color="auto" w:fill="auto"/>
          </w:tcPr>
          <w:p w:rsidR="00705AC6" w:rsidRPr="00331AD3" w:rsidRDefault="00705AC6" w:rsidP="0077409E">
            <w:pPr>
              <w:spacing w:line="312" w:lineRule="auto"/>
              <w:rPr>
                <w:szCs w:val="24"/>
              </w:rPr>
            </w:pPr>
            <w:r w:rsidRPr="00331AD3">
              <w:rPr>
                <w:szCs w:val="24"/>
              </w:rPr>
              <w:t>1G</w:t>
            </w:r>
          </w:p>
        </w:tc>
        <w:tc>
          <w:tcPr>
            <w:tcW w:w="2012" w:type="dxa"/>
            <w:shd w:val="clear" w:color="auto" w:fill="auto"/>
          </w:tcPr>
          <w:p w:rsidR="00705AC6" w:rsidRPr="00331AD3" w:rsidRDefault="00705AC6" w:rsidP="0077409E">
            <w:pPr>
              <w:spacing w:line="312" w:lineRule="auto"/>
              <w:rPr>
                <w:szCs w:val="24"/>
              </w:rPr>
            </w:pPr>
            <w:r w:rsidRPr="00331AD3">
              <w:rPr>
                <w:szCs w:val="24"/>
              </w:rPr>
              <w:t>ASM Disk</w:t>
            </w:r>
          </w:p>
        </w:tc>
        <w:tc>
          <w:tcPr>
            <w:tcW w:w="2161" w:type="dxa"/>
            <w:shd w:val="clear" w:color="auto" w:fill="auto"/>
          </w:tcPr>
          <w:p w:rsidR="00705AC6" w:rsidRPr="00331AD3" w:rsidRDefault="00705AC6" w:rsidP="0077409E">
            <w:pPr>
              <w:spacing w:line="312" w:lineRule="auto"/>
              <w:rPr>
                <w:szCs w:val="24"/>
              </w:rPr>
            </w:pPr>
            <w:r>
              <w:rPr>
                <w:szCs w:val="24"/>
              </w:rPr>
              <w:t>ORASYSTEM</w:t>
            </w:r>
          </w:p>
        </w:tc>
      </w:tr>
      <w:tr w:rsidR="00705AC6" w:rsidRPr="00331AD3" w:rsidTr="0077409E">
        <w:tc>
          <w:tcPr>
            <w:tcW w:w="3096" w:type="dxa"/>
            <w:shd w:val="clear" w:color="auto" w:fill="auto"/>
          </w:tcPr>
          <w:p w:rsidR="00705AC6" w:rsidRPr="00331AD3" w:rsidRDefault="00705AC6" w:rsidP="0077409E">
            <w:pPr>
              <w:spacing w:line="312" w:lineRule="auto"/>
              <w:rPr>
                <w:szCs w:val="24"/>
              </w:rPr>
            </w:pPr>
            <w:r w:rsidRPr="00331AD3">
              <w:rPr>
                <w:szCs w:val="24"/>
              </w:rPr>
              <w:t>/dev/</w:t>
            </w:r>
            <w:r>
              <w:rPr>
                <w:szCs w:val="24"/>
              </w:rPr>
              <w:t>mapper/ORASYSTEM2p1</w:t>
            </w:r>
          </w:p>
        </w:tc>
        <w:tc>
          <w:tcPr>
            <w:tcW w:w="2017" w:type="dxa"/>
            <w:shd w:val="clear" w:color="auto" w:fill="auto"/>
          </w:tcPr>
          <w:p w:rsidR="00705AC6" w:rsidRPr="00331AD3" w:rsidRDefault="00705AC6" w:rsidP="0077409E">
            <w:pPr>
              <w:spacing w:line="312" w:lineRule="auto"/>
              <w:rPr>
                <w:szCs w:val="24"/>
              </w:rPr>
            </w:pPr>
            <w:r w:rsidRPr="00331AD3">
              <w:rPr>
                <w:szCs w:val="24"/>
              </w:rPr>
              <w:t>1G</w:t>
            </w:r>
          </w:p>
        </w:tc>
        <w:tc>
          <w:tcPr>
            <w:tcW w:w="2012" w:type="dxa"/>
            <w:shd w:val="clear" w:color="auto" w:fill="auto"/>
          </w:tcPr>
          <w:p w:rsidR="00705AC6" w:rsidRPr="00331AD3" w:rsidRDefault="00705AC6" w:rsidP="0077409E">
            <w:pPr>
              <w:spacing w:line="312" w:lineRule="auto"/>
              <w:rPr>
                <w:szCs w:val="24"/>
              </w:rPr>
            </w:pPr>
            <w:r w:rsidRPr="00331AD3">
              <w:rPr>
                <w:szCs w:val="24"/>
              </w:rPr>
              <w:t>ASM Disk</w:t>
            </w:r>
          </w:p>
        </w:tc>
        <w:tc>
          <w:tcPr>
            <w:tcW w:w="2161" w:type="dxa"/>
            <w:shd w:val="clear" w:color="auto" w:fill="auto"/>
          </w:tcPr>
          <w:p w:rsidR="00705AC6" w:rsidRPr="00331AD3" w:rsidRDefault="00705AC6" w:rsidP="0077409E">
            <w:pPr>
              <w:spacing w:line="312" w:lineRule="auto"/>
              <w:rPr>
                <w:szCs w:val="24"/>
              </w:rPr>
            </w:pPr>
            <w:r>
              <w:rPr>
                <w:szCs w:val="24"/>
              </w:rPr>
              <w:t>ORASYSTEM</w:t>
            </w:r>
          </w:p>
        </w:tc>
      </w:tr>
      <w:tr w:rsidR="00705AC6" w:rsidRPr="00331AD3" w:rsidTr="0077409E">
        <w:tc>
          <w:tcPr>
            <w:tcW w:w="3096" w:type="dxa"/>
            <w:shd w:val="clear" w:color="auto" w:fill="auto"/>
          </w:tcPr>
          <w:p w:rsidR="00705AC6" w:rsidRPr="00331AD3" w:rsidRDefault="00705AC6" w:rsidP="0077409E">
            <w:pPr>
              <w:spacing w:line="312" w:lineRule="auto"/>
              <w:rPr>
                <w:szCs w:val="24"/>
              </w:rPr>
            </w:pPr>
            <w:r w:rsidRPr="00331AD3">
              <w:rPr>
                <w:szCs w:val="24"/>
              </w:rPr>
              <w:t>/dev/</w:t>
            </w:r>
            <w:r>
              <w:rPr>
                <w:szCs w:val="24"/>
              </w:rPr>
              <w:t>mapper/ORASYSTEM3p1</w:t>
            </w:r>
          </w:p>
        </w:tc>
        <w:tc>
          <w:tcPr>
            <w:tcW w:w="2017" w:type="dxa"/>
            <w:shd w:val="clear" w:color="auto" w:fill="auto"/>
          </w:tcPr>
          <w:p w:rsidR="00705AC6" w:rsidRPr="00331AD3" w:rsidRDefault="00705AC6" w:rsidP="0077409E">
            <w:pPr>
              <w:spacing w:line="312" w:lineRule="auto"/>
              <w:rPr>
                <w:szCs w:val="24"/>
              </w:rPr>
            </w:pPr>
            <w:r w:rsidRPr="00331AD3">
              <w:rPr>
                <w:szCs w:val="24"/>
              </w:rPr>
              <w:t>1G</w:t>
            </w:r>
          </w:p>
        </w:tc>
        <w:tc>
          <w:tcPr>
            <w:tcW w:w="2012" w:type="dxa"/>
            <w:shd w:val="clear" w:color="auto" w:fill="auto"/>
          </w:tcPr>
          <w:p w:rsidR="00705AC6" w:rsidRPr="00331AD3" w:rsidRDefault="00705AC6" w:rsidP="0077409E">
            <w:pPr>
              <w:spacing w:line="312" w:lineRule="auto"/>
              <w:rPr>
                <w:szCs w:val="24"/>
              </w:rPr>
            </w:pPr>
            <w:r w:rsidRPr="00331AD3">
              <w:rPr>
                <w:szCs w:val="24"/>
              </w:rPr>
              <w:t>ASM Disk</w:t>
            </w:r>
          </w:p>
        </w:tc>
        <w:tc>
          <w:tcPr>
            <w:tcW w:w="2161" w:type="dxa"/>
            <w:shd w:val="clear" w:color="auto" w:fill="auto"/>
          </w:tcPr>
          <w:p w:rsidR="00705AC6" w:rsidRPr="00331AD3" w:rsidRDefault="00705AC6" w:rsidP="0077409E">
            <w:pPr>
              <w:spacing w:line="312" w:lineRule="auto"/>
              <w:rPr>
                <w:szCs w:val="24"/>
              </w:rPr>
            </w:pPr>
            <w:r>
              <w:rPr>
                <w:szCs w:val="24"/>
              </w:rPr>
              <w:t>ORASYSTEM</w:t>
            </w:r>
          </w:p>
        </w:tc>
      </w:tr>
      <w:tr w:rsidR="00705AC6" w:rsidRPr="00331AD3" w:rsidTr="0077409E">
        <w:tc>
          <w:tcPr>
            <w:tcW w:w="3096" w:type="dxa"/>
            <w:shd w:val="clear" w:color="auto" w:fill="auto"/>
          </w:tcPr>
          <w:p w:rsidR="00705AC6" w:rsidRPr="00331AD3" w:rsidRDefault="00705AC6" w:rsidP="0077409E">
            <w:pPr>
              <w:spacing w:line="312" w:lineRule="auto"/>
              <w:rPr>
                <w:szCs w:val="24"/>
              </w:rPr>
            </w:pPr>
            <w:r w:rsidRPr="00331AD3">
              <w:rPr>
                <w:szCs w:val="24"/>
              </w:rPr>
              <w:t>/dev/</w:t>
            </w:r>
            <w:r>
              <w:rPr>
                <w:szCs w:val="24"/>
              </w:rPr>
              <w:t>mapper/DATAp1</w:t>
            </w:r>
          </w:p>
        </w:tc>
        <w:tc>
          <w:tcPr>
            <w:tcW w:w="2017" w:type="dxa"/>
            <w:shd w:val="clear" w:color="auto" w:fill="auto"/>
          </w:tcPr>
          <w:p w:rsidR="00705AC6" w:rsidRPr="00331AD3" w:rsidRDefault="00705AC6" w:rsidP="0077409E">
            <w:pPr>
              <w:spacing w:line="312" w:lineRule="auto"/>
              <w:rPr>
                <w:szCs w:val="24"/>
              </w:rPr>
            </w:pPr>
            <w:r>
              <w:rPr>
                <w:szCs w:val="24"/>
              </w:rPr>
              <w:t>1024G</w:t>
            </w:r>
          </w:p>
        </w:tc>
        <w:tc>
          <w:tcPr>
            <w:tcW w:w="2012" w:type="dxa"/>
            <w:shd w:val="clear" w:color="auto" w:fill="auto"/>
          </w:tcPr>
          <w:p w:rsidR="00705AC6" w:rsidRPr="00331AD3" w:rsidRDefault="00705AC6" w:rsidP="0077409E">
            <w:pPr>
              <w:spacing w:line="312" w:lineRule="auto"/>
              <w:rPr>
                <w:szCs w:val="24"/>
              </w:rPr>
            </w:pPr>
            <w:r w:rsidRPr="00331AD3">
              <w:rPr>
                <w:szCs w:val="24"/>
              </w:rPr>
              <w:t>ASM Disk</w:t>
            </w:r>
          </w:p>
        </w:tc>
        <w:tc>
          <w:tcPr>
            <w:tcW w:w="2161" w:type="dxa"/>
            <w:shd w:val="clear" w:color="auto" w:fill="auto"/>
          </w:tcPr>
          <w:p w:rsidR="00705AC6" w:rsidRPr="00331AD3" w:rsidRDefault="00705AC6" w:rsidP="0077409E">
            <w:pPr>
              <w:spacing w:line="312" w:lineRule="auto"/>
              <w:rPr>
                <w:szCs w:val="24"/>
              </w:rPr>
            </w:pPr>
            <w:r w:rsidRPr="00331AD3">
              <w:rPr>
                <w:szCs w:val="24"/>
              </w:rPr>
              <w:t>D</w:t>
            </w:r>
            <w:r>
              <w:rPr>
                <w:szCs w:val="24"/>
              </w:rPr>
              <w:t>ATA</w:t>
            </w:r>
          </w:p>
        </w:tc>
      </w:tr>
      <w:tr w:rsidR="00705AC6" w:rsidRPr="00331AD3" w:rsidTr="0077409E">
        <w:tc>
          <w:tcPr>
            <w:tcW w:w="3096" w:type="dxa"/>
            <w:shd w:val="clear" w:color="auto" w:fill="auto"/>
          </w:tcPr>
          <w:p w:rsidR="00705AC6" w:rsidRPr="00331AD3" w:rsidRDefault="00705AC6" w:rsidP="0077409E">
            <w:pPr>
              <w:spacing w:line="312" w:lineRule="auto"/>
              <w:rPr>
                <w:szCs w:val="24"/>
              </w:rPr>
            </w:pPr>
            <w:r w:rsidRPr="00331AD3">
              <w:rPr>
                <w:szCs w:val="24"/>
              </w:rPr>
              <w:t>/dev/</w:t>
            </w:r>
            <w:r>
              <w:rPr>
                <w:szCs w:val="24"/>
              </w:rPr>
              <w:t>mapper/RECOp1</w:t>
            </w:r>
          </w:p>
        </w:tc>
        <w:tc>
          <w:tcPr>
            <w:tcW w:w="2017" w:type="dxa"/>
            <w:shd w:val="clear" w:color="auto" w:fill="auto"/>
          </w:tcPr>
          <w:p w:rsidR="00705AC6" w:rsidRPr="00331AD3" w:rsidRDefault="00705AC6" w:rsidP="0077409E">
            <w:pPr>
              <w:spacing w:line="312" w:lineRule="auto"/>
              <w:rPr>
                <w:szCs w:val="24"/>
              </w:rPr>
            </w:pPr>
            <w:r>
              <w:rPr>
                <w:szCs w:val="24"/>
              </w:rPr>
              <w:t>1024G</w:t>
            </w:r>
          </w:p>
        </w:tc>
        <w:tc>
          <w:tcPr>
            <w:tcW w:w="2012" w:type="dxa"/>
            <w:shd w:val="clear" w:color="auto" w:fill="auto"/>
          </w:tcPr>
          <w:p w:rsidR="00705AC6" w:rsidRPr="00331AD3" w:rsidRDefault="00705AC6" w:rsidP="0077409E">
            <w:pPr>
              <w:spacing w:line="312" w:lineRule="auto"/>
              <w:rPr>
                <w:szCs w:val="24"/>
              </w:rPr>
            </w:pPr>
            <w:r w:rsidRPr="00331AD3">
              <w:rPr>
                <w:szCs w:val="24"/>
              </w:rPr>
              <w:t>ASM Disk</w:t>
            </w:r>
          </w:p>
        </w:tc>
        <w:tc>
          <w:tcPr>
            <w:tcW w:w="2161" w:type="dxa"/>
            <w:shd w:val="clear" w:color="auto" w:fill="auto"/>
          </w:tcPr>
          <w:p w:rsidR="00705AC6" w:rsidRPr="00331AD3" w:rsidRDefault="00705AC6" w:rsidP="0077409E">
            <w:pPr>
              <w:spacing w:line="312" w:lineRule="auto"/>
              <w:rPr>
                <w:szCs w:val="24"/>
              </w:rPr>
            </w:pPr>
            <w:r>
              <w:rPr>
                <w:szCs w:val="24"/>
              </w:rPr>
              <w:t>RECO</w:t>
            </w:r>
          </w:p>
        </w:tc>
      </w:tr>
      <w:tr w:rsidR="00705AC6" w:rsidRPr="00331AD3" w:rsidTr="0077409E">
        <w:tc>
          <w:tcPr>
            <w:tcW w:w="3096" w:type="dxa"/>
            <w:shd w:val="clear" w:color="auto" w:fill="auto"/>
          </w:tcPr>
          <w:p w:rsidR="00705AC6" w:rsidRPr="00331AD3" w:rsidRDefault="00705AC6" w:rsidP="0077409E">
            <w:pPr>
              <w:spacing w:line="312" w:lineRule="auto"/>
              <w:rPr>
                <w:szCs w:val="24"/>
              </w:rPr>
            </w:pPr>
            <w:r w:rsidRPr="00331AD3">
              <w:rPr>
                <w:szCs w:val="24"/>
              </w:rPr>
              <w:t>/dev/</w:t>
            </w:r>
            <w:r>
              <w:rPr>
                <w:szCs w:val="24"/>
              </w:rPr>
              <w:t>mapper/BACKUPp1</w:t>
            </w:r>
          </w:p>
        </w:tc>
        <w:tc>
          <w:tcPr>
            <w:tcW w:w="2017" w:type="dxa"/>
            <w:shd w:val="clear" w:color="auto" w:fill="auto"/>
          </w:tcPr>
          <w:p w:rsidR="00705AC6" w:rsidRDefault="00705AC6" w:rsidP="0077409E">
            <w:pPr>
              <w:spacing w:line="312" w:lineRule="auto"/>
              <w:rPr>
                <w:szCs w:val="24"/>
              </w:rPr>
            </w:pPr>
            <w:r>
              <w:rPr>
                <w:szCs w:val="24"/>
              </w:rPr>
              <w:t>2048G</w:t>
            </w:r>
          </w:p>
        </w:tc>
        <w:tc>
          <w:tcPr>
            <w:tcW w:w="2012" w:type="dxa"/>
            <w:shd w:val="clear" w:color="auto" w:fill="auto"/>
          </w:tcPr>
          <w:p w:rsidR="00705AC6" w:rsidRPr="00331AD3" w:rsidRDefault="00705AC6" w:rsidP="0077409E">
            <w:pPr>
              <w:spacing w:line="312" w:lineRule="auto"/>
              <w:rPr>
                <w:szCs w:val="24"/>
              </w:rPr>
            </w:pPr>
            <w:r w:rsidRPr="00331AD3">
              <w:rPr>
                <w:szCs w:val="24"/>
              </w:rPr>
              <w:t>ASM Disk</w:t>
            </w:r>
          </w:p>
        </w:tc>
        <w:tc>
          <w:tcPr>
            <w:tcW w:w="2161" w:type="dxa"/>
            <w:shd w:val="clear" w:color="auto" w:fill="auto"/>
          </w:tcPr>
          <w:p w:rsidR="00705AC6" w:rsidRDefault="00705AC6" w:rsidP="0077409E">
            <w:pPr>
              <w:spacing w:line="312" w:lineRule="auto"/>
              <w:rPr>
                <w:szCs w:val="24"/>
              </w:rPr>
            </w:pPr>
            <w:r>
              <w:rPr>
                <w:szCs w:val="24"/>
              </w:rPr>
              <w:t>BACKUP</w:t>
            </w:r>
          </w:p>
        </w:tc>
      </w:tr>
    </w:tbl>
    <w:p w:rsidR="00705AC6" w:rsidRPr="00766EC9" w:rsidRDefault="002B2911" w:rsidP="002B2911">
      <w:pPr>
        <w:rPr>
          <w:b/>
        </w:rPr>
      </w:pPr>
      <w:bookmarkStart w:id="54" w:name="_Toc349747073"/>
      <w:r>
        <w:rPr>
          <w:b/>
        </w:rPr>
        <w:t xml:space="preserve">a, </w:t>
      </w:r>
      <w:r w:rsidR="00705AC6" w:rsidRPr="00766EC9">
        <w:rPr>
          <w:b/>
        </w:rPr>
        <w:t>Format Partition</w:t>
      </w:r>
      <w:bookmarkEnd w:id="54"/>
    </w:p>
    <w:p w:rsidR="00705AC6" w:rsidRPr="00331AD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t xml:space="preserve">Login với User Root trên Node1 </w:t>
      </w:r>
    </w:p>
    <w:p w:rsidR="00705AC6" w:rsidRPr="00331AD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t>Lưu ý bước này chỉ thực hiện trên 1 Node</w:t>
      </w:r>
    </w:p>
    <w:p w:rsidR="00705AC6" w:rsidRPr="00331AD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t>Các chữ bôi đỏ sẽ là thông tin phải nhập từ bàn phím</w:t>
      </w:r>
    </w:p>
    <w:p w:rsidR="00705AC6" w:rsidRPr="00766EC9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766EC9">
        <w:t>&lt;Enter&gt; tức là nhấn nút Enter</w:t>
      </w:r>
    </w:p>
    <w:p w:rsidR="00705AC6" w:rsidRPr="00331AD3" w:rsidRDefault="00705AC6" w:rsidP="00705AC6">
      <w:pPr>
        <w:pStyle w:val="ListParagraph"/>
        <w:spacing w:after="160" w:line="312" w:lineRule="auto"/>
        <w:ind w:left="0"/>
        <w:jc w:val="both"/>
        <w:rPr>
          <w:lang w:val="fr-FR"/>
        </w:rPr>
      </w:pPr>
      <w:r>
        <w:rPr>
          <w:lang w:val="fr-FR"/>
        </w:rPr>
        <w:br w:type="page"/>
      </w:r>
      <w:r>
        <w:rPr>
          <w:lang w:val="fr-FR"/>
        </w:rPr>
        <w:lastRenderedPageBreak/>
        <w:t>Trên Node1 chạy các lệnh sau :</w:t>
      </w:r>
    </w:p>
    <w:p w:rsidR="00705AC6" w:rsidRPr="00461C3B" w:rsidRDefault="002B2911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>
        <w:rPr>
          <w:b/>
          <w:szCs w:val="24"/>
        </w:rPr>
        <w:t>[root@c</w:t>
      </w:r>
      <w:r w:rsidR="00705AC6">
        <w:rPr>
          <w:b/>
          <w:szCs w:val="24"/>
        </w:rPr>
        <w:t>64db1 ~]# fdisk /dev/mapper/ORASYSTEM</w:t>
      </w:r>
      <w:r w:rsidR="00705AC6" w:rsidRPr="00461C3B">
        <w:rPr>
          <w:b/>
          <w:szCs w:val="24"/>
        </w:rPr>
        <w:t>1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Device contains neither a valid DOS partition table, nor Sun, SGI or OSF disklabel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Building a new DOS disklabel with disk identifier 0xf86b2275.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Changes will remain in memory only, until you decide to write them.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After that, of course, the previous content won't be recoverable.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Warning: invalid flag 0x0000 of partition table 4 will be corrected by w(rite)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WARNING: DOS-compatible mode is deprecated. It's strongly recommended to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         switch off the mode (command 'c') and change display units to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         sectors (command 'u').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Command (m for help): </w:t>
      </w:r>
      <w:r w:rsidRPr="00A425CE">
        <w:rPr>
          <w:b/>
          <w:color w:val="FF0000"/>
          <w:sz w:val="32"/>
          <w:szCs w:val="32"/>
        </w:rPr>
        <w:t>n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Command action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   e   extended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   p   primary partition (1-4)</w:t>
      </w:r>
    </w:p>
    <w:p w:rsidR="00705AC6" w:rsidRPr="00A425CE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color w:val="FF0000"/>
          <w:sz w:val="32"/>
          <w:szCs w:val="32"/>
        </w:rPr>
      </w:pPr>
      <w:r w:rsidRPr="00A425CE">
        <w:rPr>
          <w:b/>
          <w:color w:val="FF0000"/>
          <w:sz w:val="32"/>
          <w:szCs w:val="32"/>
        </w:rPr>
        <w:t>p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Partition number (1-4): </w:t>
      </w:r>
      <w:r w:rsidRPr="00A425CE">
        <w:rPr>
          <w:b/>
          <w:color w:val="FF0000"/>
          <w:sz w:val="32"/>
          <w:szCs w:val="32"/>
        </w:rPr>
        <w:t>1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First cylinder (1-130, default 1): </w:t>
      </w:r>
      <w:r w:rsidRPr="00CA0204">
        <w:rPr>
          <w:b/>
          <w:color w:val="FF0000"/>
          <w:sz w:val="32"/>
          <w:szCs w:val="32"/>
        </w:rPr>
        <w:t>&lt;Enter&gt;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Using default value 1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Last cylinder, +cylinders or +size{K,M,G} (1-130, default 130): </w:t>
      </w:r>
      <w:r w:rsidRPr="00CA0204">
        <w:rPr>
          <w:b/>
          <w:color w:val="FF0000"/>
          <w:sz w:val="32"/>
          <w:szCs w:val="32"/>
        </w:rPr>
        <w:t>&lt;Enter&gt;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Using default value 130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Command (m for help): </w:t>
      </w:r>
      <w:r w:rsidRPr="00CA0204">
        <w:rPr>
          <w:b/>
          <w:color w:val="FF0000"/>
          <w:sz w:val="32"/>
          <w:szCs w:val="32"/>
        </w:rPr>
        <w:t>w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The partition table has been altered!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Calling ioctl() to re-read partition table.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WARNING: Re-reading the partition table failed with error 22: Invalid argument.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The kernel still uses the old table. The new table will be used at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the next reboot or after you run partprobe(8) or kpartx(8)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Syncing disks.</w:t>
      </w:r>
    </w:p>
    <w:p w:rsidR="00705AC6" w:rsidRPr="00461C3B" w:rsidRDefault="002B2911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>
        <w:rPr>
          <w:b/>
          <w:szCs w:val="24"/>
        </w:rPr>
        <w:t>[root@c</w:t>
      </w:r>
      <w:r w:rsidR="00705AC6">
        <w:rPr>
          <w:b/>
          <w:szCs w:val="24"/>
        </w:rPr>
        <w:t>64db1 ~]# fdisk /dev/mapper/ORASYSTEM</w:t>
      </w:r>
      <w:r w:rsidR="00705AC6" w:rsidRPr="00461C3B">
        <w:rPr>
          <w:b/>
          <w:szCs w:val="24"/>
        </w:rPr>
        <w:t>2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Device contains neither a valid DOS partition table, nor Sun, SGI or OSF disklabel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Building a new DOS disklabel with disk identifier 0xdd5b5c47.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Changes will remain in memory only, until you decide to write them.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After that, of course, the previous content won't be recoverable.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Warning: invalid flag 0x0000 of partition table 4 will be corrected by w(rite)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WARNING: DOS-compatible mode is deprecated. It's strongly recommended to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         switch off the mode (command 'c') and change display units to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         sectors (command 'u').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Command (m for help):</w:t>
      </w:r>
      <w:r w:rsidRPr="00CA0204">
        <w:rPr>
          <w:b/>
          <w:color w:val="FF0000"/>
          <w:sz w:val="32"/>
          <w:szCs w:val="32"/>
        </w:rPr>
        <w:t xml:space="preserve"> n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Command action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   e   extended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   p   primary partition (1-4)</w:t>
      </w:r>
    </w:p>
    <w:p w:rsidR="00705AC6" w:rsidRPr="00CA0204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color w:val="FF0000"/>
          <w:sz w:val="32"/>
          <w:szCs w:val="32"/>
        </w:rPr>
      </w:pPr>
      <w:r w:rsidRPr="00CA0204">
        <w:rPr>
          <w:b/>
          <w:color w:val="FF0000"/>
          <w:sz w:val="32"/>
          <w:szCs w:val="32"/>
        </w:rPr>
        <w:t>p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Partition number (1-4): </w:t>
      </w:r>
      <w:r w:rsidRPr="00CA0204">
        <w:rPr>
          <w:b/>
          <w:color w:val="FF0000"/>
          <w:sz w:val="32"/>
          <w:szCs w:val="32"/>
        </w:rPr>
        <w:t>1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First cylinder (1-130, default 1): </w:t>
      </w:r>
      <w:r w:rsidRPr="00F24E89">
        <w:rPr>
          <w:b/>
          <w:color w:val="FF0000"/>
          <w:sz w:val="32"/>
          <w:szCs w:val="32"/>
        </w:rPr>
        <w:t>&lt;Enter&gt;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Using default value 1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lastRenderedPageBreak/>
        <w:t xml:space="preserve">Last cylinder, +cylinders or +size{K,M,G} (1-130, default 130): </w:t>
      </w:r>
      <w:r w:rsidRPr="00F24E89">
        <w:rPr>
          <w:b/>
          <w:color w:val="FF0000"/>
          <w:sz w:val="32"/>
          <w:szCs w:val="32"/>
        </w:rPr>
        <w:t>&lt;Enter&gt;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Using default value 130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Command (m for help): </w:t>
      </w:r>
      <w:r w:rsidRPr="00F24E89">
        <w:rPr>
          <w:b/>
          <w:color w:val="FF0000"/>
          <w:sz w:val="32"/>
          <w:szCs w:val="32"/>
        </w:rPr>
        <w:t>w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The partition table has been altered!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Calling ioctl() to re-read partition table.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WARNING: Re-reading the partition table failed with error 22: Invalid argument.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The kernel still uses the old table. The new table will be used at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the next reboot or after you run partprobe(8) or kpartx(8)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Syncing disks.</w:t>
      </w:r>
    </w:p>
    <w:p w:rsidR="00705AC6" w:rsidRPr="00442C62" w:rsidRDefault="002B2911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>
        <w:rPr>
          <w:b/>
          <w:szCs w:val="24"/>
        </w:rPr>
        <w:t>[root@c</w:t>
      </w:r>
      <w:r w:rsidR="00705AC6">
        <w:rPr>
          <w:b/>
          <w:szCs w:val="24"/>
        </w:rPr>
        <w:t>64db1 ~]# fdisk /dev/mapper/ORASYSTEM</w:t>
      </w:r>
      <w:r w:rsidR="00705AC6" w:rsidRPr="00442C62">
        <w:rPr>
          <w:b/>
          <w:szCs w:val="24"/>
        </w:rPr>
        <w:t>3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Device contains neither a valid DOS partition table, nor Sun, SGI or OSF disklabel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Building a new DOS disklabel with disk identifier 0x555a74b8.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Changes will remain in memory only, until you decide to write them.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After that, of course, the previous content won't be recoverable.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Warning: invalid flag 0x0000 of partition table 4 will be corrected by w(rite)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WARNING: DOS-compatible mode is deprecated. It's strongly recommended to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         switch off the mode (command 'c') and change display units to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         sectors (command 'u').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Command (m for help): </w:t>
      </w:r>
      <w:r w:rsidRPr="00F24E89">
        <w:rPr>
          <w:b/>
          <w:color w:val="FF0000"/>
          <w:sz w:val="32"/>
          <w:szCs w:val="32"/>
        </w:rPr>
        <w:t>n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Command action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   e   extended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lastRenderedPageBreak/>
        <w:t xml:space="preserve">   p   primary partition (1-4)</w:t>
      </w:r>
    </w:p>
    <w:p w:rsidR="00705AC6" w:rsidRPr="00F24E8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color w:val="FF0000"/>
          <w:sz w:val="32"/>
          <w:szCs w:val="32"/>
        </w:rPr>
      </w:pPr>
      <w:r w:rsidRPr="00F24E89">
        <w:rPr>
          <w:b/>
          <w:color w:val="FF0000"/>
          <w:sz w:val="32"/>
          <w:szCs w:val="32"/>
        </w:rPr>
        <w:t>p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Partition number (1-4): </w:t>
      </w:r>
      <w:r w:rsidRPr="00F24E89">
        <w:rPr>
          <w:b/>
          <w:color w:val="FF0000"/>
          <w:sz w:val="32"/>
          <w:szCs w:val="32"/>
        </w:rPr>
        <w:t>1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First cylinder (1-130, default 1): </w:t>
      </w:r>
      <w:r w:rsidRPr="00822981">
        <w:rPr>
          <w:b/>
          <w:color w:val="FF0000"/>
          <w:sz w:val="32"/>
          <w:szCs w:val="32"/>
        </w:rPr>
        <w:t>&lt;Enter&gt;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Using default value 1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Last cylinder, +cylinders or +size{K,M,G} (1-130, default 130): </w:t>
      </w:r>
      <w:r w:rsidRPr="00822981">
        <w:rPr>
          <w:b/>
          <w:color w:val="FF0000"/>
          <w:sz w:val="32"/>
          <w:szCs w:val="32"/>
        </w:rPr>
        <w:t>&lt;Enter&gt;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Using default value 130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Command (m for help): </w:t>
      </w:r>
      <w:r w:rsidRPr="00F24E89">
        <w:rPr>
          <w:b/>
          <w:color w:val="FF0000"/>
          <w:sz w:val="32"/>
          <w:szCs w:val="32"/>
        </w:rPr>
        <w:t>w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The partition table has been altered!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Calling ioctl() to re-read partition table.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WARNING: Re-reading the partition table failed with error 22: Invalid argument.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The kernel still uses the old table. The new table will be used at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the next reboot or after you run partprobe(8) or kpartx(8)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Syncing disks.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974250" w:rsidRDefault="002B2911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>
        <w:rPr>
          <w:b/>
          <w:szCs w:val="24"/>
        </w:rPr>
        <w:t>[root@c</w:t>
      </w:r>
      <w:r w:rsidR="00705AC6">
        <w:rPr>
          <w:b/>
          <w:szCs w:val="24"/>
        </w:rPr>
        <w:t>64db1 ~</w:t>
      </w:r>
      <w:r w:rsidR="00705AC6" w:rsidRPr="00974250">
        <w:rPr>
          <w:b/>
          <w:szCs w:val="24"/>
        </w:rPr>
        <w:t xml:space="preserve">]# fdisk /dev/mapper/DATA 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Device contains neither a valid DOS partition table, nor Sun, SGI or OSF disklabel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Building a new DOS disklabel with disk identifier 0x43e343b6.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Changes will remain in memory only, until you decide to write them.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After that, of course, the previous content won't be recoverable.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Warning: invalid flag 0x0000 of partition table 4 will be corrected by w(rite)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WARNING: DOS-compatible mode is deprecated. It's strongly recommended to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lastRenderedPageBreak/>
        <w:t xml:space="preserve">         switch off the mode (command 'c') and change display units to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         sectors (command 'u').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Command (m for help): </w:t>
      </w:r>
      <w:r w:rsidRPr="00822981">
        <w:rPr>
          <w:b/>
          <w:color w:val="FF0000"/>
          <w:sz w:val="32"/>
          <w:szCs w:val="32"/>
        </w:rPr>
        <w:t>n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Command action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   e   extended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   p   primary partition (1-4)</w:t>
      </w:r>
    </w:p>
    <w:p w:rsidR="00705AC6" w:rsidRPr="00822981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color w:val="FF0000"/>
          <w:sz w:val="32"/>
          <w:szCs w:val="32"/>
        </w:rPr>
      </w:pPr>
      <w:r w:rsidRPr="00822981">
        <w:rPr>
          <w:b/>
          <w:color w:val="FF0000"/>
          <w:sz w:val="32"/>
          <w:szCs w:val="32"/>
        </w:rPr>
        <w:t>p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Partition number (1-4): </w:t>
      </w:r>
      <w:r w:rsidRPr="00822981">
        <w:rPr>
          <w:b/>
          <w:color w:val="FF0000"/>
          <w:sz w:val="32"/>
          <w:szCs w:val="32"/>
        </w:rPr>
        <w:t>1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First cylinder (1-65270, default 1): </w:t>
      </w:r>
      <w:r w:rsidRPr="00215D3C">
        <w:rPr>
          <w:b/>
          <w:color w:val="FF0000"/>
          <w:sz w:val="32"/>
          <w:szCs w:val="32"/>
        </w:rPr>
        <w:t>&lt;Enter&gt;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Using default value 1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Last cylinder, +cylinders or +size{K,M,G} (1-65270, default 65270): </w:t>
      </w:r>
      <w:r w:rsidRPr="00215D3C">
        <w:rPr>
          <w:b/>
          <w:color w:val="FF0000"/>
          <w:sz w:val="32"/>
          <w:szCs w:val="32"/>
        </w:rPr>
        <w:t>&lt;Enter&gt;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Using default value 65270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Command (m for help): </w:t>
      </w:r>
      <w:r w:rsidRPr="00822981">
        <w:rPr>
          <w:b/>
          <w:color w:val="FF0000"/>
          <w:sz w:val="32"/>
          <w:szCs w:val="32"/>
        </w:rPr>
        <w:t>w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The partition table has been altered!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Calling ioctl() to re-read partition table.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WARNING: Re-reading the partition table failed with error 22: Invalid argument.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The kernel still uses the old table. The new table will be used at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the next reboot or after you run partprobe(8) or kpartx(8)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Syncing disks.</w:t>
      </w:r>
    </w:p>
    <w:p w:rsidR="00705AC6" w:rsidRPr="00974250" w:rsidRDefault="002B2911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>
        <w:rPr>
          <w:b/>
          <w:szCs w:val="24"/>
        </w:rPr>
        <w:t>[root@c</w:t>
      </w:r>
      <w:r w:rsidR="00705AC6">
        <w:rPr>
          <w:b/>
          <w:szCs w:val="24"/>
        </w:rPr>
        <w:t>64db1 ~]# fdisk /dev/mapper/RECO</w:t>
      </w:r>
      <w:r w:rsidR="00705AC6" w:rsidRPr="00974250">
        <w:rPr>
          <w:b/>
          <w:szCs w:val="24"/>
        </w:rPr>
        <w:t xml:space="preserve"> 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Device contains neither a valid DOS partition table, nor Sun, SGI or OSF disklabel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Building a new DOS disklabel with disk identifier 0xbf96ebed.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Changes will remain in memory only, until you decide to write them.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lastRenderedPageBreak/>
        <w:t>After that, of course, the previous content won't be recoverable.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Warning: invalid flag 0x0000 of partition table 4 will be corrected by w(rite)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WARNING: DOS-compatible mode is deprecated. It's strongly recommended to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         switch off the mode (command 'c') and change display units to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         sectors (command 'u').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Command (m for help): n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Command action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   e   extended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   p   primary partition (1-4)</w:t>
      </w:r>
    </w:p>
    <w:p w:rsidR="00705AC6" w:rsidRPr="004D2D34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color w:val="FF0000"/>
          <w:sz w:val="32"/>
          <w:szCs w:val="32"/>
        </w:rPr>
      </w:pPr>
      <w:r w:rsidRPr="004D2D34">
        <w:rPr>
          <w:b/>
          <w:color w:val="FF0000"/>
          <w:sz w:val="32"/>
          <w:szCs w:val="32"/>
        </w:rPr>
        <w:t>p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Partition number (1-4): </w:t>
      </w:r>
      <w:r w:rsidRPr="004D2D34">
        <w:rPr>
          <w:b/>
          <w:color w:val="FF0000"/>
          <w:sz w:val="32"/>
          <w:szCs w:val="32"/>
        </w:rPr>
        <w:t>1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First cylinder (1-65270, default 1): </w:t>
      </w:r>
      <w:r w:rsidRPr="00840F9F">
        <w:rPr>
          <w:b/>
          <w:color w:val="FF0000"/>
          <w:sz w:val="32"/>
          <w:szCs w:val="32"/>
        </w:rPr>
        <w:t>&lt;Enter&gt;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Using default value 1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Last cylinder, +cylinders or +size{K,M,G} (1-65270, default 65270): </w:t>
      </w:r>
      <w:r w:rsidRPr="00840F9F">
        <w:rPr>
          <w:b/>
          <w:color w:val="FF0000"/>
          <w:sz w:val="32"/>
          <w:szCs w:val="32"/>
        </w:rPr>
        <w:t>&lt;Enter&gt;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Using default value 65270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 xml:space="preserve">Command (m for help): </w:t>
      </w:r>
      <w:r w:rsidRPr="004D2D34">
        <w:rPr>
          <w:b/>
          <w:color w:val="FF0000"/>
          <w:sz w:val="32"/>
          <w:szCs w:val="32"/>
        </w:rPr>
        <w:t>w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The partition table has been altered!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Calling ioctl() to re-read partition table.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WARNING: Re-reading the partition table failed with error 22: Invalid argument.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The kernel still uses the old table. The new table will be used at</w:t>
      </w:r>
    </w:p>
    <w:p w:rsidR="00705AC6" w:rsidRPr="002553D2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the next reboot or after you run partprobe(8) or kpartx(8)</w:t>
      </w:r>
    </w:p>
    <w:p w:rsidR="00705AC6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553D2">
        <w:rPr>
          <w:szCs w:val="24"/>
        </w:rPr>
        <w:t>Syncing disks.</w:t>
      </w: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55C99">
        <w:rPr>
          <w:szCs w:val="24"/>
        </w:rPr>
        <w:lastRenderedPageBreak/>
        <w:t>[root@C64db1 ~]# fdisk /dev/mapper/BACKUP</w:t>
      </w: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55C99">
        <w:rPr>
          <w:szCs w:val="24"/>
        </w:rPr>
        <w:t>Device contains neither a valid DOS partition table, nor Sun, SGI or OSF disklabel</w:t>
      </w: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55C99">
        <w:rPr>
          <w:szCs w:val="24"/>
        </w:rPr>
        <w:t>Building a new DOS disklabel with disk identifier 0x3c71ae9f.</w:t>
      </w: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55C99">
        <w:rPr>
          <w:szCs w:val="24"/>
        </w:rPr>
        <w:t>Changes will remain in memory only, until you decide to write them.</w:t>
      </w: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55C99">
        <w:rPr>
          <w:szCs w:val="24"/>
        </w:rPr>
        <w:t>After that, of course, the previous content won't be recoverable.</w:t>
      </w: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55C99">
        <w:rPr>
          <w:szCs w:val="24"/>
        </w:rPr>
        <w:t>Warning: invalid flag 0x0000 of partition table 4 will be corrected by w(rite)</w:t>
      </w: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55C99">
        <w:rPr>
          <w:szCs w:val="24"/>
        </w:rPr>
        <w:t>WARNING: The size of this disk is 2.2 TB (2199023255552 bytes).</w:t>
      </w: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55C99">
        <w:rPr>
          <w:szCs w:val="24"/>
        </w:rPr>
        <w:t>DOS partition table format can not be used on drives for volumes</w:t>
      </w: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55C99">
        <w:rPr>
          <w:szCs w:val="24"/>
        </w:rPr>
        <w:t xml:space="preserve">larger than (2199023255040 bytes) for 512-byte sectors. Use parted(1) and GUID </w:t>
      </w: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55C99">
        <w:rPr>
          <w:szCs w:val="24"/>
        </w:rPr>
        <w:t>partition table format (GPT).</w:t>
      </w: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55C99">
        <w:rPr>
          <w:szCs w:val="24"/>
        </w:rPr>
        <w:t>WARNING: DOS-compatible mode is deprecated. It's strongly recommended to</w:t>
      </w: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55C99">
        <w:rPr>
          <w:szCs w:val="24"/>
        </w:rPr>
        <w:t xml:space="preserve">         switch off the mode (command 'c') and change display units to</w:t>
      </w: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55C99">
        <w:rPr>
          <w:szCs w:val="24"/>
        </w:rPr>
        <w:t xml:space="preserve">         sectors (command 'u').</w:t>
      </w: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55C99">
        <w:rPr>
          <w:szCs w:val="24"/>
        </w:rPr>
        <w:t>Command (m for help): n</w:t>
      </w: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55C99">
        <w:rPr>
          <w:szCs w:val="24"/>
        </w:rPr>
        <w:t>Command action</w:t>
      </w: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55C99">
        <w:rPr>
          <w:szCs w:val="24"/>
        </w:rPr>
        <w:t xml:space="preserve">   e   extended</w:t>
      </w: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55C99">
        <w:rPr>
          <w:szCs w:val="24"/>
        </w:rPr>
        <w:t xml:space="preserve">   p   primary partition (1-4)</w:t>
      </w: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55C99">
        <w:rPr>
          <w:szCs w:val="24"/>
        </w:rPr>
        <w:t>p</w:t>
      </w: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55C99">
        <w:rPr>
          <w:szCs w:val="24"/>
        </w:rPr>
        <w:t>Partition number (1-4): 1</w:t>
      </w: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55C99">
        <w:rPr>
          <w:szCs w:val="24"/>
        </w:rPr>
        <w:t xml:space="preserve">First cylinder (1-267349, default 1): </w:t>
      </w: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55C99">
        <w:rPr>
          <w:szCs w:val="24"/>
        </w:rPr>
        <w:t>Using default value 1</w:t>
      </w: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55C99">
        <w:rPr>
          <w:szCs w:val="24"/>
        </w:rPr>
        <w:t xml:space="preserve">Last cylinder, +cylinders or +size{K,M,G} (1-267349, default 267349): </w:t>
      </w: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55C99">
        <w:rPr>
          <w:szCs w:val="24"/>
        </w:rPr>
        <w:t>Using default value 267349</w:t>
      </w: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55C99">
        <w:rPr>
          <w:szCs w:val="24"/>
        </w:rPr>
        <w:t>Command (m for help): w</w:t>
      </w: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55C99">
        <w:rPr>
          <w:szCs w:val="24"/>
        </w:rPr>
        <w:t>The partition table has been altered!</w:t>
      </w: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55C99">
        <w:rPr>
          <w:szCs w:val="24"/>
        </w:rPr>
        <w:t>Calling ioctl() to re-read partition table.</w:t>
      </w: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55C99">
        <w:rPr>
          <w:szCs w:val="24"/>
        </w:rPr>
        <w:t>WARNING: Re-reading the partition table failed with error 22: Invalid argument.</w:t>
      </w: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55C99">
        <w:rPr>
          <w:szCs w:val="24"/>
        </w:rPr>
        <w:t>The kernel still uses the old table. The new table will be used at</w:t>
      </w:r>
    </w:p>
    <w:p w:rsidR="00705AC6" w:rsidRPr="00455C99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55C99">
        <w:rPr>
          <w:szCs w:val="24"/>
        </w:rPr>
        <w:t>the next reboot or after you run partprobe(8) or kpartx(8)</w:t>
      </w:r>
    </w:p>
    <w:p w:rsidR="00705AC6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55C99">
        <w:rPr>
          <w:szCs w:val="24"/>
        </w:rPr>
        <w:t>Syncing disks.</w:t>
      </w:r>
    </w:p>
    <w:p w:rsidR="00705AC6" w:rsidRPr="00331AD3" w:rsidRDefault="00705AC6" w:rsidP="00705AC6">
      <w:pPr>
        <w:spacing w:line="312" w:lineRule="auto"/>
        <w:rPr>
          <w:szCs w:val="24"/>
        </w:rPr>
      </w:pPr>
    </w:p>
    <w:p w:rsidR="00705AC6" w:rsidRPr="008927B2" w:rsidRDefault="00705AC6" w:rsidP="00705AC6">
      <w:pPr>
        <w:spacing w:line="312" w:lineRule="auto"/>
        <w:rPr>
          <w:szCs w:val="24"/>
        </w:rPr>
      </w:pPr>
      <w:r w:rsidRPr="008927B2">
        <w:rPr>
          <w:szCs w:val="24"/>
        </w:rPr>
        <w:t>Kiểm tra lại việc chia Partition</w:t>
      </w:r>
    </w:p>
    <w:p w:rsidR="00705AC6" w:rsidRPr="00331AD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t>Thực hiện với User Root trên cả 2 Node</w:t>
      </w:r>
    </w:p>
    <w:p w:rsidR="00705AC6" w:rsidRPr="00331AD3" w:rsidRDefault="00705AC6" w:rsidP="00705AC6">
      <w:pPr>
        <w:spacing w:line="312" w:lineRule="auto"/>
        <w:rPr>
          <w:szCs w:val="24"/>
        </w:rPr>
      </w:pPr>
      <w:r w:rsidRPr="00331AD3">
        <w:rPr>
          <w:szCs w:val="24"/>
        </w:rPr>
        <w:t>Trên Node 1</w:t>
      </w:r>
    </w:p>
    <w:p w:rsidR="00705AC6" w:rsidRPr="00FB2120" w:rsidRDefault="00733B24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>
        <w:rPr>
          <w:b/>
          <w:szCs w:val="24"/>
        </w:rPr>
        <w:t>[root@c64db1</w:t>
      </w:r>
      <w:r w:rsidR="00705AC6" w:rsidRPr="00FB2120">
        <w:rPr>
          <w:b/>
          <w:szCs w:val="24"/>
        </w:rPr>
        <w:t xml:space="preserve"> mapper]# service multipathd restart</w:t>
      </w:r>
    </w:p>
    <w:p w:rsidR="00705AC6" w:rsidRPr="00C53151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C53151">
        <w:rPr>
          <w:szCs w:val="24"/>
        </w:rPr>
        <w:t>Stopping multipathd daemon: [  OK  ]</w:t>
      </w:r>
    </w:p>
    <w:p w:rsidR="00705AC6" w:rsidRPr="00C53151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C53151">
        <w:rPr>
          <w:szCs w:val="24"/>
        </w:rPr>
        <w:t>Starting multipathd daemon: [  OK  ]</w:t>
      </w:r>
    </w:p>
    <w:p w:rsidR="00705AC6" w:rsidRPr="00BE45C8" w:rsidRDefault="00733B24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>
        <w:rPr>
          <w:b/>
          <w:szCs w:val="24"/>
        </w:rPr>
        <w:t>[root@c</w:t>
      </w:r>
      <w:r w:rsidR="00705AC6" w:rsidRPr="00BE45C8">
        <w:rPr>
          <w:b/>
          <w:szCs w:val="24"/>
        </w:rPr>
        <w:t>64db1 ~]# ll /dev/mapper/</w:t>
      </w:r>
    </w:p>
    <w:p w:rsidR="00705AC6" w:rsidRPr="00BE45C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BE45C8">
        <w:rPr>
          <w:b/>
          <w:szCs w:val="24"/>
        </w:rPr>
        <w:t>total 0</w:t>
      </w:r>
    </w:p>
    <w:p w:rsidR="00705AC6" w:rsidRPr="00BE45C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BE45C8">
        <w:rPr>
          <w:b/>
          <w:szCs w:val="24"/>
        </w:rPr>
        <w:t>lrwxrwxrwx. 1 root root      7 Mar 19 11:02 BACKUP -&gt; ../dm-0</w:t>
      </w:r>
    </w:p>
    <w:p w:rsidR="00705AC6" w:rsidRPr="00BE45C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BE45C8">
        <w:rPr>
          <w:b/>
          <w:szCs w:val="24"/>
        </w:rPr>
        <w:t>lrwxrwxrwx. 1 root root      7 Mar 19 11:02 BACKUPp1 -&gt; ../dm-9</w:t>
      </w:r>
    </w:p>
    <w:p w:rsidR="00705AC6" w:rsidRPr="00BE45C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BE45C8">
        <w:rPr>
          <w:b/>
          <w:szCs w:val="24"/>
        </w:rPr>
        <w:t>crw-rw----. 1 root root 10, 58 Mar 18 14:16 control</w:t>
      </w:r>
    </w:p>
    <w:p w:rsidR="00705AC6" w:rsidRPr="00BE45C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BE45C8">
        <w:rPr>
          <w:b/>
          <w:szCs w:val="24"/>
        </w:rPr>
        <w:t>lrwxrwxrwx. 1 root root      7 Mar 19 11:02 DATA -&gt; ../dm-1</w:t>
      </w:r>
    </w:p>
    <w:p w:rsidR="00705AC6" w:rsidRPr="00BE45C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BE45C8">
        <w:rPr>
          <w:b/>
          <w:szCs w:val="24"/>
        </w:rPr>
        <w:t>lrwxrwxrwx. 1 root root      8 Mar 19 11:02 DATAp1 -&gt; ../dm-11</w:t>
      </w:r>
    </w:p>
    <w:p w:rsidR="00705AC6" w:rsidRPr="00BE45C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BE45C8">
        <w:rPr>
          <w:b/>
          <w:szCs w:val="24"/>
        </w:rPr>
        <w:t>lrwxrwxrwx. 1 root root      7 Mar 19 11:02 ORASYSTEM1 -&gt; ../dm-2</w:t>
      </w:r>
    </w:p>
    <w:p w:rsidR="00705AC6" w:rsidRPr="00BE45C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BE45C8">
        <w:rPr>
          <w:b/>
          <w:szCs w:val="24"/>
        </w:rPr>
        <w:t>lrwxrwxrwx. 1 root root      7 Mar 19 11:02 ORASYSTEM1p1 -&gt; ../dm-7</w:t>
      </w:r>
    </w:p>
    <w:p w:rsidR="00705AC6" w:rsidRPr="00BE45C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BE45C8">
        <w:rPr>
          <w:b/>
          <w:szCs w:val="24"/>
        </w:rPr>
        <w:t>lrwxrwxrwx. 1 root root      7 Mar 19 11:02 ORASYSTEM2 -&gt; ../dm-3</w:t>
      </w:r>
    </w:p>
    <w:p w:rsidR="00705AC6" w:rsidRPr="00BE45C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BE45C8">
        <w:rPr>
          <w:b/>
          <w:szCs w:val="24"/>
        </w:rPr>
        <w:t>lrwxrwxrwx. 1 root root      8 Mar 19 11:02 ORASYSTEM2p1 -&gt; ../dm-10</w:t>
      </w:r>
    </w:p>
    <w:p w:rsidR="00705AC6" w:rsidRPr="00BE45C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BE45C8">
        <w:rPr>
          <w:b/>
          <w:szCs w:val="24"/>
        </w:rPr>
        <w:t>lrwxrwxrwx. 1 root root      7 Mar 19 11:02 ORASYSTEM3 -&gt; ../dm-4</w:t>
      </w:r>
    </w:p>
    <w:p w:rsidR="00705AC6" w:rsidRPr="00BE45C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BE45C8">
        <w:rPr>
          <w:b/>
          <w:szCs w:val="24"/>
        </w:rPr>
        <w:lastRenderedPageBreak/>
        <w:t>lrwxrwxrwx. 1 root root      7 Mar 19 11:02 ORASYSTEM3p1 -&gt; ../dm-6</w:t>
      </w:r>
    </w:p>
    <w:p w:rsidR="00705AC6" w:rsidRPr="00BE45C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BE45C8">
        <w:rPr>
          <w:b/>
          <w:szCs w:val="24"/>
        </w:rPr>
        <w:t>lrwxrwxrwx. 1 root root      7 Mar 19 11:02 RECO -&gt; ../dm-5</w:t>
      </w:r>
    </w:p>
    <w:p w:rsidR="00705AC6" w:rsidRPr="00331AD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BE45C8">
        <w:rPr>
          <w:b/>
          <w:szCs w:val="24"/>
        </w:rPr>
        <w:t>lrwxrwxrwx. 1 root root      7 Mar 19 11:02 RECOp1 -&gt; ../dm-8</w:t>
      </w:r>
    </w:p>
    <w:p w:rsidR="00705AC6" w:rsidRDefault="00705AC6" w:rsidP="00705AC6">
      <w:pPr>
        <w:spacing w:line="312" w:lineRule="auto"/>
        <w:rPr>
          <w:szCs w:val="24"/>
        </w:rPr>
      </w:pPr>
    </w:p>
    <w:p w:rsidR="00705AC6" w:rsidRDefault="00705AC6" w:rsidP="00705AC6">
      <w:pPr>
        <w:spacing w:line="312" w:lineRule="auto"/>
        <w:rPr>
          <w:szCs w:val="24"/>
        </w:rPr>
      </w:pPr>
      <w:r w:rsidRPr="00331AD3">
        <w:rPr>
          <w:szCs w:val="24"/>
        </w:rPr>
        <w:t>Trên Node2</w:t>
      </w:r>
    </w:p>
    <w:p w:rsidR="00705AC6" w:rsidRPr="00FB2120" w:rsidRDefault="00733B24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>
        <w:rPr>
          <w:b/>
          <w:szCs w:val="24"/>
        </w:rPr>
        <w:t>[root@c64db2</w:t>
      </w:r>
      <w:r w:rsidR="00705AC6" w:rsidRPr="00FB2120">
        <w:rPr>
          <w:b/>
          <w:szCs w:val="24"/>
        </w:rPr>
        <w:t xml:space="preserve"> mapper]# service multipathd restart</w:t>
      </w:r>
    </w:p>
    <w:p w:rsidR="00705AC6" w:rsidRPr="00C53151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C53151">
        <w:rPr>
          <w:szCs w:val="24"/>
        </w:rPr>
        <w:t>Stopping multipathd daemon: [  OK  ]</w:t>
      </w:r>
    </w:p>
    <w:p w:rsidR="00705AC6" w:rsidRPr="00C53151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C53151">
        <w:rPr>
          <w:szCs w:val="24"/>
        </w:rPr>
        <w:t>Starting multipathd daemon: [  OK  ]</w:t>
      </w:r>
    </w:p>
    <w:p w:rsidR="00705AC6" w:rsidRPr="00BE45C8" w:rsidRDefault="00733B24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>
        <w:rPr>
          <w:b/>
          <w:szCs w:val="24"/>
        </w:rPr>
        <w:t>[root@c</w:t>
      </w:r>
      <w:r w:rsidR="00705AC6" w:rsidRPr="00BE45C8">
        <w:rPr>
          <w:b/>
          <w:szCs w:val="24"/>
        </w:rPr>
        <w:t>64db2 ~]# ll /dev/mapper/</w:t>
      </w:r>
    </w:p>
    <w:p w:rsidR="00705AC6" w:rsidRPr="00BE45C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BE45C8">
        <w:rPr>
          <w:b/>
          <w:szCs w:val="24"/>
        </w:rPr>
        <w:t>total 0</w:t>
      </w:r>
    </w:p>
    <w:p w:rsidR="00705AC6" w:rsidRPr="00BE45C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BE45C8">
        <w:rPr>
          <w:b/>
          <w:szCs w:val="24"/>
        </w:rPr>
        <w:t>lrwxrwxrwx. 1 root root      7 Jul 10 00:26 BACKUP -&gt; ../dm-0</w:t>
      </w:r>
    </w:p>
    <w:p w:rsidR="00705AC6" w:rsidRPr="00BE45C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BE45C8">
        <w:rPr>
          <w:b/>
          <w:szCs w:val="24"/>
        </w:rPr>
        <w:t>lrwxrwxrwx. 1 root root      7 Jul 10 00:26 BACKUPp1 -&gt; ../dm-8</w:t>
      </w:r>
    </w:p>
    <w:p w:rsidR="00705AC6" w:rsidRPr="00BE45C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BE45C8">
        <w:rPr>
          <w:b/>
          <w:szCs w:val="24"/>
        </w:rPr>
        <w:t>crw-rw----. 1 root root 10, 58 Jul  9 03:56 control</w:t>
      </w:r>
    </w:p>
    <w:p w:rsidR="00705AC6" w:rsidRPr="00BE45C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BE45C8">
        <w:rPr>
          <w:b/>
          <w:szCs w:val="24"/>
        </w:rPr>
        <w:t>lrwxrwxrwx. 1 root root      7 Jul 10 00:26 DATA -&gt; ../dm-1</w:t>
      </w:r>
    </w:p>
    <w:p w:rsidR="00705AC6" w:rsidRPr="00BE45C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BE45C8">
        <w:rPr>
          <w:b/>
          <w:szCs w:val="24"/>
        </w:rPr>
        <w:t>lrwxrwxrwx. 1 root root      7 Jul 10 00:26 DATAp1 -&gt; ../dm-9</w:t>
      </w:r>
    </w:p>
    <w:p w:rsidR="00705AC6" w:rsidRPr="00BE45C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BE45C8">
        <w:rPr>
          <w:b/>
          <w:szCs w:val="24"/>
        </w:rPr>
        <w:t>lrwxrwxrwx. 1 root root      7 Jul 10 00:26 ORASYSTEM1 -&gt; ../dm-2</w:t>
      </w:r>
    </w:p>
    <w:p w:rsidR="00705AC6" w:rsidRPr="00BE45C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BE45C8">
        <w:rPr>
          <w:b/>
          <w:szCs w:val="24"/>
        </w:rPr>
        <w:t>lrwxrwxrwx. 1 root root      7 Jul 10 00:26 ORASYSTEM1p1 -&gt; ../dm-6</w:t>
      </w:r>
    </w:p>
    <w:p w:rsidR="00705AC6" w:rsidRPr="00BE45C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BE45C8">
        <w:rPr>
          <w:b/>
          <w:szCs w:val="24"/>
        </w:rPr>
        <w:t>lrwxrwxrwx. 1 root root      7 Jul 10 00:26 ORASYSTEM2 -&gt; ../dm-3</w:t>
      </w:r>
    </w:p>
    <w:p w:rsidR="00705AC6" w:rsidRPr="00BE45C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BE45C8">
        <w:rPr>
          <w:b/>
          <w:szCs w:val="24"/>
        </w:rPr>
        <w:t>lrwxrwxrwx. 1 root root      8 Jul 10 00:26 ORASYSTEM2p1 -&gt; ../dm-10</w:t>
      </w:r>
    </w:p>
    <w:p w:rsidR="00705AC6" w:rsidRPr="00BE45C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BE45C8">
        <w:rPr>
          <w:b/>
          <w:szCs w:val="24"/>
        </w:rPr>
        <w:t>lrwxrwxrwx. 1 root root      7 Jul 10 00:26 ORASYSTEM3 -&gt; ../dm-4</w:t>
      </w:r>
    </w:p>
    <w:p w:rsidR="00705AC6" w:rsidRPr="00BE45C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BE45C8">
        <w:rPr>
          <w:b/>
          <w:szCs w:val="24"/>
        </w:rPr>
        <w:t>lrwxrwxrwx. 1 root root      7 Jul 10 00:26 ORASYSTEM3p1 -&gt; ../dm-7</w:t>
      </w:r>
    </w:p>
    <w:p w:rsidR="00705AC6" w:rsidRPr="00BE45C8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b/>
          <w:szCs w:val="24"/>
        </w:rPr>
      </w:pPr>
      <w:r w:rsidRPr="00BE45C8">
        <w:rPr>
          <w:b/>
          <w:szCs w:val="24"/>
        </w:rPr>
        <w:t>lrwxrwxrwx. 1 root root      7 Jul 10 00:26 RECO -&gt; ../dm-5</w:t>
      </w:r>
    </w:p>
    <w:p w:rsidR="00705AC6" w:rsidRPr="00331AD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BE45C8">
        <w:rPr>
          <w:b/>
          <w:szCs w:val="24"/>
        </w:rPr>
        <w:t>lrwxrwxrwx. 1 root root      8 Jul 10 00:26 RECOp1 -&gt; ../dm-11</w:t>
      </w:r>
    </w:p>
    <w:p w:rsidR="00705AC6" w:rsidRPr="00623519" w:rsidRDefault="00733B24" w:rsidP="00733B24">
      <w:pPr>
        <w:rPr>
          <w:b/>
        </w:rPr>
      </w:pPr>
      <w:bookmarkStart w:id="55" w:name="_Toc349747074"/>
      <w:r>
        <w:rPr>
          <w:b/>
        </w:rPr>
        <w:t xml:space="preserve">b, </w:t>
      </w:r>
      <w:r w:rsidR="00705AC6" w:rsidRPr="00623519">
        <w:rPr>
          <w:b/>
        </w:rPr>
        <w:t>Change Disks Owner</w:t>
      </w:r>
      <w:bookmarkEnd w:id="55"/>
    </w:p>
    <w:p w:rsidR="00705AC6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>
        <w:t>Login với User Root</w:t>
      </w:r>
    </w:p>
    <w:p w:rsidR="00705AC6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>
        <w:t>Thực hiện trên cả 2 Node</w:t>
      </w:r>
    </w:p>
    <w:p w:rsidR="00705AC6" w:rsidRPr="00331AD3" w:rsidRDefault="00705AC6" w:rsidP="00705AC6">
      <w:pPr>
        <w:autoSpaceDE w:val="0"/>
        <w:autoSpaceDN w:val="0"/>
        <w:spacing w:before="0" w:after="0" w:line="312" w:lineRule="auto"/>
        <w:rPr>
          <w:szCs w:val="24"/>
        </w:rPr>
      </w:pPr>
      <w:r>
        <w:rPr>
          <w:szCs w:val="24"/>
        </w:rPr>
        <w:t>Chạy các lệnh sau</w:t>
      </w:r>
    </w:p>
    <w:p w:rsidR="00705AC6" w:rsidRPr="00B35351" w:rsidRDefault="00733B24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[root@c</w:t>
      </w:r>
      <w:r w:rsidR="00705AC6">
        <w:rPr>
          <w:szCs w:val="24"/>
        </w:rPr>
        <w:t>64db1</w:t>
      </w:r>
      <w:r w:rsidR="00705AC6" w:rsidRPr="00B35351">
        <w:rPr>
          <w:szCs w:val="24"/>
        </w:rPr>
        <w:t>~]</w:t>
      </w:r>
      <w:r w:rsidR="00705AC6">
        <w:rPr>
          <w:szCs w:val="24"/>
        </w:rPr>
        <w:t>#chown grid:asmadmin</w:t>
      </w:r>
      <w:r w:rsidR="00705AC6" w:rsidRPr="00B35351">
        <w:rPr>
          <w:szCs w:val="24"/>
        </w:rPr>
        <w:t xml:space="preserve"> </w:t>
      </w:r>
      <w:r w:rsidR="00705AC6">
        <w:rPr>
          <w:szCs w:val="24"/>
        </w:rPr>
        <w:t>/dev/mapper/ORASYSTEM1</w:t>
      </w:r>
      <w:r w:rsidR="00705AC6" w:rsidRPr="00B35351">
        <w:rPr>
          <w:szCs w:val="24"/>
        </w:rPr>
        <w:t>p1</w:t>
      </w:r>
    </w:p>
    <w:p w:rsidR="00705AC6" w:rsidRPr="00B35351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 xml:space="preserve"> </w:t>
      </w:r>
      <w:r w:rsidR="00733B24">
        <w:rPr>
          <w:szCs w:val="24"/>
        </w:rPr>
        <w:t>[root@c</w:t>
      </w:r>
      <w:r>
        <w:rPr>
          <w:szCs w:val="24"/>
        </w:rPr>
        <w:t>64db1</w:t>
      </w:r>
      <w:r w:rsidRPr="00B35351">
        <w:rPr>
          <w:szCs w:val="24"/>
        </w:rPr>
        <w:t>~]</w:t>
      </w:r>
      <w:r>
        <w:rPr>
          <w:szCs w:val="24"/>
        </w:rPr>
        <w:t>#chown grid:asmadmin</w:t>
      </w:r>
      <w:r w:rsidRPr="00B35351">
        <w:rPr>
          <w:szCs w:val="24"/>
        </w:rPr>
        <w:t xml:space="preserve"> </w:t>
      </w:r>
      <w:r>
        <w:rPr>
          <w:szCs w:val="24"/>
        </w:rPr>
        <w:t>/dev/mapper/ORASYSTEM2</w:t>
      </w:r>
      <w:r w:rsidRPr="00B35351">
        <w:rPr>
          <w:szCs w:val="24"/>
        </w:rPr>
        <w:t>p1</w:t>
      </w:r>
    </w:p>
    <w:p w:rsidR="00705AC6" w:rsidRPr="00B35351" w:rsidRDefault="00733B24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lastRenderedPageBreak/>
        <w:t>[root@c</w:t>
      </w:r>
      <w:r w:rsidR="00705AC6">
        <w:rPr>
          <w:szCs w:val="24"/>
        </w:rPr>
        <w:t>64db1</w:t>
      </w:r>
      <w:r w:rsidR="00705AC6" w:rsidRPr="00B35351">
        <w:rPr>
          <w:szCs w:val="24"/>
        </w:rPr>
        <w:t>~]</w:t>
      </w:r>
      <w:r w:rsidR="00705AC6">
        <w:rPr>
          <w:szCs w:val="24"/>
        </w:rPr>
        <w:t>#</w:t>
      </w:r>
      <w:r w:rsidR="00705AC6" w:rsidRPr="00B35351">
        <w:rPr>
          <w:szCs w:val="24"/>
        </w:rPr>
        <w:t>chown gri</w:t>
      </w:r>
      <w:r w:rsidR="00705AC6">
        <w:rPr>
          <w:szCs w:val="24"/>
        </w:rPr>
        <w:t>d:asmadmin /dev/mapper/ORASYSTEM3</w:t>
      </w:r>
      <w:r w:rsidR="00705AC6" w:rsidRPr="00B35351">
        <w:rPr>
          <w:szCs w:val="24"/>
        </w:rPr>
        <w:t>p1</w:t>
      </w:r>
    </w:p>
    <w:p w:rsidR="00705AC6" w:rsidRPr="00B35351" w:rsidRDefault="00733B24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[root@c</w:t>
      </w:r>
      <w:r w:rsidR="00705AC6">
        <w:rPr>
          <w:szCs w:val="24"/>
        </w:rPr>
        <w:t>64db</w:t>
      </w:r>
      <w:r w:rsidR="00705AC6" w:rsidRPr="00B35351">
        <w:rPr>
          <w:szCs w:val="24"/>
        </w:rPr>
        <w:t>1~</w:t>
      </w:r>
      <w:r w:rsidR="00705AC6">
        <w:rPr>
          <w:szCs w:val="24"/>
        </w:rPr>
        <w:t>]#chown grid:asmadmin</w:t>
      </w:r>
      <w:r w:rsidR="00705AC6" w:rsidRPr="00B35351">
        <w:rPr>
          <w:szCs w:val="24"/>
        </w:rPr>
        <w:t xml:space="preserve"> /dev/mapper/DATAp1 </w:t>
      </w:r>
    </w:p>
    <w:p w:rsidR="00705AC6" w:rsidRDefault="00733B24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[root@c</w:t>
      </w:r>
      <w:r w:rsidR="00705AC6">
        <w:rPr>
          <w:szCs w:val="24"/>
        </w:rPr>
        <w:t>64db</w:t>
      </w:r>
      <w:r w:rsidR="00705AC6" w:rsidRPr="00B35351">
        <w:rPr>
          <w:szCs w:val="24"/>
        </w:rPr>
        <w:t>1~]#chow</w:t>
      </w:r>
      <w:r w:rsidR="00705AC6">
        <w:rPr>
          <w:szCs w:val="24"/>
        </w:rPr>
        <w:t>n grid:asmadmin /dev/mapper/RECO</w:t>
      </w:r>
      <w:r w:rsidR="00705AC6" w:rsidRPr="00B35351">
        <w:rPr>
          <w:szCs w:val="24"/>
        </w:rPr>
        <w:t xml:space="preserve">p1 </w:t>
      </w:r>
    </w:p>
    <w:p w:rsidR="00705AC6" w:rsidRPr="00B35351" w:rsidRDefault="00733B24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[root@c</w:t>
      </w:r>
      <w:r w:rsidR="00705AC6">
        <w:rPr>
          <w:szCs w:val="24"/>
        </w:rPr>
        <w:t>64db</w:t>
      </w:r>
      <w:r w:rsidR="00705AC6" w:rsidRPr="00B35351">
        <w:rPr>
          <w:szCs w:val="24"/>
        </w:rPr>
        <w:t>1~]#chow</w:t>
      </w:r>
      <w:r w:rsidR="00705AC6">
        <w:rPr>
          <w:szCs w:val="24"/>
        </w:rPr>
        <w:t>n grid:asmadmin /dev/mapper/BACKUP</w:t>
      </w:r>
      <w:r w:rsidR="00705AC6" w:rsidRPr="00B35351">
        <w:rPr>
          <w:szCs w:val="24"/>
        </w:rPr>
        <w:t>p1</w:t>
      </w:r>
    </w:p>
    <w:p w:rsidR="00705AC6" w:rsidRPr="00B35351" w:rsidRDefault="00733B24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[root@c</w:t>
      </w:r>
      <w:r w:rsidR="00705AC6">
        <w:rPr>
          <w:szCs w:val="24"/>
        </w:rPr>
        <w:t>64db</w:t>
      </w:r>
      <w:r w:rsidR="00705AC6" w:rsidRPr="00B35351">
        <w:rPr>
          <w:szCs w:val="24"/>
        </w:rPr>
        <w:t>1~</w:t>
      </w:r>
      <w:r w:rsidR="00705AC6">
        <w:rPr>
          <w:szCs w:val="24"/>
        </w:rPr>
        <w:t>]#chmod 660 /dev/mapper/ORASYSTEM</w:t>
      </w:r>
      <w:r w:rsidR="00705AC6" w:rsidRPr="00B35351">
        <w:rPr>
          <w:szCs w:val="24"/>
        </w:rPr>
        <w:t xml:space="preserve">1p1 </w:t>
      </w:r>
    </w:p>
    <w:p w:rsidR="00705AC6" w:rsidRPr="00B35351" w:rsidRDefault="00733B24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[root@c</w:t>
      </w:r>
      <w:r w:rsidR="00705AC6">
        <w:rPr>
          <w:szCs w:val="24"/>
        </w:rPr>
        <w:t>64db</w:t>
      </w:r>
      <w:r w:rsidR="00705AC6" w:rsidRPr="00B35351">
        <w:rPr>
          <w:szCs w:val="24"/>
        </w:rPr>
        <w:t>1~</w:t>
      </w:r>
      <w:r w:rsidR="00705AC6">
        <w:rPr>
          <w:szCs w:val="24"/>
        </w:rPr>
        <w:t>]#chmod 660 /dev/mapper/ORASYSTEM</w:t>
      </w:r>
      <w:r w:rsidR="00705AC6" w:rsidRPr="00B35351">
        <w:rPr>
          <w:szCs w:val="24"/>
        </w:rPr>
        <w:t xml:space="preserve">2p1 </w:t>
      </w:r>
    </w:p>
    <w:p w:rsidR="00705AC6" w:rsidRPr="00B35351" w:rsidRDefault="00733B24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[root@c</w:t>
      </w:r>
      <w:r w:rsidR="00705AC6">
        <w:rPr>
          <w:szCs w:val="24"/>
        </w:rPr>
        <w:t>64db</w:t>
      </w:r>
      <w:r w:rsidR="00705AC6" w:rsidRPr="00B35351">
        <w:rPr>
          <w:szCs w:val="24"/>
        </w:rPr>
        <w:t>1~</w:t>
      </w:r>
      <w:r w:rsidR="00705AC6">
        <w:rPr>
          <w:szCs w:val="24"/>
        </w:rPr>
        <w:t>]#chmod 660 /dev/mapper/ORASYSTEM</w:t>
      </w:r>
      <w:r w:rsidR="00705AC6" w:rsidRPr="00B35351">
        <w:rPr>
          <w:szCs w:val="24"/>
        </w:rPr>
        <w:t xml:space="preserve">3p1 </w:t>
      </w:r>
    </w:p>
    <w:p w:rsidR="00705AC6" w:rsidRPr="00B35351" w:rsidRDefault="00733B24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[root@c</w:t>
      </w:r>
      <w:r w:rsidR="00705AC6">
        <w:rPr>
          <w:szCs w:val="24"/>
        </w:rPr>
        <w:t>64db</w:t>
      </w:r>
      <w:r w:rsidR="00705AC6" w:rsidRPr="00B35351">
        <w:rPr>
          <w:szCs w:val="24"/>
        </w:rPr>
        <w:t xml:space="preserve">1~]#chmod 660 /dev/mapper/DATAp1 </w:t>
      </w:r>
    </w:p>
    <w:p w:rsidR="00705AC6" w:rsidRDefault="00733B24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[root@c</w:t>
      </w:r>
      <w:r w:rsidR="00705AC6">
        <w:rPr>
          <w:szCs w:val="24"/>
        </w:rPr>
        <w:t>64db1~]#chmod 660 /dev/mapper/RECO</w:t>
      </w:r>
      <w:r w:rsidR="00705AC6" w:rsidRPr="00B35351">
        <w:rPr>
          <w:szCs w:val="24"/>
        </w:rPr>
        <w:t>p1</w:t>
      </w:r>
    </w:p>
    <w:p w:rsidR="00705AC6" w:rsidRDefault="00733B24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[root@c</w:t>
      </w:r>
      <w:r w:rsidR="00705AC6">
        <w:rPr>
          <w:szCs w:val="24"/>
        </w:rPr>
        <w:t>64db1~]#chmod 660 /dev/mapper/BACKUP</w:t>
      </w:r>
      <w:r w:rsidR="00705AC6" w:rsidRPr="00B35351">
        <w:rPr>
          <w:szCs w:val="24"/>
        </w:rPr>
        <w:t>p1</w:t>
      </w:r>
    </w:p>
    <w:p w:rsidR="00705AC6" w:rsidRPr="00331AD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55356D" w:rsidRDefault="00705AC6" w:rsidP="00705AC6">
      <w:pPr>
        <w:spacing w:line="312" w:lineRule="auto"/>
        <w:rPr>
          <w:szCs w:val="24"/>
          <w:lang w:val="fr-FR"/>
        </w:rPr>
      </w:pPr>
      <w:r w:rsidRPr="0055356D">
        <w:rPr>
          <w:szCs w:val="24"/>
          <w:lang w:val="fr-FR"/>
        </w:rPr>
        <w:t>Sửa file /etc/rc.local</w:t>
      </w:r>
    </w:p>
    <w:p w:rsidR="00705AC6" w:rsidRPr="00157B9D" w:rsidRDefault="00733B24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  <w:lang w:val="fr-FR"/>
        </w:rPr>
      </w:pPr>
      <w:r>
        <w:rPr>
          <w:szCs w:val="24"/>
          <w:lang w:val="fr-FR"/>
        </w:rPr>
        <w:t>[root@c</w:t>
      </w:r>
      <w:r w:rsidR="00705AC6">
        <w:rPr>
          <w:szCs w:val="24"/>
          <w:lang w:val="fr-FR"/>
        </w:rPr>
        <w:t>64db</w:t>
      </w:r>
      <w:r w:rsidR="00705AC6" w:rsidRPr="00157B9D">
        <w:rPr>
          <w:szCs w:val="24"/>
          <w:lang w:val="fr-FR"/>
        </w:rPr>
        <w:t>1]# vi /etc/rc.local</w:t>
      </w:r>
    </w:p>
    <w:p w:rsidR="00705AC6" w:rsidRPr="00C728C3" w:rsidRDefault="00705AC6" w:rsidP="00733B24">
      <w:pPr>
        <w:spacing w:before="0" w:after="0"/>
        <w:ind w:left="0"/>
        <w:rPr>
          <w:szCs w:val="24"/>
          <w:lang w:val="fr-FR"/>
        </w:rPr>
      </w:pPr>
    </w:p>
    <w:p w:rsidR="00705AC6" w:rsidRPr="0055356D" w:rsidRDefault="00705AC6" w:rsidP="00705AC6">
      <w:pPr>
        <w:spacing w:line="312" w:lineRule="auto"/>
        <w:rPr>
          <w:szCs w:val="24"/>
        </w:rPr>
      </w:pPr>
      <w:r w:rsidRPr="0055356D">
        <w:rPr>
          <w:szCs w:val="24"/>
        </w:rPr>
        <w:t>Thêm vào các dòng sau</w:t>
      </w:r>
    </w:p>
    <w:p w:rsidR="00705AC6" w:rsidRPr="006F363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6F3633">
        <w:rPr>
          <w:szCs w:val="24"/>
        </w:rPr>
        <w:t>sleep 20</w:t>
      </w:r>
    </w:p>
    <w:p w:rsidR="00705AC6" w:rsidRPr="00B35351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chown grid:asmadmin</w:t>
      </w:r>
      <w:r w:rsidRPr="00B35351">
        <w:rPr>
          <w:szCs w:val="24"/>
        </w:rPr>
        <w:t xml:space="preserve"> </w:t>
      </w:r>
      <w:r>
        <w:rPr>
          <w:szCs w:val="24"/>
        </w:rPr>
        <w:t>/dev/mapper/ORASYSTEM1</w:t>
      </w:r>
      <w:r w:rsidRPr="00B35351">
        <w:rPr>
          <w:szCs w:val="24"/>
        </w:rPr>
        <w:t>p1</w:t>
      </w:r>
    </w:p>
    <w:p w:rsidR="00705AC6" w:rsidRPr="00B35351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 xml:space="preserve"> chown grid:asmadmin</w:t>
      </w:r>
      <w:r w:rsidRPr="00B35351">
        <w:rPr>
          <w:szCs w:val="24"/>
        </w:rPr>
        <w:t xml:space="preserve"> </w:t>
      </w:r>
      <w:r>
        <w:rPr>
          <w:szCs w:val="24"/>
        </w:rPr>
        <w:t>/dev/mapper/ORASYSTEM2</w:t>
      </w:r>
      <w:r w:rsidRPr="00B35351">
        <w:rPr>
          <w:szCs w:val="24"/>
        </w:rPr>
        <w:t>p1</w:t>
      </w:r>
    </w:p>
    <w:p w:rsidR="00705AC6" w:rsidRPr="00B35351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B35351">
        <w:rPr>
          <w:szCs w:val="24"/>
        </w:rPr>
        <w:t>chown gri</w:t>
      </w:r>
      <w:r>
        <w:rPr>
          <w:szCs w:val="24"/>
        </w:rPr>
        <w:t>d:asmadmin /dev/mapper/ORASYSTEM3</w:t>
      </w:r>
      <w:r w:rsidRPr="00B35351">
        <w:rPr>
          <w:szCs w:val="24"/>
        </w:rPr>
        <w:t>p1</w:t>
      </w:r>
    </w:p>
    <w:p w:rsidR="00705AC6" w:rsidRPr="00B35351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chown grid:asmadmin</w:t>
      </w:r>
      <w:r w:rsidRPr="00B35351">
        <w:rPr>
          <w:szCs w:val="24"/>
        </w:rPr>
        <w:t xml:space="preserve"> /dev/mapper/DATAp1 </w:t>
      </w:r>
    </w:p>
    <w:p w:rsidR="00705AC6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B35351">
        <w:rPr>
          <w:szCs w:val="24"/>
        </w:rPr>
        <w:t>chow</w:t>
      </w:r>
      <w:r>
        <w:rPr>
          <w:szCs w:val="24"/>
        </w:rPr>
        <w:t>n grid:asmadmin /dev/mapper/RECO</w:t>
      </w:r>
      <w:r w:rsidRPr="00B35351">
        <w:rPr>
          <w:szCs w:val="24"/>
        </w:rPr>
        <w:t xml:space="preserve">p1 </w:t>
      </w:r>
    </w:p>
    <w:p w:rsidR="00705AC6" w:rsidRPr="00B35351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B35351">
        <w:rPr>
          <w:szCs w:val="24"/>
        </w:rPr>
        <w:t>chow</w:t>
      </w:r>
      <w:r>
        <w:rPr>
          <w:szCs w:val="24"/>
        </w:rPr>
        <w:t>n grid:asmadmin /dev/mapper/BACKUP</w:t>
      </w:r>
      <w:r w:rsidRPr="00B35351">
        <w:rPr>
          <w:szCs w:val="24"/>
        </w:rPr>
        <w:t>p1</w:t>
      </w:r>
    </w:p>
    <w:p w:rsidR="00705AC6" w:rsidRPr="00B35351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chmod 660 /dev/mapper/ORASYSTEM</w:t>
      </w:r>
      <w:r w:rsidRPr="00B35351">
        <w:rPr>
          <w:szCs w:val="24"/>
        </w:rPr>
        <w:t xml:space="preserve">1p1 </w:t>
      </w:r>
    </w:p>
    <w:p w:rsidR="00705AC6" w:rsidRPr="00B35351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chmod 660 /dev/mapper/ORASYSTEM</w:t>
      </w:r>
      <w:r w:rsidRPr="00B35351">
        <w:rPr>
          <w:szCs w:val="24"/>
        </w:rPr>
        <w:t xml:space="preserve">2p1 </w:t>
      </w:r>
    </w:p>
    <w:p w:rsidR="00705AC6" w:rsidRPr="00B35351" w:rsidRDefault="007F203B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 xml:space="preserve"> </w:t>
      </w:r>
      <w:r w:rsidR="00705AC6">
        <w:rPr>
          <w:szCs w:val="24"/>
        </w:rPr>
        <w:t>chmod 660 /dev/mapper/ORASYSTEM</w:t>
      </w:r>
      <w:r w:rsidR="00705AC6" w:rsidRPr="00B35351">
        <w:rPr>
          <w:szCs w:val="24"/>
        </w:rPr>
        <w:t xml:space="preserve">3p1 </w:t>
      </w:r>
    </w:p>
    <w:p w:rsidR="00705AC6" w:rsidRPr="00B35351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B35351">
        <w:rPr>
          <w:szCs w:val="24"/>
        </w:rPr>
        <w:t xml:space="preserve">chmod 660 /dev/mapper/DATAp1 </w:t>
      </w:r>
    </w:p>
    <w:p w:rsidR="00705AC6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chmod 660 /dev/mapper/RECO</w:t>
      </w:r>
      <w:r w:rsidRPr="00B35351">
        <w:rPr>
          <w:szCs w:val="24"/>
        </w:rPr>
        <w:t>p1</w:t>
      </w:r>
    </w:p>
    <w:p w:rsidR="00705AC6" w:rsidRPr="006F363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chmod 660 /dev/mapper/BACKUP</w:t>
      </w:r>
      <w:r w:rsidRPr="00B35351">
        <w:rPr>
          <w:szCs w:val="24"/>
        </w:rPr>
        <w:t>p1</w:t>
      </w:r>
    </w:p>
    <w:p w:rsidR="00705AC6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6F3633">
        <w:rPr>
          <w:szCs w:val="24"/>
        </w:rPr>
        <w:lastRenderedPageBreak/>
        <w:t>mount -o remount /dev/shm</w:t>
      </w:r>
    </w:p>
    <w:p w:rsidR="00705AC6" w:rsidRPr="00BA6085" w:rsidRDefault="00733B24" w:rsidP="00733B24">
      <w:pPr>
        <w:rPr>
          <w:b/>
        </w:rPr>
      </w:pPr>
      <w:bookmarkStart w:id="56" w:name="_Toc347865287"/>
      <w:bookmarkStart w:id="57" w:name="_Toc349747075"/>
      <w:r>
        <w:rPr>
          <w:b/>
        </w:rPr>
        <w:t xml:space="preserve">c, </w:t>
      </w:r>
      <w:r w:rsidR="00705AC6" w:rsidRPr="00BA6085">
        <w:rPr>
          <w:b/>
        </w:rPr>
        <w:t>Format  Disk</w:t>
      </w:r>
      <w:bookmarkEnd w:id="56"/>
      <w:bookmarkEnd w:id="57"/>
    </w:p>
    <w:p w:rsidR="00705AC6" w:rsidRPr="00331AD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t>Login với User Root trên Node1</w:t>
      </w:r>
    </w:p>
    <w:p w:rsidR="00705AC6" w:rsidRPr="00331AD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t>Lưu ý chỉ làm trên 1 Node</w:t>
      </w:r>
    </w:p>
    <w:p w:rsidR="00705AC6" w:rsidRPr="00331AD3" w:rsidRDefault="00705AC6" w:rsidP="00705AC6">
      <w:pPr>
        <w:spacing w:line="312" w:lineRule="auto"/>
        <w:rPr>
          <w:szCs w:val="24"/>
        </w:rPr>
      </w:pPr>
      <w:r w:rsidRPr="00331AD3">
        <w:rPr>
          <w:szCs w:val="24"/>
        </w:rPr>
        <w:t>Chạy các lệnh :</w:t>
      </w:r>
    </w:p>
    <w:p w:rsidR="00705AC6" w:rsidRPr="00D90BCB" w:rsidRDefault="00733B24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 xml:space="preserve"> [root@c</w:t>
      </w:r>
      <w:r w:rsidR="00705AC6">
        <w:rPr>
          <w:szCs w:val="24"/>
        </w:rPr>
        <w:t>64db</w:t>
      </w:r>
      <w:r w:rsidR="00705AC6" w:rsidRPr="00D90BCB">
        <w:rPr>
          <w:szCs w:val="24"/>
        </w:rPr>
        <w:t>1 ~]# dd if=/</w:t>
      </w:r>
      <w:r w:rsidR="00705AC6">
        <w:rPr>
          <w:szCs w:val="24"/>
        </w:rPr>
        <w:t>dev/zero of=/dev/mapper/ORASYSTEM</w:t>
      </w:r>
      <w:r w:rsidR="00705AC6" w:rsidRPr="00D90BCB">
        <w:rPr>
          <w:szCs w:val="24"/>
        </w:rPr>
        <w:t>1p1 bs=12400 count=1000</w:t>
      </w:r>
    </w:p>
    <w:p w:rsidR="00705AC6" w:rsidRPr="00D90BCB" w:rsidRDefault="00733B24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[root@c</w:t>
      </w:r>
      <w:r w:rsidR="00705AC6">
        <w:rPr>
          <w:szCs w:val="24"/>
        </w:rPr>
        <w:t>64db</w:t>
      </w:r>
      <w:r w:rsidR="00705AC6" w:rsidRPr="00D90BCB">
        <w:rPr>
          <w:szCs w:val="24"/>
        </w:rPr>
        <w:t>1 ~]# dd if=/</w:t>
      </w:r>
      <w:r w:rsidR="00705AC6">
        <w:rPr>
          <w:szCs w:val="24"/>
        </w:rPr>
        <w:t>dev/zero of=/dev/mapper/ORASYSTEM</w:t>
      </w:r>
      <w:r w:rsidR="00705AC6" w:rsidRPr="00D90BCB">
        <w:rPr>
          <w:szCs w:val="24"/>
        </w:rPr>
        <w:t>2p1 bs=12400 count=1000</w:t>
      </w:r>
    </w:p>
    <w:p w:rsidR="00705AC6" w:rsidRPr="00D90BCB" w:rsidRDefault="00733B24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[root@c</w:t>
      </w:r>
      <w:r w:rsidR="00705AC6">
        <w:rPr>
          <w:szCs w:val="24"/>
        </w:rPr>
        <w:t>64db</w:t>
      </w:r>
      <w:r w:rsidR="00705AC6" w:rsidRPr="00D90BCB">
        <w:rPr>
          <w:szCs w:val="24"/>
        </w:rPr>
        <w:t>1 ~]# dd if=/</w:t>
      </w:r>
      <w:r w:rsidR="00705AC6">
        <w:rPr>
          <w:szCs w:val="24"/>
        </w:rPr>
        <w:t>dev/zero of=/dev/mapper/ORASYSTEM</w:t>
      </w:r>
      <w:r w:rsidR="00705AC6" w:rsidRPr="00D90BCB">
        <w:rPr>
          <w:szCs w:val="24"/>
        </w:rPr>
        <w:t>3p1 bs=12400 count=1000</w:t>
      </w:r>
    </w:p>
    <w:p w:rsidR="00705AC6" w:rsidRPr="00D90BCB" w:rsidRDefault="00733B24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[root@c</w:t>
      </w:r>
      <w:r w:rsidR="00705AC6">
        <w:rPr>
          <w:szCs w:val="24"/>
        </w:rPr>
        <w:t>64db</w:t>
      </w:r>
      <w:r w:rsidR="00705AC6" w:rsidRPr="00D90BCB">
        <w:rPr>
          <w:szCs w:val="24"/>
        </w:rPr>
        <w:t>1 ~]# dd if=/dev/zero of=/dev/mapper/DATAp1 bs=12400 count=1000</w:t>
      </w:r>
    </w:p>
    <w:p w:rsidR="00705AC6" w:rsidRDefault="00733B24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[root@c</w:t>
      </w:r>
      <w:r w:rsidR="00705AC6">
        <w:rPr>
          <w:szCs w:val="24"/>
        </w:rPr>
        <w:t>64db</w:t>
      </w:r>
      <w:r w:rsidR="00705AC6" w:rsidRPr="00D90BCB">
        <w:rPr>
          <w:szCs w:val="24"/>
        </w:rPr>
        <w:t xml:space="preserve">1 ~]# dd </w:t>
      </w:r>
      <w:r w:rsidR="00705AC6">
        <w:rPr>
          <w:szCs w:val="24"/>
        </w:rPr>
        <w:t>if=/dev/zero of=/dev/mapper/RECO</w:t>
      </w:r>
      <w:r w:rsidR="00705AC6" w:rsidRPr="00D90BCB">
        <w:rPr>
          <w:szCs w:val="24"/>
        </w:rPr>
        <w:t>p1 bs=12400 count=1000</w:t>
      </w:r>
    </w:p>
    <w:p w:rsidR="00705AC6" w:rsidRPr="00331AD3" w:rsidRDefault="00733B24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[root@c</w:t>
      </w:r>
      <w:r w:rsidR="00705AC6">
        <w:rPr>
          <w:szCs w:val="24"/>
        </w:rPr>
        <w:t>64db</w:t>
      </w:r>
      <w:r w:rsidR="00705AC6" w:rsidRPr="00D90BCB">
        <w:rPr>
          <w:szCs w:val="24"/>
        </w:rPr>
        <w:t xml:space="preserve">1 ~]# dd </w:t>
      </w:r>
      <w:r w:rsidR="00705AC6">
        <w:rPr>
          <w:szCs w:val="24"/>
        </w:rPr>
        <w:t>if=/dev/zero of=/dev/mapper/BACKUP</w:t>
      </w:r>
      <w:r w:rsidR="00705AC6" w:rsidRPr="00D90BCB">
        <w:rPr>
          <w:szCs w:val="24"/>
        </w:rPr>
        <w:t>p1 bs=12400 count=1000</w:t>
      </w:r>
    </w:p>
    <w:p w:rsidR="00705AC6" w:rsidRPr="00331AD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05AC6" w:rsidRPr="00733B24" w:rsidRDefault="00705AC6" w:rsidP="00733B24">
      <w:pPr>
        <w:pStyle w:val="Heading4"/>
        <w:rPr>
          <w:sz w:val="24"/>
          <w:szCs w:val="24"/>
        </w:rPr>
      </w:pPr>
      <w:bookmarkStart w:id="58" w:name="_Toc347865288"/>
      <w:bookmarkStart w:id="59" w:name="_Toc349747076"/>
      <w:r w:rsidRPr="00733B24">
        <w:rPr>
          <w:sz w:val="24"/>
          <w:szCs w:val="24"/>
        </w:rPr>
        <w:t>Giải nén bộ cài</w:t>
      </w:r>
      <w:bookmarkEnd w:id="58"/>
      <w:bookmarkEnd w:id="59"/>
    </w:p>
    <w:p w:rsidR="00705AC6" w:rsidRPr="00331AD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t>Copy bộ cài grid vào /u01</w:t>
      </w:r>
    </w:p>
    <w:p w:rsidR="00705AC6" w:rsidRPr="00331AD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t>Giải nén với User Root</w:t>
      </w:r>
    </w:p>
    <w:p w:rsidR="00705AC6" w:rsidRPr="00331AD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>
        <w:t>Copy vào cả 2 Node</w:t>
      </w:r>
    </w:p>
    <w:p w:rsidR="00705AC6" w:rsidRPr="00331AD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  <w:lang w:val="fr-FR"/>
        </w:rPr>
      </w:pPr>
      <w:r w:rsidRPr="00331AD3">
        <w:rPr>
          <w:szCs w:val="24"/>
          <w:lang w:val="fr-FR"/>
        </w:rPr>
        <w:t>[root@</w:t>
      </w:r>
      <w:r w:rsidR="00733B24">
        <w:rPr>
          <w:szCs w:val="24"/>
          <w:lang w:val="fr-FR"/>
        </w:rPr>
        <w:t>c</w:t>
      </w:r>
      <w:r>
        <w:rPr>
          <w:szCs w:val="24"/>
          <w:lang w:val="fr-FR"/>
        </w:rPr>
        <w:t>64db</w:t>
      </w:r>
      <w:r w:rsidRPr="00AD2923">
        <w:rPr>
          <w:szCs w:val="24"/>
          <w:lang w:val="fr-FR"/>
        </w:rPr>
        <w:t>1</w:t>
      </w:r>
      <w:r w:rsidRPr="00331AD3">
        <w:rPr>
          <w:szCs w:val="24"/>
          <w:lang w:val="fr-FR"/>
        </w:rPr>
        <w:t xml:space="preserve"> u01]# cd /u01</w:t>
      </w:r>
    </w:p>
    <w:p w:rsidR="00705AC6" w:rsidRPr="00331AD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331AD3">
        <w:rPr>
          <w:szCs w:val="24"/>
        </w:rPr>
        <w:t>[root@</w:t>
      </w:r>
      <w:r w:rsidR="00733B24">
        <w:rPr>
          <w:szCs w:val="24"/>
        </w:rPr>
        <w:t>c</w:t>
      </w:r>
      <w:r>
        <w:rPr>
          <w:szCs w:val="24"/>
        </w:rPr>
        <w:t>64db</w:t>
      </w:r>
      <w:r w:rsidRPr="00AD2923">
        <w:rPr>
          <w:szCs w:val="24"/>
        </w:rPr>
        <w:t>1</w:t>
      </w:r>
      <w:r w:rsidRPr="00331AD3">
        <w:rPr>
          <w:szCs w:val="24"/>
        </w:rPr>
        <w:t xml:space="preserve"> u01]# unzip grid_112030_Linux-x86-64.zip</w:t>
      </w:r>
    </w:p>
    <w:p w:rsidR="00705AC6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331AD3">
        <w:rPr>
          <w:szCs w:val="24"/>
        </w:rPr>
        <w:t>[root@</w:t>
      </w:r>
      <w:r w:rsidR="00733B24">
        <w:rPr>
          <w:szCs w:val="24"/>
        </w:rPr>
        <w:t>c</w:t>
      </w:r>
      <w:r>
        <w:rPr>
          <w:szCs w:val="24"/>
        </w:rPr>
        <w:t>64db</w:t>
      </w:r>
      <w:r w:rsidRPr="00AD2923">
        <w:rPr>
          <w:szCs w:val="24"/>
        </w:rPr>
        <w:t>1</w:t>
      </w:r>
      <w:r w:rsidRPr="00331AD3">
        <w:rPr>
          <w:szCs w:val="24"/>
        </w:rPr>
        <w:t xml:space="preserve"> u01]# chown -R grid:oinstall grid</w:t>
      </w:r>
    </w:p>
    <w:p w:rsidR="00705AC6" w:rsidRPr="00331AD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331AD3">
        <w:rPr>
          <w:szCs w:val="24"/>
        </w:rPr>
        <w:t>[root@</w:t>
      </w:r>
      <w:r w:rsidR="00733B24">
        <w:rPr>
          <w:szCs w:val="24"/>
        </w:rPr>
        <w:t>c</w:t>
      </w:r>
      <w:r>
        <w:rPr>
          <w:szCs w:val="24"/>
        </w:rPr>
        <w:t>64db</w:t>
      </w:r>
      <w:r w:rsidRPr="00AD2923">
        <w:rPr>
          <w:szCs w:val="24"/>
        </w:rPr>
        <w:t>1</w:t>
      </w:r>
      <w:r w:rsidRPr="00331AD3">
        <w:rPr>
          <w:szCs w:val="24"/>
        </w:rPr>
        <w:t xml:space="preserve"> u01]# chown -R </w:t>
      </w:r>
      <w:r>
        <w:rPr>
          <w:szCs w:val="24"/>
        </w:rPr>
        <w:t xml:space="preserve">775 </w:t>
      </w:r>
      <w:r w:rsidRPr="00331AD3">
        <w:rPr>
          <w:szCs w:val="24"/>
        </w:rPr>
        <w:t xml:space="preserve"> grid</w:t>
      </w:r>
    </w:p>
    <w:p w:rsidR="00705AC6" w:rsidRPr="00733B24" w:rsidRDefault="00705AC6" w:rsidP="00733B24">
      <w:pPr>
        <w:pStyle w:val="Heading4"/>
        <w:rPr>
          <w:sz w:val="24"/>
          <w:szCs w:val="24"/>
        </w:rPr>
      </w:pPr>
      <w:bookmarkStart w:id="60" w:name="_Toc347865289"/>
      <w:bookmarkStart w:id="61" w:name="_Toc349747077"/>
      <w:r w:rsidRPr="00733B24">
        <w:rPr>
          <w:sz w:val="24"/>
          <w:szCs w:val="24"/>
        </w:rPr>
        <w:t>Cài đặt Package CVU</w:t>
      </w:r>
      <w:bookmarkEnd w:id="60"/>
      <w:bookmarkEnd w:id="61"/>
    </w:p>
    <w:p w:rsidR="00705AC6" w:rsidRPr="00331AD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t>Chạy với User Root</w:t>
      </w:r>
    </w:p>
    <w:p w:rsidR="00705AC6" w:rsidRPr="00331AD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t>Thực hiện trên cả 2 Node</w:t>
      </w:r>
    </w:p>
    <w:p w:rsidR="00705AC6" w:rsidRPr="00331AD3" w:rsidRDefault="00705AC6" w:rsidP="00705AC6">
      <w:pPr>
        <w:pStyle w:val="ListParagraph"/>
        <w:numPr>
          <w:ilvl w:val="0"/>
          <w:numId w:val="8"/>
        </w:numPr>
        <w:spacing w:after="160" w:line="312" w:lineRule="auto"/>
        <w:jc w:val="both"/>
      </w:pPr>
      <w:r>
        <w:t>Package nằm trong thư mụ</w:t>
      </w:r>
      <w:r w:rsidRPr="00331AD3">
        <w:t>c rpm của đường dẫn chứa bộ cài Grid</w:t>
      </w:r>
    </w:p>
    <w:p w:rsidR="00705AC6" w:rsidRPr="00331AD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331AD3">
        <w:rPr>
          <w:szCs w:val="24"/>
        </w:rPr>
        <w:lastRenderedPageBreak/>
        <w:t>[root@</w:t>
      </w:r>
      <w:r w:rsidR="00733B24">
        <w:rPr>
          <w:szCs w:val="24"/>
        </w:rPr>
        <w:t>c</w:t>
      </w:r>
      <w:r>
        <w:rPr>
          <w:szCs w:val="24"/>
        </w:rPr>
        <w:t>64db</w:t>
      </w:r>
      <w:r w:rsidRPr="00AD2923">
        <w:rPr>
          <w:szCs w:val="24"/>
        </w:rPr>
        <w:t>1</w:t>
      </w:r>
      <w:r w:rsidRPr="00331AD3">
        <w:rPr>
          <w:szCs w:val="24"/>
        </w:rPr>
        <w:t xml:space="preserve"> grid]# cd /u01/grid/rpm/</w:t>
      </w:r>
    </w:p>
    <w:p w:rsidR="00705AC6" w:rsidRPr="00331AD3" w:rsidRDefault="00705AC6" w:rsidP="00705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331AD3">
        <w:rPr>
          <w:szCs w:val="24"/>
        </w:rPr>
        <w:t>[root@</w:t>
      </w:r>
      <w:r w:rsidR="00733B24">
        <w:rPr>
          <w:szCs w:val="24"/>
        </w:rPr>
        <w:t>c</w:t>
      </w:r>
      <w:r>
        <w:rPr>
          <w:szCs w:val="24"/>
        </w:rPr>
        <w:t>64db</w:t>
      </w:r>
      <w:r w:rsidRPr="00AD2923">
        <w:rPr>
          <w:szCs w:val="24"/>
        </w:rPr>
        <w:t>1</w:t>
      </w:r>
      <w:r w:rsidRPr="00331AD3">
        <w:rPr>
          <w:szCs w:val="24"/>
        </w:rPr>
        <w:t xml:space="preserve"> rpm]# rpm -Uvh cvuqdisk-1.0.9-1.rpm</w:t>
      </w:r>
    </w:p>
    <w:p w:rsidR="00705AC6" w:rsidRPr="00705AC6" w:rsidRDefault="00705AC6" w:rsidP="00705AC6">
      <w:pPr>
        <w:ind w:left="0"/>
      </w:pPr>
    </w:p>
    <w:p w:rsidR="00D56F87" w:rsidRDefault="00E8484B" w:rsidP="00D56F87">
      <w:pPr>
        <w:pStyle w:val="Heading2"/>
      </w:pPr>
      <w:r>
        <w:t>Cài đặt,cấu hình hệ thống</w:t>
      </w:r>
    </w:p>
    <w:p w:rsidR="0077409E" w:rsidRPr="00331AD3" w:rsidRDefault="0077409E" w:rsidP="006870DE">
      <w:pPr>
        <w:pStyle w:val="Heading3"/>
      </w:pPr>
      <w:bookmarkStart w:id="62" w:name="_Toc347865291"/>
      <w:bookmarkStart w:id="63" w:name="_Toc349747079"/>
      <w:r w:rsidRPr="00331AD3">
        <w:t>Lưu đồ cài đặt, cấu hình hệ thống</w:t>
      </w:r>
      <w:bookmarkEnd w:id="62"/>
      <w:bookmarkEnd w:id="63"/>
    </w:p>
    <w:p w:rsidR="0077409E" w:rsidRPr="00331AD3" w:rsidRDefault="0077409E" w:rsidP="0077409E">
      <w:pPr>
        <w:spacing w:line="312" w:lineRule="auto"/>
        <w:rPr>
          <w:szCs w:val="24"/>
        </w:rPr>
      </w:pPr>
      <w:r w:rsidRPr="00331AD3">
        <w:rPr>
          <w:szCs w:val="24"/>
        </w:rPr>
        <w:t>Các bước cài đặt</w:t>
      </w:r>
    </w:p>
    <w:p w:rsidR="0077409E" w:rsidRPr="00331AD3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t>Cài đặt Grid Infrastructure 11gR2</w:t>
      </w:r>
    </w:p>
    <w:p w:rsidR="0077409E" w:rsidRPr="00331AD3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t>Cấu hình ASM Disk Group</w:t>
      </w:r>
    </w:p>
    <w:p w:rsidR="0077409E" w:rsidRPr="00331AD3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t>Cài đặt Database Software 11gR2</w:t>
      </w:r>
    </w:p>
    <w:p w:rsidR="0077409E" w:rsidRPr="00331AD3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t>Tạo Database</w:t>
      </w:r>
    </w:p>
    <w:p w:rsidR="0077409E" w:rsidRPr="00331AD3" w:rsidRDefault="0077409E" w:rsidP="006870DE">
      <w:pPr>
        <w:pStyle w:val="Heading3"/>
      </w:pPr>
      <w:bookmarkStart w:id="64" w:name="_Toc347865292"/>
      <w:bookmarkStart w:id="65" w:name="_Toc349747080"/>
      <w:r w:rsidRPr="00331AD3">
        <w:t>Các bước cài đặt chi tiết</w:t>
      </w:r>
      <w:bookmarkEnd w:id="64"/>
      <w:bookmarkEnd w:id="65"/>
    </w:p>
    <w:p w:rsidR="0077409E" w:rsidRPr="006870DE" w:rsidRDefault="0077409E" w:rsidP="006870DE">
      <w:pPr>
        <w:pStyle w:val="Heading4"/>
        <w:rPr>
          <w:sz w:val="24"/>
          <w:szCs w:val="24"/>
        </w:rPr>
      </w:pPr>
      <w:bookmarkStart w:id="66" w:name="_Toc349747081"/>
      <w:r w:rsidRPr="006870DE">
        <w:rPr>
          <w:sz w:val="24"/>
          <w:szCs w:val="24"/>
        </w:rPr>
        <w:t>Cài đặt Grid Infrastructure 11gR2</w:t>
      </w:r>
      <w:bookmarkEnd w:id="66"/>
    </w:p>
    <w:p w:rsidR="0077409E" w:rsidRPr="00331AD3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t>Máy tính tiến hành Remote cài đặt phải cài phần mềm X-Manager</w:t>
      </w:r>
    </w:p>
    <w:p w:rsidR="0077409E" w:rsidRPr="00331AD3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t>Máy tính  tiến hành Remote bật X-Passive của phần mềm X-Manager</w:t>
      </w:r>
    </w:p>
    <w:p w:rsidR="0077409E" w:rsidRPr="00331AD3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t>Làm trên 1 Node</w:t>
      </w:r>
    </w:p>
    <w:p w:rsidR="0077409E" w:rsidRPr="00331AD3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t>Thực hiện với User Grid</w:t>
      </w:r>
    </w:p>
    <w:p w:rsidR="0077409E" w:rsidRPr="00331AD3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t>Chú ý thay địa chỉ được bôi đỏ phía dưới bằng IP của máy tính tiến hành Remote</w:t>
      </w:r>
    </w:p>
    <w:p w:rsidR="0077409E" w:rsidRPr="00331AD3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331AD3">
        <w:rPr>
          <w:szCs w:val="24"/>
        </w:rPr>
        <w:t>[grid@</w:t>
      </w:r>
      <w:r w:rsidR="006870DE">
        <w:rPr>
          <w:szCs w:val="24"/>
        </w:rPr>
        <w:t>c64db</w:t>
      </w:r>
      <w:r w:rsidRPr="00AD2923">
        <w:rPr>
          <w:szCs w:val="24"/>
        </w:rPr>
        <w:t>1</w:t>
      </w:r>
      <w:r w:rsidRPr="00331AD3">
        <w:rPr>
          <w:szCs w:val="24"/>
        </w:rPr>
        <w:t xml:space="preserve"> ~]$ cd /u01/grid</w:t>
      </w:r>
    </w:p>
    <w:p w:rsidR="0077409E" w:rsidRPr="00331AD3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331AD3">
        <w:rPr>
          <w:szCs w:val="24"/>
        </w:rPr>
        <w:t>[grid@</w:t>
      </w:r>
      <w:r w:rsidR="006870DE">
        <w:rPr>
          <w:szCs w:val="24"/>
        </w:rPr>
        <w:t>c64db</w:t>
      </w:r>
      <w:r w:rsidRPr="00AD2923">
        <w:rPr>
          <w:szCs w:val="24"/>
        </w:rPr>
        <w:t>1</w:t>
      </w:r>
      <w:r w:rsidRPr="00331AD3">
        <w:rPr>
          <w:szCs w:val="24"/>
        </w:rPr>
        <w:t xml:space="preserve"> grid]$ export DISPLAY=</w:t>
      </w:r>
      <w:r w:rsidR="00BB3333">
        <w:rPr>
          <w:color w:val="FF0000"/>
          <w:szCs w:val="24"/>
        </w:rPr>
        <w:t>10.48.97.50</w:t>
      </w:r>
      <w:r w:rsidRPr="00331AD3">
        <w:rPr>
          <w:szCs w:val="24"/>
        </w:rPr>
        <w:t>:0.0</w:t>
      </w:r>
    </w:p>
    <w:p w:rsidR="0077409E" w:rsidRPr="00331AD3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331AD3">
        <w:rPr>
          <w:szCs w:val="24"/>
        </w:rPr>
        <w:t>[grid@</w:t>
      </w:r>
      <w:r w:rsidR="006870DE">
        <w:rPr>
          <w:szCs w:val="24"/>
        </w:rPr>
        <w:t>c64db</w:t>
      </w:r>
      <w:r w:rsidRPr="00AD2923">
        <w:rPr>
          <w:szCs w:val="24"/>
        </w:rPr>
        <w:t>1</w:t>
      </w:r>
      <w:r w:rsidRPr="00331AD3">
        <w:rPr>
          <w:szCs w:val="24"/>
        </w:rPr>
        <w:t xml:space="preserve"> grid]$ ./runInstaller</w:t>
      </w:r>
    </w:p>
    <w:p w:rsidR="0077409E" w:rsidRPr="007638E3" w:rsidRDefault="0077409E" w:rsidP="0077409E">
      <w:pPr>
        <w:spacing w:line="312" w:lineRule="auto"/>
      </w:pPr>
    </w:p>
    <w:p w:rsidR="0077409E" w:rsidRDefault="0077409E" w:rsidP="00435994">
      <w:pPr>
        <w:spacing w:line="312" w:lineRule="auto"/>
        <w:ind w:left="0"/>
      </w:pPr>
    </w:p>
    <w:p w:rsidR="00435994" w:rsidRDefault="00435994" w:rsidP="00435994">
      <w:pPr>
        <w:spacing w:line="312" w:lineRule="auto"/>
        <w:ind w:left="0"/>
      </w:pPr>
    </w:p>
    <w:p w:rsidR="00435994" w:rsidRDefault="00435994" w:rsidP="00435994">
      <w:pPr>
        <w:spacing w:line="312" w:lineRule="auto"/>
        <w:ind w:left="0"/>
      </w:pPr>
    </w:p>
    <w:p w:rsidR="00435994" w:rsidRDefault="00435994" w:rsidP="00435994">
      <w:pPr>
        <w:spacing w:line="312" w:lineRule="auto"/>
        <w:ind w:left="0"/>
      </w:pPr>
    </w:p>
    <w:p w:rsidR="00435994" w:rsidRDefault="00435994" w:rsidP="00435994">
      <w:pPr>
        <w:spacing w:line="312" w:lineRule="auto"/>
        <w:ind w:left="0"/>
      </w:pPr>
    </w:p>
    <w:p w:rsidR="00435994" w:rsidRPr="007638E3" w:rsidRDefault="00435994" w:rsidP="00435994">
      <w:pPr>
        <w:spacing w:line="312" w:lineRule="auto"/>
        <w:ind w:left="0"/>
      </w:pPr>
    </w:p>
    <w:p w:rsidR="0077409E" w:rsidRPr="00331AD3" w:rsidRDefault="0077409E" w:rsidP="0077409E">
      <w:pPr>
        <w:spacing w:line="312" w:lineRule="auto"/>
        <w:rPr>
          <w:szCs w:val="24"/>
        </w:rPr>
      </w:pPr>
      <w:r w:rsidRPr="00331AD3">
        <w:rPr>
          <w:szCs w:val="24"/>
        </w:rPr>
        <w:t>Màn hình</w:t>
      </w:r>
    </w:p>
    <w:p w:rsidR="0077409E" w:rsidRPr="00331AD3" w:rsidRDefault="0077409E" w:rsidP="0077409E">
      <w:pPr>
        <w:spacing w:line="312" w:lineRule="auto"/>
        <w:rPr>
          <w:szCs w:val="24"/>
        </w:rPr>
      </w:pPr>
      <w:r w:rsidRPr="00331AD3">
        <w:rPr>
          <w:szCs w:val="24"/>
        </w:rPr>
        <w:t>Bước 1</w:t>
      </w:r>
    </w:p>
    <w:p w:rsidR="0077409E" w:rsidRPr="00331AD3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lastRenderedPageBreak/>
        <w:t>Chọn Skip software updates</w:t>
      </w:r>
    </w:p>
    <w:p w:rsidR="0077409E" w:rsidRDefault="0077409E" w:rsidP="00435994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t>Chọn Next</w:t>
      </w:r>
    </w:p>
    <w:p w:rsidR="0077409E" w:rsidRPr="007638E3" w:rsidRDefault="00227CB5" w:rsidP="00435994">
      <w:pPr>
        <w:pStyle w:val="ListParagraph"/>
        <w:spacing w:after="160" w:line="312" w:lineRule="auto"/>
        <w:ind w:left="0"/>
        <w:jc w:val="both"/>
      </w:pPr>
      <w:r w:rsidRPr="0077409E">
        <w:rPr>
          <w:noProof/>
          <w:lang w:eastAsia="ja-JP"/>
        </w:rPr>
        <w:drawing>
          <wp:inline distT="0" distB="0" distL="0" distR="0">
            <wp:extent cx="5305425" cy="335597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331AD3" w:rsidRDefault="0077409E" w:rsidP="0077409E">
      <w:pPr>
        <w:spacing w:line="312" w:lineRule="auto"/>
        <w:rPr>
          <w:szCs w:val="24"/>
        </w:rPr>
      </w:pPr>
      <w:r w:rsidRPr="00331AD3">
        <w:rPr>
          <w:szCs w:val="24"/>
        </w:rPr>
        <w:t>Bước 2</w:t>
      </w:r>
    </w:p>
    <w:p w:rsidR="0077409E" w:rsidRPr="00331AD3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t>Chọn Install and Configure Oracle Grid Infrastructure for a Cluster</w:t>
      </w:r>
    </w:p>
    <w:p w:rsidR="0077409E" w:rsidRPr="00331AD3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t>Chọn Next</w:t>
      </w:r>
    </w:p>
    <w:p w:rsidR="0077409E" w:rsidRPr="007638E3" w:rsidRDefault="00227CB5" w:rsidP="00435994">
      <w:pPr>
        <w:spacing w:line="312" w:lineRule="auto"/>
        <w:ind w:left="0"/>
      </w:pPr>
      <w:r w:rsidRPr="0077409E">
        <w:rPr>
          <w:noProof/>
          <w:szCs w:val="24"/>
          <w:lang w:eastAsia="ja-JP"/>
        </w:rPr>
        <w:drawing>
          <wp:inline distT="0" distB="0" distL="0" distR="0">
            <wp:extent cx="5201920" cy="32867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331AD3" w:rsidRDefault="0077409E" w:rsidP="0077409E">
      <w:pPr>
        <w:spacing w:line="312" w:lineRule="auto"/>
        <w:rPr>
          <w:szCs w:val="24"/>
        </w:rPr>
      </w:pPr>
      <w:r w:rsidRPr="00331AD3">
        <w:rPr>
          <w:szCs w:val="24"/>
        </w:rPr>
        <w:t>Bước 3</w:t>
      </w:r>
    </w:p>
    <w:p w:rsidR="0077409E" w:rsidRPr="00331AD3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t>Chọn Advanced Installtion</w:t>
      </w:r>
    </w:p>
    <w:p w:rsidR="0077409E" w:rsidRPr="00331AD3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lastRenderedPageBreak/>
        <w:t>Chọn Next</w:t>
      </w:r>
    </w:p>
    <w:p w:rsidR="0077409E" w:rsidRPr="007638E3" w:rsidRDefault="00227CB5" w:rsidP="00435994">
      <w:pPr>
        <w:spacing w:line="312" w:lineRule="auto"/>
        <w:ind w:left="0"/>
      </w:pPr>
      <w:r w:rsidRPr="0077409E">
        <w:rPr>
          <w:noProof/>
          <w:szCs w:val="24"/>
          <w:lang w:eastAsia="ja-JP"/>
        </w:rPr>
        <w:drawing>
          <wp:inline distT="0" distB="0" distL="0" distR="0">
            <wp:extent cx="5012055" cy="3252470"/>
            <wp:effectExtent l="0" t="0" r="0" b="508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331AD3" w:rsidRDefault="0077409E" w:rsidP="0077409E">
      <w:pPr>
        <w:spacing w:line="312" w:lineRule="auto"/>
        <w:rPr>
          <w:szCs w:val="24"/>
        </w:rPr>
      </w:pPr>
      <w:r w:rsidRPr="00331AD3">
        <w:rPr>
          <w:szCs w:val="24"/>
        </w:rPr>
        <w:t>Bước 4</w:t>
      </w:r>
    </w:p>
    <w:p w:rsidR="0077409E" w:rsidRPr="00331AD3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t>Chọn Next</w:t>
      </w:r>
    </w:p>
    <w:p w:rsidR="0077409E" w:rsidRPr="00331AD3" w:rsidRDefault="00227CB5" w:rsidP="00435994">
      <w:pPr>
        <w:spacing w:line="312" w:lineRule="auto"/>
        <w:ind w:left="0"/>
        <w:rPr>
          <w:szCs w:val="24"/>
        </w:rPr>
      </w:pPr>
      <w:r w:rsidRPr="0077409E">
        <w:rPr>
          <w:noProof/>
          <w:szCs w:val="24"/>
          <w:lang w:eastAsia="ja-JP"/>
        </w:rPr>
        <w:drawing>
          <wp:inline distT="0" distB="0" distL="0" distR="0">
            <wp:extent cx="4899660" cy="355409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7638E3" w:rsidRDefault="0077409E" w:rsidP="00435994">
      <w:pPr>
        <w:spacing w:line="312" w:lineRule="auto"/>
        <w:ind w:left="0"/>
      </w:pPr>
    </w:p>
    <w:p w:rsidR="0077409E" w:rsidRPr="00331AD3" w:rsidRDefault="0077409E" w:rsidP="0077409E">
      <w:pPr>
        <w:spacing w:line="312" w:lineRule="auto"/>
        <w:rPr>
          <w:szCs w:val="24"/>
        </w:rPr>
      </w:pPr>
      <w:r w:rsidRPr="00331AD3">
        <w:rPr>
          <w:szCs w:val="24"/>
        </w:rPr>
        <w:t>Bước 5</w:t>
      </w:r>
    </w:p>
    <w:p w:rsidR="0077409E" w:rsidRPr="00331AD3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lastRenderedPageBreak/>
        <w:t>Bỏ chọn Configure GNS</w:t>
      </w:r>
    </w:p>
    <w:p w:rsidR="0077409E" w:rsidRDefault="007F203B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>
        <w:t>Điền Cluster Name = c64db</w:t>
      </w:r>
      <w:r w:rsidR="0077409E" w:rsidRPr="00331AD3">
        <w:t>-cluster</w:t>
      </w:r>
    </w:p>
    <w:p w:rsidR="007F203B" w:rsidRPr="00331AD3" w:rsidRDefault="007F203B" w:rsidP="007F203B">
      <w:pPr>
        <w:pStyle w:val="ListParagraph"/>
        <w:spacing w:after="160" w:line="312" w:lineRule="auto"/>
        <w:ind w:left="360"/>
        <w:jc w:val="both"/>
      </w:pPr>
      <w:r>
        <w:t xml:space="preserve">               SCAN Name = c64db-scan</w:t>
      </w:r>
    </w:p>
    <w:p w:rsidR="0077409E" w:rsidRPr="00331AD3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t>Chọn Next</w:t>
      </w:r>
    </w:p>
    <w:p w:rsidR="0077409E" w:rsidRPr="007638E3" w:rsidRDefault="00227CB5" w:rsidP="00435994">
      <w:pPr>
        <w:spacing w:line="312" w:lineRule="auto"/>
        <w:ind w:left="0"/>
      </w:pPr>
      <w:r w:rsidRPr="00E45DBD">
        <w:rPr>
          <w:noProof/>
          <w:lang w:eastAsia="ja-JP"/>
        </w:rPr>
        <w:drawing>
          <wp:inline distT="0" distB="0" distL="0" distR="0">
            <wp:extent cx="5123815" cy="3407410"/>
            <wp:effectExtent l="0" t="0" r="635" b="2540"/>
            <wp:docPr id="5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331AD3" w:rsidRDefault="0077409E" w:rsidP="0077409E">
      <w:pPr>
        <w:spacing w:line="312" w:lineRule="auto"/>
        <w:rPr>
          <w:szCs w:val="24"/>
        </w:rPr>
      </w:pPr>
      <w:r w:rsidRPr="00331AD3">
        <w:rPr>
          <w:szCs w:val="24"/>
        </w:rPr>
        <w:t>Bước 6</w:t>
      </w:r>
    </w:p>
    <w:p w:rsidR="0077409E" w:rsidRPr="00331AD3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t>Chọn Add…</w:t>
      </w:r>
    </w:p>
    <w:p w:rsidR="0077409E" w:rsidRPr="00435994" w:rsidRDefault="00227CB5" w:rsidP="00435994">
      <w:pPr>
        <w:spacing w:line="312" w:lineRule="auto"/>
        <w:ind w:left="0"/>
        <w:rPr>
          <w:szCs w:val="24"/>
        </w:rPr>
      </w:pPr>
      <w:r w:rsidRPr="00E45DBD">
        <w:rPr>
          <w:noProof/>
          <w:lang w:eastAsia="ja-JP"/>
        </w:rPr>
        <w:drawing>
          <wp:inline distT="0" distB="0" distL="0" distR="0">
            <wp:extent cx="5072380" cy="3312795"/>
            <wp:effectExtent l="0" t="0" r="0" b="1905"/>
            <wp:docPr id="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8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331AD3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lastRenderedPageBreak/>
        <w:t>Cửa sổ hiện ra thì điền thông tin của Node2 để Add vào Cluster</w:t>
      </w:r>
    </w:p>
    <w:p w:rsidR="0077409E" w:rsidRPr="00331AD3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t>Chọn OK để quay lại cửa sổ trước</w:t>
      </w:r>
    </w:p>
    <w:p w:rsidR="0077409E" w:rsidRPr="007638E3" w:rsidRDefault="00227CB5" w:rsidP="0077409E">
      <w:pPr>
        <w:spacing w:line="312" w:lineRule="auto"/>
      </w:pPr>
      <w:r w:rsidRPr="00E45DBD">
        <w:rPr>
          <w:noProof/>
          <w:lang w:eastAsia="ja-JP"/>
        </w:rPr>
        <w:drawing>
          <wp:inline distT="0" distB="0" distL="0" distR="0">
            <wp:extent cx="4468495" cy="2199640"/>
            <wp:effectExtent l="0" t="0" r="8255" b="0"/>
            <wp:docPr id="7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Default="004610C4" w:rsidP="0077409E">
      <w:pPr>
        <w:spacing w:line="312" w:lineRule="auto"/>
      </w:pPr>
      <w:r>
        <w:br/>
      </w:r>
    </w:p>
    <w:p w:rsidR="004610C4" w:rsidRDefault="004610C4" w:rsidP="0077409E">
      <w:pPr>
        <w:spacing w:line="312" w:lineRule="auto"/>
      </w:pPr>
    </w:p>
    <w:p w:rsidR="004610C4" w:rsidRDefault="004610C4" w:rsidP="0077409E">
      <w:pPr>
        <w:spacing w:line="312" w:lineRule="auto"/>
      </w:pPr>
    </w:p>
    <w:p w:rsidR="004610C4" w:rsidRDefault="004610C4" w:rsidP="0077409E">
      <w:pPr>
        <w:spacing w:line="312" w:lineRule="auto"/>
      </w:pPr>
    </w:p>
    <w:p w:rsidR="004610C4" w:rsidRDefault="004610C4" w:rsidP="0077409E">
      <w:pPr>
        <w:spacing w:line="312" w:lineRule="auto"/>
      </w:pPr>
    </w:p>
    <w:p w:rsidR="004610C4" w:rsidRDefault="004610C4" w:rsidP="0077409E">
      <w:pPr>
        <w:spacing w:line="312" w:lineRule="auto"/>
      </w:pPr>
    </w:p>
    <w:p w:rsidR="004610C4" w:rsidRDefault="004610C4" w:rsidP="0077409E">
      <w:pPr>
        <w:spacing w:line="312" w:lineRule="auto"/>
      </w:pPr>
    </w:p>
    <w:p w:rsidR="0077409E" w:rsidRPr="00331AD3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331AD3">
        <w:t>Chọn SSH Connectivity</w:t>
      </w:r>
      <w:r>
        <w:t>…</w:t>
      </w:r>
    </w:p>
    <w:p w:rsidR="0077409E" w:rsidRPr="004610C4" w:rsidRDefault="00227CB5" w:rsidP="004610C4">
      <w:pPr>
        <w:spacing w:line="312" w:lineRule="auto"/>
        <w:ind w:left="0"/>
        <w:rPr>
          <w:szCs w:val="24"/>
        </w:rPr>
      </w:pPr>
      <w:r w:rsidRPr="00E45DBD">
        <w:rPr>
          <w:noProof/>
          <w:lang w:eastAsia="ja-JP"/>
        </w:rPr>
        <w:lastRenderedPageBreak/>
        <w:drawing>
          <wp:inline distT="0" distB="0" distL="0" distR="0">
            <wp:extent cx="5158740" cy="3898900"/>
            <wp:effectExtent l="0" t="0" r="3810" b="6350"/>
            <wp:docPr id="8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Default="0077409E" w:rsidP="0068020C">
      <w:pPr>
        <w:spacing w:line="312" w:lineRule="auto"/>
        <w:ind w:left="0"/>
      </w:pPr>
    </w:p>
    <w:p w:rsidR="0077409E" w:rsidRPr="008F7E86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F7E86">
        <w:t>Điền Password của User Grid</w:t>
      </w:r>
    </w:p>
    <w:p w:rsidR="0077409E" w:rsidRPr="008F7E86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F7E86">
        <w:t>Chọn Setup</w:t>
      </w:r>
    </w:p>
    <w:p w:rsidR="0077409E" w:rsidRDefault="00227CB5" w:rsidP="0068020C">
      <w:pPr>
        <w:spacing w:line="312" w:lineRule="auto"/>
        <w:ind w:left="0"/>
        <w:rPr>
          <w:noProof/>
        </w:rPr>
      </w:pPr>
      <w:r w:rsidRPr="00E45DBD">
        <w:rPr>
          <w:noProof/>
          <w:lang w:eastAsia="ja-JP"/>
        </w:rPr>
        <w:drawing>
          <wp:inline distT="0" distB="0" distL="0" distR="0">
            <wp:extent cx="5055235" cy="3510915"/>
            <wp:effectExtent l="0" t="0" r="0" b="0"/>
            <wp:docPr id="9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Default="0077409E" w:rsidP="0077409E">
      <w:pPr>
        <w:spacing w:line="312" w:lineRule="auto"/>
      </w:pPr>
    </w:p>
    <w:p w:rsidR="0077409E" w:rsidRPr="008F7E86" w:rsidRDefault="0077409E" w:rsidP="0077409E">
      <w:pPr>
        <w:spacing w:line="312" w:lineRule="auto"/>
        <w:rPr>
          <w:szCs w:val="24"/>
        </w:rPr>
      </w:pPr>
      <w:r w:rsidRPr="008F7E86">
        <w:rPr>
          <w:szCs w:val="24"/>
        </w:rPr>
        <w:lastRenderedPageBreak/>
        <w:t>Quá trình cài đặt SSH</w:t>
      </w:r>
    </w:p>
    <w:p w:rsidR="0077409E" w:rsidRPr="007638E3" w:rsidRDefault="00227CB5" w:rsidP="0077409E">
      <w:pPr>
        <w:spacing w:line="312" w:lineRule="auto"/>
      </w:pPr>
      <w:r w:rsidRPr="0077409E">
        <w:rPr>
          <w:noProof/>
          <w:szCs w:val="24"/>
          <w:lang w:eastAsia="ja-JP"/>
        </w:rPr>
        <w:drawing>
          <wp:inline distT="0" distB="0" distL="0" distR="0">
            <wp:extent cx="3312795" cy="733425"/>
            <wp:effectExtent l="0" t="0" r="1905" b="952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8F7E86" w:rsidRDefault="0077409E" w:rsidP="0068020C">
      <w:pPr>
        <w:spacing w:line="312" w:lineRule="auto"/>
        <w:ind w:left="0"/>
        <w:rPr>
          <w:szCs w:val="24"/>
        </w:rPr>
      </w:pPr>
    </w:p>
    <w:p w:rsidR="0077409E" w:rsidRPr="008F7E86" w:rsidRDefault="0077409E" w:rsidP="0077409E">
      <w:pPr>
        <w:spacing w:line="312" w:lineRule="auto"/>
        <w:rPr>
          <w:szCs w:val="24"/>
        </w:rPr>
      </w:pPr>
      <w:r w:rsidRPr="008F7E86">
        <w:rPr>
          <w:szCs w:val="24"/>
        </w:rPr>
        <w:t>Cài đặt SSH thành công</w:t>
      </w:r>
    </w:p>
    <w:p w:rsidR="0077409E" w:rsidRPr="008F7E86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F7E86">
        <w:t xml:space="preserve">Chọn OK </w:t>
      </w:r>
    </w:p>
    <w:p w:rsidR="0077409E" w:rsidRPr="007638E3" w:rsidRDefault="00227CB5" w:rsidP="0077409E">
      <w:pPr>
        <w:spacing w:line="312" w:lineRule="auto"/>
      </w:pPr>
      <w:r w:rsidRPr="0077409E">
        <w:rPr>
          <w:noProof/>
          <w:szCs w:val="24"/>
          <w:lang w:eastAsia="ja-JP"/>
        </w:rPr>
        <w:drawing>
          <wp:inline distT="0" distB="0" distL="0" distR="0">
            <wp:extent cx="4873625" cy="1198880"/>
            <wp:effectExtent l="0" t="0" r="3175" b="127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Default="0077409E" w:rsidP="0077409E">
      <w:pPr>
        <w:spacing w:line="312" w:lineRule="auto"/>
        <w:rPr>
          <w:szCs w:val="24"/>
        </w:rPr>
      </w:pPr>
    </w:p>
    <w:p w:rsidR="0068020C" w:rsidRDefault="0068020C" w:rsidP="0077409E">
      <w:pPr>
        <w:spacing w:line="312" w:lineRule="auto"/>
        <w:rPr>
          <w:szCs w:val="24"/>
        </w:rPr>
      </w:pPr>
    </w:p>
    <w:p w:rsidR="0077409E" w:rsidRDefault="0077409E" w:rsidP="00197995">
      <w:pPr>
        <w:spacing w:line="312" w:lineRule="auto"/>
        <w:rPr>
          <w:szCs w:val="24"/>
        </w:rPr>
      </w:pPr>
      <w:r w:rsidRPr="008F7E86">
        <w:rPr>
          <w:szCs w:val="24"/>
        </w:rPr>
        <w:t>Quay lại cửa sổ chính chọn Next</w:t>
      </w:r>
    </w:p>
    <w:p w:rsidR="0077409E" w:rsidRPr="008F7E86" w:rsidRDefault="00227CB5" w:rsidP="00197995">
      <w:pPr>
        <w:spacing w:line="312" w:lineRule="auto"/>
        <w:ind w:left="0"/>
        <w:rPr>
          <w:szCs w:val="24"/>
        </w:rPr>
      </w:pPr>
      <w:r w:rsidRPr="00E45DBD">
        <w:rPr>
          <w:noProof/>
          <w:lang w:eastAsia="ja-JP"/>
        </w:rPr>
        <w:drawing>
          <wp:inline distT="0" distB="0" distL="0" distR="0">
            <wp:extent cx="5166995" cy="4037330"/>
            <wp:effectExtent l="0" t="0" r="0" b="1270"/>
            <wp:docPr id="12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5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8F7E86" w:rsidRDefault="0077409E" w:rsidP="0077409E">
      <w:pPr>
        <w:spacing w:line="312" w:lineRule="auto"/>
        <w:rPr>
          <w:szCs w:val="24"/>
        </w:rPr>
      </w:pPr>
      <w:r w:rsidRPr="008F7E86">
        <w:rPr>
          <w:szCs w:val="24"/>
        </w:rPr>
        <w:t>Bước 7</w:t>
      </w:r>
    </w:p>
    <w:p w:rsidR="0077409E" w:rsidRPr="008F7E86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F7E86">
        <w:lastRenderedPageBreak/>
        <w:t>Chọn như hình</w:t>
      </w:r>
    </w:p>
    <w:p w:rsidR="0077409E" w:rsidRPr="008F7E86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F7E86">
        <w:t>Chọn Next</w:t>
      </w:r>
    </w:p>
    <w:p w:rsidR="0077409E" w:rsidRPr="00197995" w:rsidRDefault="00227CB5" w:rsidP="00197995">
      <w:pPr>
        <w:spacing w:line="312" w:lineRule="auto"/>
        <w:ind w:left="0"/>
      </w:pPr>
      <w:r w:rsidRPr="00E45DBD">
        <w:rPr>
          <w:noProof/>
          <w:lang w:eastAsia="ja-JP"/>
        </w:rPr>
        <w:drawing>
          <wp:inline distT="0" distB="0" distL="0" distR="0">
            <wp:extent cx="5106670" cy="3347085"/>
            <wp:effectExtent l="0" t="0" r="0" b="5715"/>
            <wp:docPr id="13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8F7E86" w:rsidRDefault="0077409E" w:rsidP="0077409E">
      <w:pPr>
        <w:spacing w:line="312" w:lineRule="auto"/>
        <w:rPr>
          <w:szCs w:val="24"/>
        </w:rPr>
      </w:pPr>
      <w:r w:rsidRPr="008F7E86">
        <w:rPr>
          <w:szCs w:val="24"/>
        </w:rPr>
        <w:t>Bước 8</w:t>
      </w:r>
    </w:p>
    <w:p w:rsidR="0077409E" w:rsidRPr="009A65F3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F7E86">
        <w:t>Chọn Oracle Automatic Storage Management (Oracle ASM)</w:t>
      </w:r>
    </w:p>
    <w:p w:rsidR="0077409E" w:rsidRPr="00197995" w:rsidRDefault="00227CB5" w:rsidP="00197995">
      <w:pPr>
        <w:spacing w:line="312" w:lineRule="auto"/>
        <w:ind w:left="0"/>
      </w:pPr>
      <w:r w:rsidRPr="00E45DBD">
        <w:rPr>
          <w:noProof/>
          <w:lang w:eastAsia="ja-JP"/>
        </w:rPr>
        <w:drawing>
          <wp:inline distT="0" distB="0" distL="0" distR="0">
            <wp:extent cx="5201920" cy="3588385"/>
            <wp:effectExtent l="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8F7E86" w:rsidRDefault="0077409E" w:rsidP="0077409E">
      <w:pPr>
        <w:spacing w:line="312" w:lineRule="auto"/>
        <w:rPr>
          <w:szCs w:val="24"/>
        </w:rPr>
      </w:pPr>
      <w:r w:rsidRPr="008F7E86">
        <w:rPr>
          <w:szCs w:val="24"/>
        </w:rPr>
        <w:t>Bước 9</w:t>
      </w:r>
    </w:p>
    <w:p w:rsidR="0077409E" w:rsidRPr="008F7E86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F7E86">
        <w:lastRenderedPageBreak/>
        <w:t>Điền tên Disk Group Name = OCR</w:t>
      </w:r>
      <w:r w:rsidR="004610C4">
        <w:t>_</w:t>
      </w:r>
      <w:r w:rsidRPr="008F7E86">
        <w:t>VOTE</w:t>
      </w:r>
    </w:p>
    <w:p w:rsidR="0077409E" w:rsidRPr="008F7E86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F7E86">
        <w:t>Chọn Change Discovery Path</w:t>
      </w:r>
    </w:p>
    <w:p w:rsidR="0077409E" w:rsidRPr="008F7E86" w:rsidRDefault="00227CB5" w:rsidP="00197995">
      <w:pPr>
        <w:spacing w:line="312" w:lineRule="auto"/>
        <w:ind w:left="0"/>
      </w:pPr>
      <w:r w:rsidRPr="0077409E">
        <w:rPr>
          <w:noProof/>
          <w:szCs w:val="24"/>
          <w:lang w:eastAsia="ja-JP"/>
        </w:rPr>
        <w:drawing>
          <wp:inline distT="0" distB="0" distL="0" distR="0">
            <wp:extent cx="5046345" cy="3433445"/>
            <wp:effectExtent l="0" t="0" r="1905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8F7E86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>
        <w:t>Điền  /dev/mapper/</w:t>
      </w:r>
      <w:r w:rsidRPr="008F7E86">
        <w:t>*</w:t>
      </w:r>
    </w:p>
    <w:p w:rsidR="0077409E" w:rsidRPr="008F7E86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F7E86">
        <w:t>Chọn OK</w:t>
      </w:r>
    </w:p>
    <w:p w:rsidR="00197995" w:rsidRDefault="00227CB5" w:rsidP="004610C4">
      <w:pPr>
        <w:spacing w:line="312" w:lineRule="auto"/>
        <w:rPr>
          <w:noProof/>
        </w:rPr>
      </w:pPr>
      <w:r w:rsidRPr="00E45DBD">
        <w:rPr>
          <w:noProof/>
          <w:lang w:eastAsia="ja-JP"/>
        </w:rPr>
        <w:drawing>
          <wp:inline distT="0" distB="0" distL="0" distR="0">
            <wp:extent cx="3390265" cy="983615"/>
            <wp:effectExtent l="0" t="0" r="635" b="698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0C4" w:rsidRDefault="004610C4" w:rsidP="004610C4">
      <w:pPr>
        <w:spacing w:line="312" w:lineRule="auto"/>
        <w:rPr>
          <w:noProof/>
        </w:rPr>
      </w:pPr>
    </w:p>
    <w:p w:rsidR="004610C4" w:rsidRDefault="004610C4" w:rsidP="004610C4">
      <w:pPr>
        <w:spacing w:line="312" w:lineRule="auto"/>
        <w:rPr>
          <w:noProof/>
        </w:rPr>
      </w:pPr>
    </w:p>
    <w:p w:rsidR="004610C4" w:rsidRDefault="004610C4" w:rsidP="004610C4">
      <w:pPr>
        <w:spacing w:line="312" w:lineRule="auto"/>
        <w:rPr>
          <w:noProof/>
        </w:rPr>
      </w:pPr>
    </w:p>
    <w:p w:rsidR="004610C4" w:rsidRDefault="004610C4" w:rsidP="004610C4">
      <w:pPr>
        <w:spacing w:line="312" w:lineRule="auto"/>
        <w:rPr>
          <w:noProof/>
        </w:rPr>
      </w:pPr>
    </w:p>
    <w:p w:rsidR="004610C4" w:rsidRDefault="004610C4" w:rsidP="004610C4">
      <w:pPr>
        <w:spacing w:line="312" w:lineRule="auto"/>
        <w:rPr>
          <w:noProof/>
        </w:rPr>
      </w:pPr>
    </w:p>
    <w:p w:rsidR="004610C4" w:rsidRDefault="004610C4" w:rsidP="004610C4">
      <w:pPr>
        <w:spacing w:line="312" w:lineRule="auto"/>
        <w:rPr>
          <w:noProof/>
        </w:rPr>
      </w:pPr>
    </w:p>
    <w:p w:rsidR="004610C4" w:rsidRDefault="004610C4" w:rsidP="004610C4">
      <w:pPr>
        <w:spacing w:line="312" w:lineRule="auto"/>
        <w:rPr>
          <w:noProof/>
        </w:rPr>
      </w:pPr>
    </w:p>
    <w:p w:rsidR="004610C4" w:rsidRDefault="004610C4" w:rsidP="004610C4">
      <w:pPr>
        <w:spacing w:line="312" w:lineRule="auto"/>
        <w:rPr>
          <w:noProof/>
        </w:rPr>
      </w:pPr>
    </w:p>
    <w:p w:rsidR="004610C4" w:rsidRPr="004610C4" w:rsidRDefault="004610C4" w:rsidP="004610C4">
      <w:pPr>
        <w:spacing w:line="312" w:lineRule="auto"/>
        <w:rPr>
          <w:szCs w:val="24"/>
        </w:rPr>
      </w:pPr>
    </w:p>
    <w:p w:rsidR="0077409E" w:rsidRPr="008F7E86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F7E86">
        <w:t>Quay lại cửa sổ trước chọn như hình để Select 3 Disk path</w:t>
      </w:r>
      <w:r>
        <w:t xml:space="preserve"> cho OCRVOTE</w:t>
      </w:r>
    </w:p>
    <w:p w:rsidR="0077409E" w:rsidRPr="008F7E86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F7E86">
        <w:lastRenderedPageBreak/>
        <w:t>Chọn Next</w:t>
      </w:r>
    </w:p>
    <w:p w:rsidR="00197995" w:rsidRPr="007638E3" w:rsidRDefault="00227CB5" w:rsidP="00197995">
      <w:pPr>
        <w:spacing w:line="312" w:lineRule="auto"/>
        <w:ind w:left="0"/>
      </w:pPr>
      <w:r w:rsidRPr="00E45DBD">
        <w:rPr>
          <w:noProof/>
          <w:lang w:eastAsia="ja-JP"/>
        </w:rPr>
        <w:drawing>
          <wp:inline distT="0" distB="0" distL="0" distR="0">
            <wp:extent cx="5236210" cy="3329940"/>
            <wp:effectExtent l="0" t="0" r="2540" b="3810"/>
            <wp:docPr id="17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8F7E86" w:rsidRDefault="0077409E" w:rsidP="0077409E">
      <w:pPr>
        <w:spacing w:line="312" w:lineRule="auto"/>
        <w:rPr>
          <w:szCs w:val="24"/>
        </w:rPr>
      </w:pPr>
      <w:r w:rsidRPr="008F7E86">
        <w:rPr>
          <w:szCs w:val="24"/>
        </w:rPr>
        <w:t>Bước 10</w:t>
      </w:r>
    </w:p>
    <w:p w:rsidR="0077409E" w:rsidRPr="008F7E86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F7E86">
        <w:t>Chọn Use same passwords for these accounts</w:t>
      </w:r>
    </w:p>
    <w:p w:rsidR="0077409E" w:rsidRPr="008F7E86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F7E86">
        <w:t>Điền Password</w:t>
      </w:r>
    </w:p>
    <w:p w:rsidR="0077409E" w:rsidRPr="008F7E86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F7E86">
        <w:t>Chọn Next</w:t>
      </w:r>
    </w:p>
    <w:p w:rsidR="0077409E" w:rsidRPr="007638E3" w:rsidRDefault="00227CB5" w:rsidP="00197995">
      <w:pPr>
        <w:spacing w:line="312" w:lineRule="auto"/>
        <w:ind w:left="0"/>
      </w:pPr>
      <w:r w:rsidRPr="0077409E">
        <w:rPr>
          <w:noProof/>
          <w:szCs w:val="24"/>
          <w:lang w:eastAsia="ja-JP"/>
        </w:rPr>
        <w:drawing>
          <wp:inline distT="0" distB="0" distL="0" distR="0">
            <wp:extent cx="5322570" cy="3338195"/>
            <wp:effectExtent l="0" t="0" r="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8F7E86" w:rsidRDefault="0077409E" w:rsidP="0077409E">
      <w:pPr>
        <w:spacing w:line="312" w:lineRule="auto"/>
        <w:rPr>
          <w:szCs w:val="24"/>
        </w:rPr>
      </w:pPr>
      <w:r w:rsidRPr="008F7E86">
        <w:rPr>
          <w:szCs w:val="24"/>
        </w:rPr>
        <w:t>Nếu Password không đủ độ khó sẽ có Warning, chọn Yes</w:t>
      </w:r>
    </w:p>
    <w:p w:rsidR="0077409E" w:rsidRDefault="00227CB5" w:rsidP="0077409E">
      <w:pPr>
        <w:spacing w:line="312" w:lineRule="auto"/>
        <w:rPr>
          <w:szCs w:val="24"/>
        </w:rPr>
      </w:pPr>
      <w:r w:rsidRPr="0077409E">
        <w:rPr>
          <w:noProof/>
          <w:szCs w:val="24"/>
          <w:lang w:eastAsia="ja-JP"/>
        </w:rPr>
        <w:lastRenderedPageBreak/>
        <w:drawing>
          <wp:inline distT="0" distB="0" distL="0" distR="0">
            <wp:extent cx="4856480" cy="1699260"/>
            <wp:effectExtent l="0" t="0" r="127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E60" w:rsidRDefault="00772E60" w:rsidP="0077409E">
      <w:pPr>
        <w:spacing w:line="312" w:lineRule="auto"/>
        <w:rPr>
          <w:szCs w:val="24"/>
        </w:rPr>
      </w:pPr>
    </w:p>
    <w:p w:rsidR="00772E60" w:rsidRDefault="00772E60" w:rsidP="0077409E">
      <w:pPr>
        <w:spacing w:line="312" w:lineRule="auto"/>
        <w:rPr>
          <w:szCs w:val="24"/>
        </w:rPr>
      </w:pPr>
    </w:p>
    <w:p w:rsidR="00772E60" w:rsidRDefault="00772E60" w:rsidP="0077409E">
      <w:pPr>
        <w:spacing w:line="312" w:lineRule="auto"/>
        <w:rPr>
          <w:szCs w:val="24"/>
        </w:rPr>
      </w:pPr>
    </w:p>
    <w:p w:rsidR="00772E60" w:rsidRPr="008F7E86" w:rsidRDefault="00772E60" w:rsidP="0077409E">
      <w:pPr>
        <w:spacing w:line="312" w:lineRule="auto"/>
        <w:rPr>
          <w:szCs w:val="24"/>
        </w:rPr>
      </w:pPr>
    </w:p>
    <w:p w:rsidR="0077409E" w:rsidRPr="008F7E86" w:rsidRDefault="0077409E" w:rsidP="0077409E">
      <w:pPr>
        <w:spacing w:line="312" w:lineRule="auto"/>
        <w:rPr>
          <w:szCs w:val="24"/>
        </w:rPr>
      </w:pPr>
      <w:r w:rsidRPr="008F7E86">
        <w:rPr>
          <w:szCs w:val="24"/>
        </w:rPr>
        <w:t>Bước 11</w:t>
      </w:r>
    </w:p>
    <w:p w:rsidR="0077409E" w:rsidRPr="008F7E86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F7E86">
        <w:t>Chọn Do not use Intelligent Platform Management interface (IPMI)</w:t>
      </w:r>
    </w:p>
    <w:p w:rsidR="0077409E" w:rsidRPr="008F7E86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F7E86">
        <w:t>Chọn Next</w:t>
      </w:r>
    </w:p>
    <w:p w:rsidR="0077409E" w:rsidRDefault="00227CB5" w:rsidP="00772E60">
      <w:pPr>
        <w:spacing w:line="312" w:lineRule="auto"/>
        <w:ind w:left="0"/>
        <w:rPr>
          <w:noProof/>
          <w:szCs w:val="24"/>
        </w:rPr>
      </w:pPr>
      <w:r w:rsidRPr="0077409E">
        <w:rPr>
          <w:noProof/>
          <w:szCs w:val="24"/>
          <w:lang w:eastAsia="ja-JP"/>
        </w:rPr>
        <w:drawing>
          <wp:inline distT="0" distB="0" distL="0" distR="0">
            <wp:extent cx="5115560" cy="4062730"/>
            <wp:effectExtent l="0" t="0" r="889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60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0C4" w:rsidRPr="00772E60" w:rsidRDefault="004610C4" w:rsidP="00772E60">
      <w:pPr>
        <w:spacing w:line="312" w:lineRule="auto"/>
        <w:ind w:left="0"/>
      </w:pPr>
    </w:p>
    <w:p w:rsidR="0077409E" w:rsidRPr="008F7E86" w:rsidRDefault="0077409E" w:rsidP="0077409E">
      <w:pPr>
        <w:spacing w:line="312" w:lineRule="auto"/>
        <w:rPr>
          <w:szCs w:val="24"/>
        </w:rPr>
      </w:pPr>
      <w:r w:rsidRPr="008F7E86">
        <w:rPr>
          <w:szCs w:val="24"/>
        </w:rPr>
        <w:t>Bước 12</w:t>
      </w:r>
    </w:p>
    <w:p w:rsidR="0077409E" w:rsidRPr="008F7E86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F7E86">
        <w:lastRenderedPageBreak/>
        <w:t>Chọn Next</w:t>
      </w:r>
    </w:p>
    <w:p w:rsidR="0077409E" w:rsidRPr="008F7E86" w:rsidRDefault="00227CB5" w:rsidP="00772E60">
      <w:pPr>
        <w:spacing w:line="312" w:lineRule="auto"/>
        <w:ind w:left="0"/>
        <w:rPr>
          <w:szCs w:val="24"/>
        </w:rPr>
      </w:pPr>
      <w:r w:rsidRPr="0077409E">
        <w:rPr>
          <w:noProof/>
          <w:szCs w:val="24"/>
          <w:lang w:eastAsia="ja-JP"/>
        </w:rPr>
        <w:drawing>
          <wp:inline distT="0" distB="0" distL="0" distR="0">
            <wp:extent cx="5149850" cy="3467735"/>
            <wp:effectExtent l="0" t="0" r="0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8F7E86" w:rsidRDefault="0077409E" w:rsidP="0077409E">
      <w:pPr>
        <w:spacing w:line="312" w:lineRule="auto"/>
        <w:rPr>
          <w:szCs w:val="24"/>
        </w:rPr>
      </w:pPr>
      <w:r w:rsidRPr="008F7E86">
        <w:rPr>
          <w:szCs w:val="24"/>
        </w:rPr>
        <w:t>Bước 13</w:t>
      </w:r>
    </w:p>
    <w:p w:rsidR="0077409E" w:rsidRPr="008F7E86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F7E86">
        <w:t>Chọn Next</w:t>
      </w:r>
    </w:p>
    <w:p w:rsidR="0077409E" w:rsidRPr="00772E60" w:rsidRDefault="00227CB5" w:rsidP="00772E60">
      <w:pPr>
        <w:spacing w:line="312" w:lineRule="auto"/>
        <w:ind w:left="0"/>
      </w:pPr>
      <w:r w:rsidRPr="0077409E">
        <w:rPr>
          <w:noProof/>
          <w:szCs w:val="24"/>
          <w:lang w:eastAsia="ja-JP"/>
        </w:rPr>
        <w:drawing>
          <wp:inline distT="0" distB="0" distL="0" distR="0">
            <wp:extent cx="5046345" cy="3623310"/>
            <wp:effectExtent l="0" t="0" r="1905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8F7E86" w:rsidRDefault="0077409E" w:rsidP="0077409E">
      <w:pPr>
        <w:spacing w:line="312" w:lineRule="auto"/>
        <w:rPr>
          <w:szCs w:val="24"/>
        </w:rPr>
      </w:pPr>
      <w:r w:rsidRPr="008F7E86">
        <w:rPr>
          <w:szCs w:val="24"/>
        </w:rPr>
        <w:t>Bước 14</w:t>
      </w:r>
    </w:p>
    <w:p w:rsidR="0077409E" w:rsidRPr="008F7E86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F7E86">
        <w:lastRenderedPageBreak/>
        <w:t>Chọn Next</w:t>
      </w:r>
    </w:p>
    <w:p w:rsidR="0077409E" w:rsidRPr="007638E3" w:rsidRDefault="00227CB5" w:rsidP="00772E60">
      <w:pPr>
        <w:spacing w:line="312" w:lineRule="auto"/>
        <w:ind w:left="0"/>
      </w:pPr>
      <w:r w:rsidRPr="00E45DBD">
        <w:rPr>
          <w:noProof/>
          <w:lang w:eastAsia="ja-JP"/>
        </w:rPr>
        <w:drawing>
          <wp:inline distT="0" distB="0" distL="0" distR="0">
            <wp:extent cx="5106670" cy="3683635"/>
            <wp:effectExtent l="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8F7E86" w:rsidRDefault="0077409E" w:rsidP="0077409E">
      <w:pPr>
        <w:spacing w:line="312" w:lineRule="auto"/>
        <w:rPr>
          <w:szCs w:val="24"/>
        </w:rPr>
      </w:pPr>
      <w:r w:rsidRPr="008F7E86">
        <w:rPr>
          <w:szCs w:val="24"/>
        </w:rPr>
        <w:t>Quá trình kiểm tra trước khi cài đặt</w:t>
      </w:r>
    </w:p>
    <w:p w:rsidR="0077409E" w:rsidRPr="008F7E86" w:rsidRDefault="00227CB5" w:rsidP="00772E60">
      <w:pPr>
        <w:spacing w:line="312" w:lineRule="auto"/>
        <w:ind w:left="0"/>
        <w:rPr>
          <w:szCs w:val="24"/>
        </w:rPr>
      </w:pPr>
      <w:r w:rsidRPr="0077409E">
        <w:rPr>
          <w:noProof/>
          <w:szCs w:val="24"/>
          <w:lang w:eastAsia="ja-JP"/>
        </w:rPr>
        <w:drawing>
          <wp:inline distT="0" distB="0" distL="0" distR="0">
            <wp:extent cx="5141595" cy="3761105"/>
            <wp:effectExtent l="0" t="0" r="1905" b="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8F7E86" w:rsidRDefault="0077409E" w:rsidP="0077409E">
      <w:pPr>
        <w:spacing w:line="312" w:lineRule="auto"/>
        <w:rPr>
          <w:szCs w:val="24"/>
        </w:rPr>
      </w:pPr>
      <w:r w:rsidRPr="008F7E86">
        <w:rPr>
          <w:szCs w:val="24"/>
        </w:rPr>
        <w:t>Bước 15</w:t>
      </w:r>
    </w:p>
    <w:p w:rsidR="0077409E" w:rsidRPr="008F7E86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F7E86">
        <w:lastRenderedPageBreak/>
        <w:t>Chọn Ignore All</w:t>
      </w:r>
    </w:p>
    <w:p w:rsidR="0077409E" w:rsidRPr="008F7E86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F7E86">
        <w:t>Chọn Next</w:t>
      </w:r>
    </w:p>
    <w:p w:rsidR="0077409E" w:rsidRPr="007638E3" w:rsidRDefault="00227CB5" w:rsidP="00772E60">
      <w:pPr>
        <w:spacing w:line="312" w:lineRule="auto"/>
        <w:ind w:left="0"/>
      </w:pPr>
      <w:r w:rsidRPr="00E45DBD">
        <w:rPr>
          <w:noProof/>
          <w:lang w:eastAsia="ja-JP"/>
        </w:rPr>
        <w:drawing>
          <wp:inline distT="0" distB="0" distL="0" distR="0">
            <wp:extent cx="5158740" cy="3674745"/>
            <wp:effectExtent l="0" t="0" r="3810" b="1905"/>
            <wp:docPr id="25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8F7E86" w:rsidRDefault="0077409E" w:rsidP="0077409E">
      <w:pPr>
        <w:spacing w:line="312" w:lineRule="auto"/>
        <w:rPr>
          <w:szCs w:val="24"/>
        </w:rPr>
      </w:pPr>
      <w:r w:rsidRPr="008F7E86">
        <w:rPr>
          <w:szCs w:val="24"/>
        </w:rPr>
        <w:t>Warning hiện lên chọn Yes</w:t>
      </w:r>
    </w:p>
    <w:p w:rsidR="0077409E" w:rsidRDefault="00227CB5" w:rsidP="0077409E">
      <w:pPr>
        <w:spacing w:line="312" w:lineRule="auto"/>
        <w:rPr>
          <w:szCs w:val="24"/>
        </w:rPr>
      </w:pPr>
      <w:r w:rsidRPr="0077409E">
        <w:rPr>
          <w:noProof/>
          <w:szCs w:val="24"/>
          <w:lang w:eastAsia="ja-JP"/>
        </w:rPr>
        <w:drawing>
          <wp:inline distT="0" distB="0" distL="0" distR="0">
            <wp:extent cx="4848225" cy="1242060"/>
            <wp:effectExtent l="0" t="0" r="9525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Default="0077409E" w:rsidP="00772E60">
      <w:pPr>
        <w:spacing w:line="312" w:lineRule="auto"/>
        <w:ind w:left="0"/>
        <w:rPr>
          <w:szCs w:val="24"/>
        </w:rPr>
      </w:pPr>
    </w:p>
    <w:p w:rsidR="004610C4" w:rsidRDefault="004610C4" w:rsidP="00772E60">
      <w:pPr>
        <w:spacing w:line="312" w:lineRule="auto"/>
        <w:ind w:left="0"/>
        <w:rPr>
          <w:szCs w:val="24"/>
        </w:rPr>
      </w:pPr>
    </w:p>
    <w:p w:rsidR="004610C4" w:rsidRDefault="004610C4" w:rsidP="00772E60">
      <w:pPr>
        <w:spacing w:line="312" w:lineRule="auto"/>
        <w:ind w:left="0"/>
        <w:rPr>
          <w:szCs w:val="24"/>
        </w:rPr>
      </w:pPr>
    </w:p>
    <w:p w:rsidR="004610C4" w:rsidRDefault="004610C4" w:rsidP="00772E60">
      <w:pPr>
        <w:spacing w:line="312" w:lineRule="auto"/>
        <w:ind w:left="0"/>
        <w:rPr>
          <w:szCs w:val="24"/>
        </w:rPr>
      </w:pPr>
    </w:p>
    <w:p w:rsidR="004610C4" w:rsidRDefault="004610C4" w:rsidP="00772E60">
      <w:pPr>
        <w:spacing w:line="312" w:lineRule="auto"/>
        <w:ind w:left="0"/>
        <w:rPr>
          <w:szCs w:val="24"/>
        </w:rPr>
      </w:pPr>
    </w:p>
    <w:p w:rsidR="004610C4" w:rsidRDefault="004610C4" w:rsidP="00772E60">
      <w:pPr>
        <w:spacing w:line="312" w:lineRule="auto"/>
        <w:ind w:left="0"/>
        <w:rPr>
          <w:szCs w:val="24"/>
        </w:rPr>
      </w:pPr>
    </w:p>
    <w:p w:rsidR="004610C4" w:rsidRDefault="004610C4" w:rsidP="00772E60">
      <w:pPr>
        <w:spacing w:line="312" w:lineRule="auto"/>
        <w:ind w:left="0"/>
        <w:rPr>
          <w:szCs w:val="24"/>
        </w:rPr>
      </w:pPr>
    </w:p>
    <w:p w:rsidR="004610C4" w:rsidRDefault="004610C4" w:rsidP="00772E60">
      <w:pPr>
        <w:spacing w:line="312" w:lineRule="auto"/>
        <w:ind w:left="0"/>
        <w:rPr>
          <w:szCs w:val="24"/>
        </w:rPr>
      </w:pPr>
    </w:p>
    <w:p w:rsidR="0077409E" w:rsidRPr="008F7E86" w:rsidRDefault="0077409E" w:rsidP="0077409E">
      <w:pPr>
        <w:spacing w:line="312" w:lineRule="auto"/>
        <w:rPr>
          <w:szCs w:val="24"/>
        </w:rPr>
      </w:pPr>
      <w:r w:rsidRPr="008F7E86">
        <w:rPr>
          <w:szCs w:val="24"/>
        </w:rPr>
        <w:t>Bước 16</w:t>
      </w:r>
    </w:p>
    <w:p w:rsidR="0077409E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8F7E86">
        <w:lastRenderedPageBreak/>
        <w:t>Chọn Install</w:t>
      </w:r>
    </w:p>
    <w:p w:rsidR="00772E60" w:rsidRDefault="00227CB5" w:rsidP="004610C4">
      <w:pPr>
        <w:pStyle w:val="ListParagraph"/>
        <w:spacing w:after="160" w:line="312" w:lineRule="auto"/>
        <w:ind w:left="0"/>
        <w:jc w:val="both"/>
      </w:pPr>
      <w:r w:rsidRPr="00E45DBD">
        <w:rPr>
          <w:noProof/>
          <w:lang w:eastAsia="ja-JP"/>
        </w:rPr>
        <w:drawing>
          <wp:inline distT="0" distB="0" distL="0" distR="0">
            <wp:extent cx="5253355" cy="3830320"/>
            <wp:effectExtent l="0" t="0" r="4445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E60" w:rsidRPr="007638E3" w:rsidRDefault="00772E60" w:rsidP="00772E60">
      <w:pPr>
        <w:spacing w:line="312" w:lineRule="auto"/>
        <w:ind w:left="0"/>
      </w:pPr>
    </w:p>
    <w:p w:rsidR="0077409E" w:rsidRPr="001E1097" w:rsidRDefault="0077409E" w:rsidP="0077409E">
      <w:pPr>
        <w:spacing w:line="312" w:lineRule="auto"/>
        <w:rPr>
          <w:szCs w:val="24"/>
        </w:rPr>
      </w:pPr>
      <w:r w:rsidRPr="001E1097">
        <w:rPr>
          <w:szCs w:val="24"/>
        </w:rPr>
        <w:t>Bước 17</w:t>
      </w:r>
    </w:p>
    <w:p w:rsidR="0077409E" w:rsidRPr="001E1097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1E1097">
        <w:t>Lần lượt chạy từng Script với User Root trên từng Node</w:t>
      </w:r>
    </w:p>
    <w:p w:rsidR="0077409E" w:rsidRPr="001E1097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1E1097">
        <w:t xml:space="preserve">Thứ tự : </w:t>
      </w:r>
    </w:p>
    <w:p w:rsidR="0077409E" w:rsidRPr="001E1097" w:rsidRDefault="0077409E" w:rsidP="0077409E">
      <w:pPr>
        <w:pStyle w:val="ListParagraph"/>
        <w:numPr>
          <w:ilvl w:val="1"/>
          <w:numId w:val="17"/>
        </w:numPr>
        <w:spacing w:after="160" w:line="312" w:lineRule="auto"/>
        <w:jc w:val="both"/>
        <w:rPr>
          <w:lang w:val="fr-FR"/>
        </w:rPr>
      </w:pPr>
      <w:r w:rsidRPr="001E1097">
        <w:rPr>
          <w:lang w:val="fr-FR"/>
        </w:rPr>
        <w:t>Chạy Script 1 trên Node1 rồi Node2</w:t>
      </w:r>
    </w:p>
    <w:p w:rsidR="0077409E" w:rsidRDefault="0077409E" w:rsidP="00772E60">
      <w:pPr>
        <w:pStyle w:val="ListParagraph"/>
        <w:numPr>
          <w:ilvl w:val="1"/>
          <w:numId w:val="17"/>
        </w:numPr>
        <w:spacing w:after="160" w:line="312" w:lineRule="auto"/>
        <w:jc w:val="both"/>
        <w:rPr>
          <w:lang w:val="fr-FR"/>
        </w:rPr>
      </w:pPr>
      <w:r w:rsidRPr="001E1097">
        <w:rPr>
          <w:lang w:val="fr-FR"/>
        </w:rPr>
        <w:t>Chạy Script 2 trên Node1 rồi Node2</w:t>
      </w:r>
    </w:p>
    <w:p w:rsidR="00772E60" w:rsidRPr="00772E60" w:rsidRDefault="00227CB5" w:rsidP="00772E60">
      <w:pPr>
        <w:pStyle w:val="ListParagraph"/>
        <w:spacing w:after="160" w:line="312" w:lineRule="auto"/>
        <w:ind w:left="0"/>
        <w:jc w:val="both"/>
        <w:rPr>
          <w:lang w:val="fr-FR"/>
        </w:rPr>
      </w:pPr>
      <w:r w:rsidRPr="00E45DBD">
        <w:rPr>
          <w:noProof/>
          <w:lang w:eastAsia="ja-JP"/>
        </w:rPr>
        <w:lastRenderedPageBreak/>
        <w:drawing>
          <wp:inline distT="0" distB="0" distL="0" distR="0">
            <wp:extent cx="5201920" cy="3821430"/>
            <wp:effectExtent l="0" t="0" r="0" b="762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Default="0077409E" w:rsidP="0077409E">
      <w:pPr>
        <w:spacing w:line="312" w:lineRule="auto"/>
      </w:pPr>
    </w:p>
    <w:p w:rsidR="0077409E" w:rsidRPr="001E1097" w:rsidRDefault="0077409E" w:rsidP="0077409E">
      <w:pPr>
        <w:spacing w:line="312" w:lineRule="auto"/>
        <w:rPr>
          <w:szCs w:val="24"/>
        </w:rPr>
      </w:pPr>
      <w:r w:rsidRPr="001E1097">
        <w:rPr>
          <w:szCs w:val="24"/>
        </w:rPr>
        <w:t>Script 1</w:t>
      </w:r>
    </w:p>
    <w:p w:rsidR="0077409E" w:rsidRPr="001E1097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1E1097">
        <w:t>Node 1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[root@</w:t>
      </w:r>
      <w:r w:rsidR="00C47907">
        <w:rPr>
          <w:szCs w:val="24"/>
        </w:rPr>
        <w:t>c64db</w:t>
      </w:r>
      <w:r w:rsidRPr="00AD2923">
        <w:rPr>
          <w:szCs w:val="24"/>
        </w:rPr>
        <w:t>1</w:t>
      </w:r>
      <w:r w:rsidRPr="001E1097">
        <w:rPr>
          <w:szCs w:val="24"/>
        </w:rPr>
        <w:t xml:space="preserve"> ~]# /u01/app/oraInventory/orainstRoot.sh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Changing permissions of /u01/app/oraInventory.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Adding read,write permissions for group.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Removing read,write,execute permissions for world.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Changing groupname of /u01/app/oraInventory to oinstall.</w:t>
      </w:r>
    </w:p>
    <w:p w:rsidR="0077409E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The execution of the script is complete.</w:t>
      </w:r>
    </w:p>
    <w:p w:rsidR="00772E60" w:rsidRPr="001E1097" w:rsidRDefault="00772E60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7409E" w:rsidRPr="001E1097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1E1097">
        <w:t>Node2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[root@</w:t>
      </w:r>
      <w:r w:rsidR="00C47907">
        <w:rPr>
          <w:szCs w:val="24"/>
        </w:rPr>
        <w:t>c64db</w:t>
      </w:r>
      <w:r w:rsidRPr="00AD2923">
        <w:rPr>
          <w:szCs w:val="24"/>
        </w:rPr>
        <w:t>1</w:t>
      </w:r>
      <w:r w:rsidRPr="001E1097">
        <w:rPr>
          <w:szCs w:val="24"/>
        </w:rPr>
        <w:t xml:space="preserve"> ~]# /u01/app/oraInventory/orainstRoot.sh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Changing permissions of /u01/app/oraInventory.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Adding read,write permissions for group.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lastRenderedPageBreak/>
        <w:t>Removing read,write,execute permissions for world.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Changing groupname of /u01/app/oraInventory to oinstall.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The execution of the script is complete.</w:t>
      </w:r>
    </w:p>
    <w:p w:rsidR="0077409E" w:rsidRPr="001E1097" w:rsidRDefault="0077409E" w:rsidP="0077409E">
      <w:pPr>
        <w:spacing w:line="312" w:lineRule="auto"/>
        <w:rPr>
          <w:szCs w:val="24"/>
        </w:rPr>
      </w:pPr>
    </w:p>
    <w:p w:rsidR="0077409E" w:rsidRPr="001E1097" w:rsidRDefault="0077409E" w:rsidP="0077409E">
      <w:pPr>
        <w:spacing w:line="312" w:lineRule="auto"/>
        <w:rPr>
          <w:szCs w:val="24"/>
        </w:rPr>
      </w:pPr>
      <w:r w:rsidRPr="001E1097">
        <w:rPr>
          <w:szCs w:val="24"/>
        </w:rPr>
        <w:t>Script 2</w:t>
      </w:r>
    </w:p>
    <w:p w:rsidR="0077409E" w:rsidRPr="001E1097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1E1097">
        <w:t>Node1</w:t>
      </w:r>
    </w:p>
    <w:p w:rsidR="0077409E" w:rsidRPr="001E1097" w:rsidRDefault="0077409E" w:rsidP="0077409E">
      <w:pPr>
        <w:pStyle w:val="ListParagraph"/>
        <w:spacing w:after="160" w:line="312" w:lineRule="auto"/>
        <w:jc w:val="both"/>
        <w:rPr>
          <w:lang w:val="fr-FR"/>
        </w:rPr>
      </w:pPr>
      <w:r w:rsidRPr="001E1097">
        <w:rPr>
          <w:lang w:val="fr-FR"/>
        </w:rPr>
        <w:t>&lt;Enter&gt; là nhấn nút Enter (Bôi đỏ)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[root@</w:t>
      </w:r>
      <w:r w:rsidR="00C47907">
        <w:rPr>
          <w:szCs w:val="24"/>
        </w:rPr>
        <w:t>c64db</w:t>
      </w:r>
      <w:r w:rsidRPr="00AD2923">
        <w:rPr>
          <w:szCs w:val="24"/>
        </w:rPr>
        <w:t>1</w:t>
      </w:r>
      <w:r w:rsidRPr="001E1097">
        <w:rPr>
          <w:szCs w:val="24"/>
        </w:rPr>
        <w:t xml:space="preserve"> ~]# /u01/app/11.2.0/grid/root.sh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Enter the full pathname of the local bin directory: [/usr/local/bin]:</w:t>
      </w:r>
      <w:r w:rsidRPr="001E1097">
        <w:rPr>
          <w:color w:val="FF0000"/>
          <w:szCs w:val="24"/>
        </w:rPr>
        <w:t>&lt;Enter&gt;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Copying dbhome to /usr/local/bin ...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 xml:space="preserve">   Copying oraenv to /usr/local/bin ...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 xml:space="preserve">   Copying coraenv to /usr/local/bin ...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Creating /etc/oratab file...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Entries will be added to the /etc/oratab file as needed by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Database Configuration Assistant when a database is created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Finished running generic part of root script.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Now product-specific root actions will be performed.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Using configuration parameter file: /u01/app/11.2.0/grid/crs/install/crsconfig_params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Creating trace directory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User ignored Prerequisites during installation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OLR initialization - successful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 xml:space="preserve">  root wallet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 xml:space="preserve">  root wallet cert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 xml:space="preserve">  root cert export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 xml:space="preserve">  peer wallet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 xml:space="preserve">  profile reader wallet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lastRenderedPageBreak/>
        <w:t xml:space="preserve">  pa wallet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 xml:space="preserve">  peer wallet keys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 xml:space="preserve">  pa wallet keys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 xml:space="preserve">  peer cert request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 xml:space="preserve">  pa cert request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 xml:space="preserve">  peer cert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 xml:space="preserve">  pa cert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 xml:space="preserve">  peer root cert TP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 xml:space="preserve">  profile reader root cert TP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 xml:space="preserve">  pa root cert TP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 xml:space="preserve">  peer pa cert TP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 xml:space="preserve">  pa peer cert TP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 xml:space="preserve">  profile reader pa cert TP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 xml:space="preserve">  profile reader peer cert TP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 xml:space="preserve">  peer user cert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 xml:space="preserve">  pa user cert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Adding Clusterware entries to upstart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CRS-2672: Attempting to start 'ora.mdnsd' on '</w:t>
      </w:r>
      <w:r w:rsidR="00C47907">
        <w:rPr>
          <w:szCs w:val="24"/>
        </w:rPr>
        <w:t>c64db</w:t>
      </w:r>
      <w:r w:rsidRPr="00AD2923">
        <w:rPr>
          <w:szCs w:val="24"/>
        </w:rPr>
        <w:t>1</w:t>
      </w:r>
      <w:r w:rsidRPr="001E1097">
        <w:rPr>
          <w:szCs w:val="24"/>
        </w:rPr>
        <w:t>'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CRS-2676: Start of 'ora.mdnsd' on '</w:t>
      </w:r>
      <w:r w:rsidR="00C47907">
        <w:rPr>
          <w:szCs w:val="24"/>
        </w:rPr>
        <w:t>c64db1</w:t>
      </w:r>
      <w:r w:rsidRPr="001E1097">
        <w:rPr>
          <w:szCs w:val="24"/>
        </w:rPr>
        <w:t>' succeeded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CRS-2672: Attempting to start 'ora.gpnpd' on '</w:t>
      </w:r>
      <w:r w:rsidR="00C47907">
        <w:rPr>
          <w:szCs w:val="24"/>
        </w:rPr>
        <w:t>c64db</w:t>
      </w:r>
      <w:r w:rsidRPr="00AD2923">
        <w:rPr>
          <w:szCs w:val="24"/>
        </w:rPr>
        <w:t>1</w:t>
      </w:r>
      <w:r w:rsidRPr="001E1097">
        <w:rPr>
          <w:szCs w:val="24"/>
        </w:rPr>
        <w:t>'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CRS-2676: Start of 'ora.gpnpd' on '</w:t>
      </w:r>
      <w:r w:rsidR="00C47907">
        <w:rPr>
          <w:szCs w:val="24"/>
        </w:rPr>
        <w:t>c64db</w:t>
      </w:r>
      <w:r w:rsidRPr="00AD2923">
        <w:rPr>
          <w:szCs w:val="24"/>
        </w:rPr>
        <w:t>1</w:t>
      </w:r>
      <w:r w:rsidRPr="001E1097">
        <w:rPr>
          <w:szCs w:val="24"/>
        </w:rPr>
        <w:t>' succeeded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CRS-2672: Attempting to start 'ora.cssdmonitor' on '</w:t>
      </w:r>
      <w:r w:rsidR="00C47907">
        <w:rPr>
          <w:szCs w:val="24"/>
        </w:rPr>
        <w:t>c64db</w:t>
      </w:r>
      <w:r w:rsidRPr="00AD2923">
        <w:rPr>
          <w:szCs w:val="24"/>
        </w:rPr>
        <w:t>1</w:t>
      </w:r>
      <w:r w:rsidRPr="001E1097">
        <w:rPr>
          <w:szCs w:val="24"/>
        </w:rPr>
        <w:t>'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CRS-2672: Attempting to start 'ora.gipcd' on '</w:t>
      </w:r>
      <w:r w:rsidR="00C47907">
        <w:rPr>
          <w:szCs w:val="24"/>
        </w:rPr>
        <w:t>c64db1</w:t>
      </w:r>
      <w:r w:rsidRPr="001E1097">
        <w:rPr>
          <w:szCs w:val="24"/>
        </w:rPr>
        <w:t>'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CRS-2676: Start of 'ora.cssdmonitor' on '</w:t>
      </w:r>
      <w:r w:rsidR="00C47907">
        <w:rPr>
          <w:szCs w:val="24"/>
        </w:rPr>
        <w:t>c64db</w:t>
      </w:r>
      <w:r w:rsidRPr="00AD2923">
        <w:rPr>
          <w:szCs w:val="24"/>
        </w:rPr>
        <w:t>1</w:t>
      </w:r>
      <w:r w:rsidRPr="001E1097">
        <w:rPr>
          <w:szCs w:val="24"/>
        </w:rPr>
        <w:t>' succeeded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CRS-2676: Start of 'ora.gipcd' on '</w:t>
      </w:r>
      <w:r w:rsidR="00C47907">
        <w:rPr>
          <w:szCs w:val="24"/>
        </w:rPr>
        <w:t>c64db</w:t>
      </w:r>
      <w:r w:rsidRPr="00AD2923">
        <w:rPr>
          <w:szCs w:val="24"/>
        </w:rPr>
        <w:t>1</w:t>
      </w:r>
      <w:r w:rsidRPr="001E1097">
        <w:rPr>
          <w:szCs w:val="24"/>
        </w:rPr>
        <w:t>' succeeded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CRS-2672: Attempting to start 'ora.cssd' on '</w:t>
      </w:r>
      <w:r w:rsidR="00C47907">
        <w:rPr>
          <w:szCs w:val="24"/>
        </w:rPr>
        <w:t>c64db</w:t>
      </w:r>
      <w:r w:rsidRPr="00AD2923">
        <w:rPr>
          <w:szCs w:val="24"/>
        </w:rPr>
        <w:t>1</w:t>
      </w:r>
      <w:r w:rsidRPr="001E1097">
        <w:rPr>
          <w:szCs w:val="24"/>
        </w:rPr>
        <w:t>'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CRS-2672: Attempting to start 'ora.diskmon' on '</w:t>
      </w:r>
      <w:r w:rsidR="00C47907">
        <w:rPr>
          <w:szCs w:val="24"/>
        </w:rPr>
        <w:t>c64db</w:t>
      </w:r>
      <w:r w:rsidRPr="00AD2923">
        <w:rPr>
          <w:szCs w:val="24"/>
        </w:rPr>
        <w:t>1</w:t>
      </w:r>
      <w:r w:rsidRPr="001E1097">
        <w:rPr>
          <w:szCs w:val="24"/>
        </w:rPr>
        <w:t>'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CRS-2676: Start of 'ora.diskmon' on '</w:t>
      </w:r>
      <w:r w:rsidR="00C47907">
        <w:rPr>
          <w:szCs w:val="24"/>
        </w:rPr>
        <w:t>c64db</w:t>
      </w:r>
      <w:r w:rsidRPr="00AD2923">
        <w:rPr>
          <w:szCs w:val="24"/>
        </w:rPr>
        <w:t>1</w:t>
      </w:r>
      <w:r w:rsidRPr="001E1097">
        <w:rPr>
          <w:szCs w:val="24"/>
        </w:rPr>
        <w:t>' succeeded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CRS-2676: Start of 'ora.cssd' on '</w:t>
      </w:r>
      <w:r w:rsidR="00C47907">
        <w:rPr>
          <w:szCs w:val="24"/>
        </w:rPr>
        <w:t>c64db</w:t>
      </w:r>
      <w:r w:rsidRPr="00AD2923">
        <w:rPr>
          <w:szCs w:val="24"/>
        </w:rPr>
        <w:t>1</w:t>
      </w:r>
      <w:r w:rsidRPr="001E1097">
        <w:rPr>
          <w:szCs w:val="24"/>
        </w:rPr>
        <w:t>' succeeded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ASM created and started successfully.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Disk Group OCRVOTE created successfully.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clscfg: -install mode specified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Successfully accumulated necessary OCR keys.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Creating OCR keys for user 'root', privgrp 'root'..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Operation successful.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CRS-4256: Updating the profile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Successful addition of voting disk 579c362587b84fb6bfe8d145aa2aed3b.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Successful addition of voting disk b1125d96d2494fe7bf5e625b46d27a2b.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Successful addition of voting disk 3b5afc6b4a244fdebf317d55cac68df9.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Successfully replaced voting disk group with +OCRVOTE.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CRS-4256: Updating the profile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CRS-4266: Voting file(s) successfully replaced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##  STATE    File Universal Id                File Name Disk group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--  -----    -----------------                --------- ---------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 xml:space="preserve"> 1. ONLINE   579c362587b84fb6bfe8d145aa2aed3b (/dev/ocr-vote-disk1) [OCRVOTE]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 xml:space="preserve"> 2. ONLINE   b1125d96d2494fe7bf5e625b46d27a2b (/dev/ocr-vote-disk2) [OCRVOTE]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 xml:space="preserve"> 3. ONLINE   3b5afc6b4a244fdebf317d55cac68df9 (/dev/ocr-vote-disk3) [OCRVOTE]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Located 3 voting disk(s).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CRS-2672: Attempting to start 'ora.asm' on '</w:t>
      </w:r>
      <w:r w:rsidR="00C47907">
        <w:rPr>
          <w:szCs w:val="24"/>
        </w:rPr>
        <w:t>c64db</w:t>
      </w:r>
      <w:r w:rsidRPr="00AD2923">
        <w:rPr>
          <w:szCs w:val="24"/>
        </w:rPr>
        <w:t>1</w:t>
      </w:r>
      <w:r w:rsidRPr="001E1097">
        <w:rPr>
          <w:szCs w:val="24"/>
        </w:rPr>
        <w:t>'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CRS-2676: Start of 'ora.asm' on '</w:t>
      </w:r>
      <w:r w:rsidR="00C47907">
        <w:rPr>
          <w:szCs w:val="24"/>
        </w:rPr>
        <w:t>c64db</w:t>
      </w:r>
      <w:r w:rsidRPr="00AD2923">
        <w:rPr>
          <w:szCs w:val="24"/>
        </w:rPr>
        <w:t>1</w:t>
      </w:r>
      <w:r w:rsidRPr="001E1097">
        <w:rPr>
          <w:szCs w:val="24"/>
        </w:rPr>
        <w:t>' succeeded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CRS-2672: Attempting to start 'ora.OCRVOTE.dg' on '</w:t>
      </w:r>
      <w:r w:rsidR="00C47907">
        <w:rPr>
          <w:szCs w:val="24"/>
        </w:rPr>
        <w:t>c64db</w:t>
      </w:r>
      <w:r w:rsidRPr="00AD2923">
        <w:rPr>
          <w:szCs w:val="24"/>
        </w:rPr>
        <w:t>1</w:t>
      </w:r>
      <w:r w:rsidRPr="001E1097">
        <w:rPr>
          <w:szCs w:val="24"/>
        </w:rPr>
        <w:t>'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t>CRS-2676: Start of 'ora.OCRVOTE.dg' on '</w:t>
      </w:r>
      <w:r w:rsidR="00C47907">
        <w:rPr>
          <w:szCs w:val="24"/>
        </w:rPr>
        <w:t>c64db</w:t>
      </w:r>
      <w:r w:rsidRPr="00AD2923">
        <w:rPr>
          <w:szCs w:val="24"/>
        </w:rPr>
        <w:t>1</w:t>
      </w:r>
      <w:r w:rsidRPr="001E1097">
        <w:rPr>
          <w:szCs w:val="24"/>
        </w:rPr>
        <w:t>' succeeded</w:t>
      </w:r>
    </w:p>
    <w:p w:rsidR="0077409E" w:rsidRPr="001E109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E1097">
        <w:rPr>
          <w:szCs w:val="24"/>
        </w:rPr>
        <w:lastRenderedPageBreak/>
        <w:t>Configure Oracle Grid Infrastructure for a Cluster ... succeeded</w:t>
      </w:r>
    </w:p>
    <w:p w:rsidR="0077409E" w:rsidRPr="006F34C8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6F34C8">
        <w:t>Trên Node2</w:t>
      </w:r>
    </w:p>
    <w:p w:rsidR="0077409E" w:rsidRPr="006F34C8" w:rsidRDefault="0077409E" w:rsidP="0077409E">
      <w:pPr>
        <w:pStyle w:val="ListParagraph"/>
        <w:spacing w:after="160" w:line="312" w:lineRule="auto"/>
        <w:jc w:val="both"/>
        <w:rPr>
          <w:lang w:val="fr-FR"/>
        </w:rPr>
      </w:pPr>
      <w:r w:rsidRPr="006F34C8">
        <w:rPr>
          <w:lang w:val="fr-FR"/>
        </w:rPr>
        <w:t>&lt;Enter&gt; là nhấn nút Enter (Bôi đỏ)</w:t>
      </w:r>
    </w:p>
    <w:p w:rsidR="0077409E" w:rsidRPr="006F34C8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6F34C8">
        <w:rPr>
          <w:szCs w:val="24"/>
        </w:rPr>
        <w:t>[root@</w:t>
      </w:r>
      <w:r w:rsidR="00C47907">
        <w:rPr>
          <w:szCs w:val="24"/>
        </w:rPr>
        <w:t>c64db</w:t>
      </w:r>
      <w:r>
        <w:rPr>
          <w:szCs w:val="24"/>
        </w:rPr>
        <w:t>2</w:t>
      </w:r>
      <w:r w:rsidRPr="006F34C8">
        <w:rPr>
          <w:szCs w:val="24"/>
        </w:rPr>
        <w:t xml:space="preserve"> ~]# /u01/app/11.2.0/grid/root.sh</w:t>
      </w:r>
    </w:p>
    <w:p w:rsidR="0077409E" w:rsidRPr="006F34C8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6F34C8">
        <w:rPr>
          <w:szCs w:val="24"/>
        </w:rPr>
        <w:t xml:space="preserve">Enter the full pathname of the local bin directory: [/usr/local/bin]: </w:t>
      </w:r>
      <w:r w:rsidRPr="006F34C8">
        <w:rPr>
          <w:color w:val="FF0000"/>
          <w:szCs w:val="24"/>
        </w:rPr>
        <w:t>&lt;Enter&gt;</w:t>
      </w:r>
    </w:p>
    <w:p w:rsidR="0077409E" w:rsidRPr="006F34C8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6F34C8">
        <w:rPr>
          <w:szCs w:val="24"/>
        </w:rPr>
        <w:t>Copying dbhome to /usr/local/bin ...</w:t>
      </w:r>
    </w:p>
    <w:p w:rsidR="0077409E" w:rsidRPr="006F34C8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6F34C8">
        <w:rPr>
          <w:szCs w:val="24"/>
        </w:rPr>
        <w:t xml:space="preserve">   Copying oraenv to /usr/local/bin ...</w:t>
      </w:r>
    </w:p>
    <w:p w:rsidR="0077409E" w:rsidRPr="006F34C8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6F34C8">
        <w:rPr>
          <w:szCs w:val="24"/>
        </w:rPr>
        <w:t xml:space="preserve">   Copying coraenv to /usr/local/bin ...</w:t>
      </w:r>
    </w:p>
    <w:p w:rsidR="0077409E" w:rsidRPr="006F34C8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7409E" w:rsidRPr="006F34C8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6F34C8">
        <w:rPr>
          <w:szCs w:val="24"/>
        </w:rPr>
        <w:t>Creating /etc/oratab file...</w:t>
      </w:r>
    </w:p>
    <w:p w:rsidR="0077409E" w:rsidRPr="006F34C8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6F34C8">
        <w:rPr>
          <w:szCs w:val="24"/>
        </w:rPr>
        <w:t>Entries will be added to the /etc/oratab file as needed by</w:t>
      </w:r>
    </w:p>
    <w:p w:rsidR="0077409E" w:rsidRPr="006F34C8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6F34C8">
        <w:rPr>
          <w:szCs w:val="24"/>
        </w:rPr>
        <w:t>Database Configuration Assistant when a database is created</w:t>
      </w:r>
    </w:p>
    <w:p w:rsidR="0077409E" w:rsidRPr="006F34C8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6F34C8">
        <w:rPr>
          <w:szCs w:val="24"/>
        </w:rPr>
        <w:t>Finished running generic part of root script.</w:t>
      </w:r>
    </w:p>
    <w:p w:rsidR="0077409E" w:rsidRPr="006F34C8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6F34C8">
        <w:rPr>
          <w:szCs w:val="24"/>
        </w:rPr>
        <w:t>Now product-specific root actions will be performed.</w:t>
      </w:r>
    </w:p>
    <w:p w:rsidR="0077409E" w:rsidRPr="006F34C8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6F34C8">
        <w:rPr>
          <w:szCs w:val="24"/>
        </w:rPr>
        <w:t>Using configuration parameter file: /u01/app/11.2.0/grid/crs/install/crsconfig_params</w:t>
      </w:r>
    </w:p>
    <w:p w:rsidR="0077409E" w:rsidRPr="006F34C8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6F34C8">
        <w:rPr>
          <w:szCs w:val="24"/>
        </w:rPr>
        <w:t>Creating trace directory</w:t>
      </w:r>
    </w:p>
    <w:p w:rsidR="0077409E" w:rsidRPr="006F34C8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6F34C8">
        <w:rPr>
          <w:szCs w:val="24"/>
        </w:rPr>
        <w:t>User ignored Prerequisites during installation</w:t>
      </w:r>
    </w:p>
    <w:p w:rsidR="0077409E" w:rsidRPr="006F34C8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6F34C8">
        <w:rPr>
          <w:szCs w:val="24"/>
        </w:rPr>
        <w:t>OLR initialization - successful</w:t>
      </w:r>
    </w:p>
    <w:p w:rsidR="0077409E" w:rsidRPr="006F34C8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6F34C8">
        <w:rPr>
          <w:szCs w:val="24"/>
        </w:rPr>
        <w:t>Adding Clusterware entries to upstart</w:t>
      </w:r>
    </w:p>
    <w:p w:rsidR="0077409E" w:rsidRPr="006F34C8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6F34C8">
        <w:rPr>
          <w:szCs w:val="24"/>
        </w:rPr>
        <w:t xml:space="preserve">CRS-4402: The CSS daemon was started in exclusive mode but found an active CSS daemon on node </w:t>
      </w:r>
      <w:r w:rsidR="00804880">
        <w:rPr>
          <w:szCs w:val="24"/>
        </w:rPr>
        <w:t>c64db</w:t>
      </w:r>
      <w:r w:rsidRPr="00AD2923">
        <w:rPr>
          <w:szCs w:val="24"/>
        </w:rPr>
        <w:t>1</w:t>
      </w:r>
      <w:r w:rsidRPr="006F34C8">
        <w:rPr>
          <w:szCs w:val="24"/>
        </w:rPr>
        <w:t>, number 1, and is terminating</w:t>
      </w:r>
    </w:p>
    <w:p w:rsidR="0077409E" w:rsidRPr="006F34C8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6F34C8">
        <w:rPr>
          <w:szCs w:val="24"/>
        </w:rPr>
        <w:t>An active cluster was found during exclusive startup, restarting to join the cluster</w:t>
      </w:r>
    </w:p>
    <w:p w:rsidR="0077409E" w:rsidRPr="006F34C8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6F34C8">
        <w:rPr>
          <w:szCs w:val="24"/>
        </w:rPr>
        <w:t>Configure Oracle Grid Infrastructure for a Cluster ... succeeded</w:t>
      </w:r>
    </w:p>
    <w:p w:rsidR="00804880" w:rsidRDefault="00804880" w:rsidP="0077409E">
      <w:pPr>
        <w:spacing w:line="312" w:lineRule="auto"/>
        <w:rPr>
          <w:szCs w:val="24"/>
        </w:rPr>
      </w:pPr>
    </w:p>
    <w:p w:rsidR="0077409E" w:rsidRPr="006F34C8" w:rsidRDefault="0077409E" w:rsidP="0077409E">
      <w:pPr>
        <w:spacing w:line="312" w:lineRule="auto"/>
        <w:rPr>
          <w:szCs w:val="24"/>
        </w:rPr>
      </w:pPr>
      <w:r w:rsidRPr="006F34C8">
        <w:rPr>
          <w:szCs w:val="24"/>
        </w:rPr>
        <w:t>Quay lại cửa sổ</w:t>
      </w:r>
    </w:p>
    <w:p w:rsidR="0077409E" w:rsidRPr="006F34C8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6F34C8">
        <w:t>Chọn OK</w:t>
      </w:r>
    </w:p>
    <w:p w:rsidR="0077409E" w:rsidRPr="006F34C8" w:rsidRDefault="00227CB5" w:rsidP="00804880">
      <w:pPr>
        <w:spacing w:line="312" w:lineRule="auto"/>
        <w:ind w:left="0"/>
        <w:rPr>
          <w:szCs w:val="24"/>
        </w:rPr>
      </w:pPr>
      <w:r w:rsidRPr="0077409E">
        <w:rPr>
          <w:noProof/>
          <w:szCs w:val="24"/>
          <w:lang w:eastAsia="ja-JP"/>
        </w:rPr>
        <w:lastRenderedPageBreak/>
        <w:drawing>
          <wp:inline distT="0" distB="0" distL="0" distR="0">
            <wp:extent cx="5262245" cy="3838575"/>
            <wp:effectExtent l="0" t="0" r="0" b="9525"/>
            <wp:docPr id="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6F34C8" w:rsidRDefault="0077409E" w:rsidP="0077409E">
      <w:pPr>
        <w:spacing w:line="312" w:lineRule="auto"/>
        <w:rPr>
          <w:szCs w:val="24"/>
        </w:rPr>
      </w:pPr>
      <w:r w:rsidRPr="006F34C8">
        <w:rPr>
          <w:szCs w:val="24"/>
        </w:rPr>
        <w:t>Bước 10</w:t>
      </w:r>
    </w:p>
    <w:p w:rsidR="0077409E" w:rsidRPr="006F34C8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6F34C8">
        <w:t>Chọn Next</w:t>
      </w:r>
    </w:p>
    <w:p w:rsidR="0077409E" w:rsidRPr="006F34C8" w:rsidRDefault="00227CB5" w:rsidP="00804880">
      <w:pPr>
        <w:spacing w:line="312" w:lineRule="auto"/>
        <w:ind w:left="0"/>
        <w:rPr>
          <w:szCs w:val="24"/>
        </w:rPr>
      </w:pPr>
      <w:r w:rsidRPr="0077409E">
        <w:rPr>
          <w:noProof/>
          <w:szCs w:val="24"/>
          <w:lang w:eastAsia="ja-JP"/>
        </w:rPr>
        <w:drawing>
          <wp:inline distT="0" distB="0" distL="0" distR="0">
            <wp:extent cx="4882515" cy="3536950"/>
            <wp:effectExtent l="0" t="0" r="0" b="635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Default="0077409E" w:rsidP="0077409E">
      <w:pPr>
        <w:spacing w:line="312" w:lineRule="auto"/>
        <w:rPr>
          <w:szCs w:val="24"/>
        </w:rPr>
      </w:pPr>
      <w:r w:rsidRPr="006F34C8">
        <w:rPr>
          <w:szCs w:val="24"/>
        </w:rPr>
        <w:t>Cửa sổ</w:t>
      </w:r>
    </w:p>
    <w:p w:rsidR="0077409E" w:rsidRPr="006D17EA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6F34C8">
        <w:t>Chọn OK</w:t>
      </w:r>
    </w:p>
    <w:p w:rsidR="0077409E" w:rsidRPr="006F34C8" w:rsidRDefault="00227CB5" w:rsidP="0077409E">
      <w:pPr>
        <w:spacing w:line="312" w:lineRule="auto"/>
        <w:rPr>
          <w:szCs w:val="24"/>
        </w:rPr>
      </w:pPr>
      <w:r w:rsidRPr="0077409E">
        <w:rPr>
          <w:noProof/>
          <w:szCs w:val="24"/>
          <w:lang w:eastAsia="ja-JP"/>
        </w:rPr>
        <w:lastRenderedPageBreak/>
        <w:drawing>
          <wp:inline distT="0" distB="0" distL="0" distR="0">
            <wp:extent cx="4831080" cy="1078230"/>
            <wp:effectExtent l="0" t="0" r="7620" b="7620"/>
            <wp:docPr id="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6F34C8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6F34C8">
        <w:t>Chọn Yes</w:t>
      </w:r>
    </w:p>
    <w:p w:rsidR="0077409E" w:rsidRPr="006F34C8" w:rsidRDefault="00227CB5" w:rsidP="0077409E">
      <w:pPr>
        <w:spacing w:line="312" w:lineRule="auto"/>
        <w:rPr>
          <w:szCs w:val="24"/>
        </w:rPr>
      </w:pPr>
      <w:r w:rsidRPr="0077409E">
        <w:rPr>
          <w:noProof/>
          <w:szCs w:val="24"/>
          <w:lang w:eastAsia="ja-JP"/>
        </w:rPr>
        <w:drawing>
          <wp:inline distT="0" distB="0" distL="0" distR="0">
            <wp:extent cx="4848225" cy="1104265"/>
            <wp:effectExtent l="0" t="0" r="9525" b="635"/>
            <wp:docPr id="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7638E3" w:rsidRDefault="0077409E" w:rsidP="00804880">
      <w:pPr>
        <w:spacing w:line="312" w:lineRule="auto"/>
        <w:ind w:left="0"/>
      </w:pPr>
    </w:p>
    <w:p w:rsidR="0077409E" w:rsidRPr="006F34C8" w:rsidRDefault="0077409E" w:rsidP="0077409E">
      <w:pPr>
        <w:spacing w:line="312" w:lineRule="auto"/>
        <w:rPr>
          <w:szCs w:val="24"/>
        </w:rPr>
      </w:pPr>
      <w:r w:rsidRPr="006F34C8">
        <w:rPr>
          <w:szCs w:val="24"/>
        </w:rPr>
        <w:t>Bước 11</w:t>
      </w:r>
    </w:p>
    <w:p w:rsidR="0077409E" w:rsidRPr="006F34C8" w:rsidRDefault="0077409E" w:rsidP="0077409E">
      <w:pPr>
        <w:pStyle w:val="ListParagraph"/>
        <w:numPr>
          <w:ilvl w:val="0"/>
          <w:numId w:val="8"/>
        </w:numPr>
        <w:spacing w:after="160" w:line="312" w:lineRule="auto"/>
        <w:jc w:val="both"/>
      </w:pPr>
      <w:r w:rsidRPr="006F34C8">
        <w:t>Chọn Close</w:t>
      </w:r>
    </w:p>
    <w:p w:rsidR="0077409E" w:rsidRDefault="00227CB5" w:rsidP="00804880">
      <w:pPr>
        <w:spacing w:line="312" w:lineRule="auto"/>
        <w:ind w:left="0"/>
        <w:rPr>
          <w:noProof/>
          <w:szCs w:val="24"/>
        </w:rPr>
      </w:pPr>
      <w:r w:rsidRPr="0077409E">
        <w:rPr>
          <w:noProof/>
          <w:szCs w:val="24"/>
          <w:lang w:eastAsia="ja-JP"/>
        </w:rPr>
        <w:drawing>
          <wp:inline distT="0" distB="0" distL="0" distR="0">
            <wp:extent cx="5943600" cy="4278630"/>
            <wp:effectExtent l="0" t="0" r="0" b="7620"/>
            <wp:docPr id="3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762" w:rsidRPr="006F34C8" w:rsidRDefault="007C6762" w:rsidP="00804880">
      <w:pPr>
        <w:spacing w:line="312" w:lineRule="auto"/>
        <w:ind w:left="0"/>
        <w:rPr>
          <w:szCs w:val="24"/>
        </w:rPr>
      </w:pPr>
    </w:p>
    <w:p w:rsidR="0077409E" w:rsidRPr="00804880" w:rsidRDefault="0077409E" w:rsidP="00804880">
      <w:pPr>
        <w:pStyle w:val="Heading4"/>
        <w:rPr>
          <w:sz w:val="24"/>
          <w:szCs w:val="24"/>
        </w:rPr>
      </w:pPr>
      <w:bookmarkStart w:id="67" w:name="_Toc347865293"/>
      <w:bookmarkStart w:id="68" w:name="_Toc349747082"/>
      <w:r w:rsidRPr="00804880">
        <w:rPr>
          <w:sz w:val="24"/>
          <w:szCs w:val="24"/>
        </w:rPr>
        <w:lastRenderedPageBreak/>
        <w:t>Kiểm tra cài đặt Grid Infrastructure</w:t>
      </w:r>
      <w:bookmarkEnd w:id="67"/>
      <w:bookmarkEnd w:id="68"/>
    </w:p>
    <w:p w:rsidR="0077409E" w:rsidRPr="002C22D1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C22D1">
        <w:rPr>
          <w:szCs w:val="24"/>
        </w:rPr>
        <w:t>[root@c64db1 ~]# crs_stat -t</w:t>
      </w:r>
    </w:p>
    <w:p w:rsidR="0077409E" w:rsidRPr="002C22D1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C22D1">
        <w:rPr>
          <w:szCs w:val="24"/>
        </w:rPr>
        <w:t xml:space="preserve">Name           Type           Target    State     Host        </w:t>
      </w:r>
    </w:p>
    <w:p w:rsidR="0077409E" w:rsidRPr="002C22D1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C22D1">
        <w:rPr>
          <w:szCs w:val="24"/>
        </w:rPr>
        <w:t>------------------------------------------------------------</w:t>
      </w:r>
    </w:p>
    <w:p w:rsidR="0077409E" w:rsidRPr="002C22D1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C22D1">
        <w:rPr>
          <w:szCs w:val="24"/>
        </w:rPr>
        <w:t xml:space="preserve">ora....ER.lsnr ora....er.type ONLINE    ONLINE    c64db1      </w:t>
      </w:r>
    </w:p>
    <w:p w:rsidR="0077409E" w:rsidRPr="002C22D1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C22D1">
        <w:rPr>
          <w:szCs w:val="24"/>
        </w:rPr>
        <w:t xml:space="preserve">ora....N1.lsnr ora....er.type ONLINE    ONLINE    c64db1      </w:t>
      </w:r>
    </w:p>
    <w:p w:rsidR="0077409E" w:rsidRPr="002C22D1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C22D1">
        <w:rPr>
          <w:szCs w:val="24"/>
        </w:rPr>
        <w:t xml:space="preserve">ora....VOTE.dg ora....up.type ONLINE    ONLINE    c64db1      </w:t>
      </w:r>
    </w:p>
    <w:p w:rsidR="0077409E" w:rsidRPr="002C22D1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C22D1">
        <w:rPr>
          <w:szCs w:val="24"/>
        </w:rPr>
        <w:t xml:space="preserve">ora.asm        ora.asm.type   ONLINE    ONLINE    c64db1      </w:t>
      </w:r>
    </w:p>
    <w:p w:rsidR="0077409E" w:rsidRPr="002C22D1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C22D1">
        <w:rPr>
          <w:szCs w:val="24"/>
        </w:rPr>
        <w:t xml:space="preserve">ora....SM1.asm application    ONLINE    ONLINE    c64db1      </w:t>
      </w:r>
    </w:p>
    <w:p w:rsidR="0077409E" w:rsidRPr="002C22D1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C22D1">
        <w:rPr>
          <w:szCs w:val="24"/>
        </w:rPr>
        <w:t xml:space="preserve">ora....B1.lsnr application    ONLINE    ONLINE    c64db1      </w:t>
      </w:r>
    </w:p>
    <w:p w:rsidR="0077409E" w:rsidRPr="002C22D1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C22D1">
        <w:rPr>
          <w:szCs w:val="24"/>
        </w:rPr>
        <w:t xml:space="preserve">ora.c64db1.gsd application    OFFLINE   OFFLINE               </w:t>
      </w:r>
    </w:p>
    <w:p w:rsidR="0077409E" w:rsidRPr="002C22D1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C22D1">
        <w:rPr>
          <w:szCs w:val="24"/>
        </w:rPr>
        <w:t xml:space="preserve">ora.c64db1.ons application    ONLINE    ONLINE    c64db1      </w:t>
      </w:r>
    </w:p>
    <w:p w:rsidR="0077409E" w:rsidRPr="002C22D1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C22D1">
        <w:rPr>
          <w:szCs w:val="24"/>
        </w:rPr>
        <w:t xml:space="preserve">ora.c64db1.vip ora....t1.type ONLINE    ONLINE    c64db1      </w:t>
      </w:r>
    </w:p>
    <w:p w:rsidR="0077409E" w:rsidRPr="002C22D1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C22D1">
        <w:rPr>
          <w:szCs w:val="24"/>
        </w:rPr>
        <w:t xml:space="preserve">ora....SM2.asm application    ONLINE    ONLINE    c64db2      </w:t>
      </w:r>
    </w:p>
    <w:p w:rsidR="0077409E" w:rsidRPr="002C22D1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C22D1">
        <w:rPr>
          <w:szCs w:val="24"/>
        </w:rPr>
        <w:t xml:space="preserve">ora....B2.lsnr application    ONLINE    ONLINE    c64db2      </w:t>
      </w:r>
    </w:p>
    <w:p w:rsidR="0077409E" w:rsidRPr="002C22D1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C22D1">
        <w:rPr>
          <w:szCs w:val="24"/>
        </w:rPr>
        <w:t xml:space="preserve">ora.c64db2.gsd application    OFFLINE   OFFLINE               </w:t>
      </w:r>
    </w:p>
    <w:p w:rsidR="0077409E" w:rsidRPr="002C22D1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C22D1">
        <w:rPr>
          <w:szCs w:val="24"/>
        </w:rPr>
        <w:t xml:space="preserve">ora.c64db2.ons application    ONLINE    ONLINE    c64db2      </w:t>
      </w:r>
    </w:p>
    <w:p w:rsidR="0077409E" w:rsidRPr="002C22D1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C22D1">
        <w:rPr>
          <w:szCs w:val="24"/>
        </w:rPr>
        <w:t xml:space="preserve">ora.c64db2.vip ora....t1.type ONLINE    ONLINE    c64db2      </w:t>
      </w:r>
    </w:p>
    <w:p w:rsidR="0077409E" w:rsidRPr="002C22D1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C22D1">
        <w:rPr>
          <w:szCs w:val="24"/>
        </w:rPr>
        <w:t xml:space="preserve">ora.cvu        ora.cvu.type   ONLINE    ONLINE    c64db1      </w:t>
      </w:r>
    </w:p>
    <w:p w:rsidR="0077409E" w:rsidRPr="002C22D1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C22D1">
        <w:rPr>
          <w:szCs w:val="24"/>
        </w:rPr>
        <w:t xml:space="preserve">ora.gsd        ora.gsd.type   OFFLINE   OFFLINE               </w:t>
      </w:r>
    </w:p>
    <w:p w:rsidR="0077409E" w:rsidRPr="002C22D1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C22D1">
        <w:rPr>
          <w:szCs w:val="24"/>
        </w:rPr>
        <w:t xml:space="preserve">ora....network ora....rk.type ONLINE    ONLINE    c64db1      </w:t>
      </w:r>
    </w:p>
    <w:p w:rsidR="0077409E" w:rsidRPr="002C22D1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C22D1">
        <w:rPr>
          <w:szCs w:val="24"/>
        </w:rPr>
        <w:t xml:space="preserve">ora.oc4j       ora.oc4j.type  ONLINE    ONLINE    c64db1      </w:t>
      </w:r>
    </w:p>
    <w:p w:rsidR="0077409E" w:rsidRPr="002C22D1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C22D1">
        <w:rPr>
          <w:szCs w:val="24"/>
        </w:rPr>
        <w:t xml:space="preserve">ora.ons        ora.ons.type   ONLINE    ONLINE    c64db1      </w:t>
      </w:r>
    </w:p>
    <w:p w:rsidR="0077409E" w:rsidRPr="002C22D1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C22D1">
        <w:rPr>
          <w:szCs w:val="24"/>
        </w:rPr>
        <w:t xml:space="preserve">ora....ry.acfs ora....fs.type ONLINE    ONLINE    c64db1      </w:t>
      </w:r>
    </w:p>
    <w:p w:rsidR="0077409E" w:rsidRPr="002C22D1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C22D1">
        <w:rPr>
          <w:szCs w:val="24"/>
        </w:rPr>
        <w:t xml:space="preserve">ora.scan1.vip  ora....ip.type ONLINE    ONLINE    c64db1      </w:t>
      </w:r>
    </w:p>
    <w:p w:rsidR="0077409E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C22D1">
        <w:rPr>
          <w:szCs w:val="24"/>
        </w:rPr>
        <w:t>[root@c64db1 ~]#</w:t>
      </w:r>
    </w:p>
    <w:p w:rsidR="007C6762" w:rsidRPr="006F34C8" w:rsidRDefault="007C6762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7409E" w:rsidRPr="00D2586E" w:rsidRDefault="0077409E" w:rsidP="00D2586E">
      <w:pPr>
        <w:pStyle w:val="Heading4"/>
        <w:rPr>
          <w:sz w:val="24"/>
          <w:szCs w:val="24"/>
        </w:rPr>
      </w:pPr>
      <w:bookmarkStart w:id="69" w:name="_Toc347865294"/>
      <w:bookmarkStart w:id="70" w:name="_Toc349747083"/>
      <w:r w:rsidRPr="00D2586E">
        <w:rPr>
          <w:sz w:val="24"/>
          <w:szCs w:val="24"/>
        </w:rPr>
        <w:lastRenderedPageBreak/>
        <w:t>Cấu hình ASM Disk Group</w:t>
      </w:r>
      <w:bookmarkEnd w:id="69"/>
      <w:bookmarkEnd w:id="70"/>
    </w:p>
    <w:p w:rsidR="0077409E" w:rsidRPr="009A65F3" w:rsidRDefault="0077409E" w:rsidP="00791E0B">
      <w:pPr>
        <w:rPr>
          <w:b/>
        </w:rPr>
      </w:pPr>
      <w:bookmarkStart w:id="71" w:name="_Toc349747085"/>
      <w:r w:rsidRPr="009A65F3">
        <w:rPr>
          <w:b/>
        </w:rPr>
        <w:t>Tạo Disk Group</w:t>
      </w:r>
      <w:bookmarkEnd w:id="71"/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Login với User Grid trên Node1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Chỉ thực hiện trên 1 Node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Máy tính tiến hành Remote phải bật X-Passive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Thay địa chỉ bôi đỏ bằng IP của máy tính tiến hành Remote</w:t>
      </w:r>
    </w:p>
    <w:p w:rsidR="0077409E" w:rsidRPr="0052067E" w:rsidRDefault="0077409E" w:rsidP="0077409E">
      <w:pPr>
        <w:spacing w:line="312" w:lineRule="auto"/>
        <w:rPr>
          <w:szCs w:val="24"/>
        </w:rPr>
      </w:pPr>
      <w:r w:rsidRPr="0052067E">
        <w:rPr>
          <w:szCs w:val="24"/>
        </w:rPr>
        <w:t>Chạy lệnh sau</w:t>
      </w:r>
    </w:p>
    <w:p w:rsidR="0077409E" w:rsidRPr="0052067E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52067E">
        <w:rPr>
          <w:szCs w:val="24"/>
        </w:rPr>
        <w:t>[grid@</w:t>
      </w:r>
      <w:r w:rsidR="00791E0B">
        <w:rPr>
          <w:szCs w:val="24"/>
        </w:rPr>
        <w:t>c64db</w:t>
      </w:r>
      <w:r w:rsidRPr="00AD2923">
        <w:rPr>
          <w:szCs w:val="24"/>
        </w:rPr>
        <w:t>1</w:t>
      </w:r>
      <w:r w:rsidRPr="0052067E">
        <w:rPr>
          <w:szCs w:val="24"/>
        </w:rPr>
        <w:t xml:space="preserve"> ~]$ export DISPLAY=</w:t>
      </w:r>
      <w:r w:rsidR="00791E0B">
        <w:rPr>
          <w:color w:val="FF0000"/>
          <w:szCs w:val="24"/>
        </w:rPr>
        <w:t>10.48.97.50</w:t>
      </w:r>
      <w:r w:rsidRPr="0052067E">
        <w:rPr>
          <w:szCs w:val="24"/>
        </w:rPr>
        <w:t>:0.0</w:t>
      </w:r>
    </w:p>
    <w:p w:rsidR="0077409E" w:rsidRPr="0052067E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52067E">
        <w:rPr>
          <w:szCs w:val="24"/>
        </w:rPr>
        <w:t>[grid@</w:t>
      </w:r>
      <w:r w:rsidR="00791E0B">
        <w:rPr>
          <w:szCs w:val="24"/>
        </w:rPr>
        <w:t>c64db</w:t>
      </w:r>
      <w:r w:rsidRPr="00AD2923">
        <w:rPr>
          <w:szCs w:val="24"/>
        </w:rPr>
        <w:t>1</w:t>
      </w:r>
      <w:r w:rsidRPr="0052067E">
        <w:rPr>
          <w:szCs w:val="24"/>
        </w:rPr>
        <w:t xml:space="preserve"> ~]$ asmca</w:t>
      </w:r>
    </w:p>
    <w:p w:rsidR="0077409E" w:rsidRPr="0052067E" w:rsidRDefault="0077409E" w:rsidP="0077409E">
      <w:pPr>
        <w:spacing w:line="312" w:lineRule="auto"/>
        <w:rPr>
          <w:szCs w:val="24"/>
        </w:rPr>
      </w:pPr>
      <w:r w:rsidRPr="0052067E">
        <w:rPr>
          <w:szCs w:val="24"/>
        </w:rPr>
        <w:t>Màn hình hiện ra như sau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Chọn Create</w:t>
      </w:r>
    </w:p>
    <w:p w:rsidR="00222D2E" w:rsidRDefault="00227CB5" w:rsidP="0077409E">
      <w:pPr>
        <w:spacing w:line="312" w:lineRule="auto"/>
        <w:ind w:left="0"/>
        <w:rPr>
          <w:szCs w:val="24"/>
        </w:rPr>
      </w:pPr>
      <w:r w:rsidRPr="00E45DBD">
        <w:rPr>
          <w:noProof/>
          <w:lang w:eastAsia="ja-JP"/>
        </w:rPr>
        <w:drawing>
          <wp:inline distT="0" distB="0" distL="0" distR="0">
            <wp:extent cx="5762625" cy="3493770"/>
            <wp:effectExtent l="0" t="0" r="9525" b="0"/>
            <wp:docPr id="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09E" w:rsidRPr="0052067E">
        <w:rPr>
          <w:szCs w:val="24"/>
        </w:rPr>
        <w:t xml:space="preserve"> </w:t>
      </w:r>
    </w:p>
    <w:p w:rsidR="00791E0B" w:rsidRPr="007638E3" w:rsidRDefault="00791E0B" w:rsidP="0077409E">
      <w:pPr>
        <w:spacing w:line="312" w:lineRule="auto"/>
        <w:ind w:left="0"/>
      </w:pPr>
    </w:p>
    <w:p w:rsidR="0077409E" w:rsidRPr="0052067E" w:rsidRDefault="0077409E" w:rsidP="0077409E">
      <w:pPr>
        <w:spacing w:line="312" w:lineRule="auto"/>
        <w:rPr>
          <w:szCs w:val="24"/>
        </w:rPr>
      </w:pPr>
      <w:r w:rsidRPr="0052067E">
        <w:rPr>
          <w:szCs w:val="24"/>
        </w:rPr>
        <w:t>Cửa sổ hiện lên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Điền tên Disk Group : DATA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Chọn External Redundancy External (None)</w:t>
      </w:r>
    </w:p>
    <w:p w:rsidR="0077409E" w:rsidRPr="009A65F3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 xml:space="preserve">Chọn </w:t>
      </w:r>
      <w:r>
        <w:t>Disk Path như hình</w:t>
      </w:r>
    </w:p>
    <w:p w:rsidR="0077409E" w:rsidRPr="009A65F3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>
        <w:t>Chọn External Redundancy</w:t>
      </w:r>
    </w:p>
    <w:p w:rsidR="0077409E" w:rsidRPr="00791E0B" w:rsidRDefault="00227CB5" w:rsidP="00791E0B">
      <w:pPr>
        <w:spacing w:line="312" w:lineRule="auto"/>
        <w:ind w:left="0"/>
      </w:pPr>
      <w:r w:rsidRPr="00E45DBD">
        <w:rPr>
          <w:noProof/>
          <w:lang w:eastAsia="ja-JP"/>
        </w:rPr>
        <w:lastRenderedPageBreak/>
        <w:drawing>
          <wp:inline distT="0" distB="0" distL="0" distR="0">
            <wp:extent cx="5201920" cy="3588385"/>
            <wp:effectExtent l="0" t="0" r="0" b="0"/>
            <wp:docPr id="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5B1663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Chọn Show Advanced Options</w:t>
      </w:r>
    </w:p>
    <w:p w:rsidR="0077409E" w:rsidRPr="005B1663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Điền tham số Database compatibility = 10.2.0.0.0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>
        <w:t>Chọn OK</w:t>
      </w:r>
    </w:p>
    <w:p w:rsidR="0077409E" w:rsidRPr="007638E3" w:rsidRDefault="00227CB5" w:rsidP="00791E0B">
      <w:pPr>
        <w:spacing w:line="312" w:lineRule="auto"/>
        <w:ind w:left="0"/>
      </w:pPr>
      <w:r w:rsidRPr="00E45DBD">
        <w:rPr>
          <w:noProof/>
          <w:lang w:eastAsia="ja-JP"/>
        </w:rPr>
        <w:drawing>
          <wp:inline distT="0" distB="0" distL="0" distR="0">
            <wp:extent cx="4994910" cy="4166870"/>
            <wp:effectExtent l="0" t="0" r="0" b="5080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52067E" w:rsidRDefault="0077409E" w:rsidP="0077409E">
      <w:pPr>
        <w:spacing w:line="312" w:lineRule="auto"/>
        <w:rPr>
          <w:szCs w:val="24"/>
        </w:rPr>
      </w:pPr>
      <w:r w:rsidRPr="0052067E">
        <w:rPr>
          <w:szCs w:val="24"/>
        </w:rPr>
        <w:lastRenderedPageBreak/>
        <w:t>Cửa sổ tạo Disk Group thành công chọn OK</w:t>
      </w:r>
    </w:p>
    <w:p w:rsidR="0077409E" w:rsidRPr="0052067E" w:rsidRDefault="00227CB5" w:rsidP="0077409E">
      <w:pPr>
        <w:spacing w:line="312" w:lineRule="auto"/>
        <w:rPr>
          <w:szCs w:val="24"/>
        </w:rPr>
      </w:pPr>
      <w:r w:rsidRPr="00E45DBD">
        <w:rPr>
          <w:noProof/>
          <w:lang w:eastAsia="ja-JP"/>
        </w:rPr>
        <w:drawing>
          <wp:inline distT="0" distB="0" distL="0" distR="0">
            <wp:extent cx="2959100" cy="2061845"/>
            <wp:effectExtent l="0" t="0" r="0" b="0"/>
            <wp:docPr id="3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52067E" w:rsidRDefault="0077409E" w:rsidP="0077409E">
      <w:pPr>
        <w:spacing w:line="312" w:lineRule="auto"/>
        <w:rPr>
          <w:szCs w:val="24"/>
        </w:rPr>
      </w:pPr>
      <w:r w:rsidRPr="0052067E">
        <w:rPr>
          <w:szCs w:val="24"/>
        </w:rPr>
        <w:t>Quay lại cửa sổ chính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Chọn Create</w:t>
      </w:r>
    </w:p>
    <w:p w:rsidR="0077409E" w:rsidRPr="007638E3" w:rsidRDefault="00227CB5" w:rsidP="0077409E">
      <w:pPr>
        <w:spacing w:line="312" w:lineRule="auto"/>
        <w:ind w:left="0"/>
      </w:pPr>
      <w:r w:rsidRPr="00E45DBD">
        <w:rPr>
          <w:noProof/>
          <w:lang w:eastAsia="ja-JP"/>
        </w:rPr>
        <w:drawing>
          <wp:inline distT="0" distB="0" distL="0" distR="0">
            <wp:extent cx="5339715" cy="4011295"/>
            <wp:effectExtent l="0" t="0" r="0" b="8255"/>
            <wp:docPr id="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Default="0077409E" w:rsidP="00791E0B">
      <w:pPr>
        <w:spacing w:line="312" w:lineRule="auto"/>
        <w:ind w:left="0"/>
      </w:pPr>
    </w:p>
    <w:p w:rsidR="00791E0B" w:rsidRDefault="00791E0B" w:rsidP="00791E0B">
      <w:pPr>
        <w:spacing w:line="312" w:lineRule="auto"/>
        <w:ind w:left="0"/>
      </w:pPr>
    </w:p>
    <w:p w:rsidR="00791E0B" w:rsidRDefault="00791E0B" w:rsidP="00791E0B">
      <w:pPr>
        <w:spacing w:line="312" w:lineRule="auto"/>
        <w:ind w:left="0"/>
      </w:pPr>
    </w:p>
    <w:p w:rsidR="00791E0B" w:rsidRDefault="00791E0B" w:rsidP="00791E0B">
      <w:pPr>
        <w:spacing w:line="312" w:lineRule="auto"/>
        <w:ind w:left="0"/>
      </w:pPr>
    </w:p>
    <w:p w:rsidR="00791E0B" w:rsidRPr="0052067E" w:rsidRDefault="00791E0B" w:rsidP="00791E0B">
      <w:pPr>
        <w:spacing w:line="312" w:lineRule="auto"/>
        <w:ind w:left="0"/>
        <w:rPr>
          <w:szCs w:val="24"/>
        </w:rPr>
      </w:pPr>
    </w:p>
    <w:p w:rsidR="0077409E" w:rsidRPr="0052067E" w:rsidRDefault="0077409E" w:rsidP="0077409E">
      <w:pPr>
        <w:spacing w:line="312" w:lineRule="auto"/>
        <w:rPr>
          <w:szCs w:val="24"/>
        </w:rPr>
      </w:pPr>
      <w:r w:rsidRPr="0052067E">
        <w:rPr>
          <w:szCs w:val="24"/>
        </w:rPr>
        <w:lastRenderedPageBreak/>
        <w:t xml:space="preserve">Cửa sổ </w:t>
      </w:r>
    </w:p>
    <w:p w:rsidR="0077409E" w:rsidRPr="0052067E" w:rsidRDefault="009C010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>
        <w:t>Điền tên Disk Group RECO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Chọn External (None)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Tích Disk Path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Chọn Show Advanced Options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Điền Database Compatibility = 10.2.0.0.0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Chọn OK</w:t>
      </w:r>
    </w:p>
    <w:p w:rsidR="0077409E" w:rsidRPr="007638E3" w:rsidRDefault="00227CB5" w:rsidP="00791E0B">
      <w:pPr>
        <w:spacing w:line="312" w:lineRule="auto"/>
        <w:ind w:left="0"/>
      </w:pPr>
      <w:r w:rsidRPr="00E45DBD">
        <w:rPr>
          <w:noProof/>
          <w:lang w:eastAsia="ja-JP"/>
        </w:rPr>
        <w:drawing>
          <wp:inline distT="0" distB="0" distL="0" distR="0">
            <wp:extent cx="5253355" cy="4451350"/>
            <wp:effectExtent l="0" t="0" r="4445" b="6350"/>
            <wp:docPr id="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52067E" w:rsidRDefault="0077409E" w:rsidP="0077409E">
      <w:pPr>
        <w:spacing w:line="312" w:lineRule="auto"/>
        <w:rPr>
          <w:szCs w:val="24"/>
        </w:rPr>
      </w:pPr>
      <w:r w:rsidRPr="0052067E">
        <w:rPr>
          <w:szCs w:val="24"/>
        </w:rPr>
        <w:t>Cửa sổ hoàn thành chọn OK</w:t>
      </w:r>
    </w:p>
    <w:p w:rsidR="0077409E" w:rsidRDefault="00227CB5" w:rsidP="0077409E">
      <w:pPr>
        <w:spacing w:line="312" w:lineRule="auto"/>
        <w:rPr>
          <w:noProof/>
        </w:rPr>
      </w:pPr>
      <w:r w:rsidRPr="00E45DBD">
        <w:rPr>
          <w:noProof/>
          <w:lang w:eastAsia="ja-JP"/>
        </w:rPr>
        <w:drawing>
          <wp:inline distT="0" distB="0" distL="0" distR="0">
            <wp:extent cx="3002280" cy="2061845"/>
            <wp:effectExtent l="0" t="0" r="7620" b="0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9A65F3" w:rsidRDefault="0077409E" w:rsidP="00791E0B">
      <w:pPr>
        <w:spacing w:line="312" w:lineRule="auto"/>
        <w:rPr>
          <w:noProof/>
          <w:szCs w:val="24"/>
        </w:rPr>
      </w:pPr>
      <w:r w:rsidRPr="009A65F3">
        <w:rPr>
          <w:noProof/>
          <w:szCs w:val="24"/>
        </w:rPr>
        <w:lastRenderedPageBreak/>
        <w:t>Quay lại cửa sổ chính</w:t>
      </w:r>
    </w:p>
    <w:p w:rsidR="0077409E" w:rsidRPr="009A65F3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>
        <w:t>Chọn Create</w:t>
      </w:r>
    </w:p>
    <w:p w:rsidR="0077409E" w:rsidRDefault="00227CB5" w:rsidP="00791E0B">
      <w:pPr>
        <w:spacing w:line="312" w:lineRule="auto"/>
        <w:ind w:left="0"/>
        <w:rPr>
          <w:szCs w:val="24"/>
        </w:rPr>
      </w:pPr>
      <w:r w:rsidRPr="00E45DBD">
        <w:rPr>
          <w:noProof/>
          <w:lang w:eastAsia="ja-JP"/>
        </w:rPr>
        <w:drawing>
          <wp:inline distT="0" distB="0" distL="0" distR="0">
            <wp:extent cx="5038090" cy="3269615"/>
            <wp:effectExtent l="0" t="0" r="0" b="6985"/>
            <wp:docPr id="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52067E" w:rsidRDefault="0077409E" w:rsidP="0077409E">
      <w:pPr>
        <w:spacing w:line="312" w:lineRule="auto"/>
        <w:rPr>
          <w:szCs w:val="24"/>
        </w:rPr>
      </w:pPr>
      <w:r w:rsidRPr="0052067E">
        <w:rPr>
          <w:szCs w:val="24"/>
        </w:rPr>
        <w:t xml:space="preserve">Cửa sổ 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>
        <w:t xml:space="preserve">Điền tên Disk Group </w:t>
      </w:r>
      <w:r w:rsidR="009C010E">
        <w:t>BACKUP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Chọn External (None)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Tích Disk Path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Chọn Show Advanced Options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Điền Database Compatibility = 10.2.0.0.0</w:t>
      </w:r>
    </w:p>
    <w:p w:rsidR="00673EA7" w:rsidRDefault="0077409E" w:rsidP="00673EA7">
      <w:pPr>
        <w:spacing w:line="312" w:lineRule="auto"/>
        <w:rPr>
          <w:szCs w:val="24"/>
        </w:rPr>
      </w:pPr>
      <w:r w:rsidRPr="0052067E">
        <w:rPr>
          <w:szCs w:val="24"/>
        </w:rPr>
        <w:t>Chọn OK</w:t>
      </w:r>
    </w:p>
    <w:p w:rsidR="00673EA7" w:rsidRDefault="00227CB5" w:rsidP="00673EA7">
      <w:pPr>
        <w:spacing w:line="312" w:lineRule="auto"/>
        <w:ind w:left="0"/>
        <w:rPr>
          <w:szCs w:val="24"/>
        </w:rPr>
      </w:pPr>
      <w:r w:rsidRPr="00E45DBD">
        <w:rPr>
          <w:noProof/>
          <w:lang w:eastAsia="ja-JP"/>
        </w:rPr>
        <w:drawing>
          <wp:inline distT="0" distB="0" distL="0" distR="0">
            <wp:extent cx="3002280" cy="2061845"/>
            <wp:effectExtent l="0" t="0" r="7620" b="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Default="00227CB5" w:rsidP="004973C3">
      <w:pPr>
        <w:spacing w:line="312" w:lineRule="auto"/>
        <w:ind w:left="0"/>
        <w:rPr>
          <w:szCs w:val="24"/>
        </w:rPr>
      </w:pPr>
      <w:r w:rsidRPr="00E45DBD">
        <w:rPr>
          <w:noProof/>
          <w:lang w:eastAsia="ja-JP"/>
        </w:rPr>
        <w:lastRenderedPageBreak/>
        <w:drawing>
          <wp:inline distT="0" distB="0" distL="0" distR="0">
            <wp:extent cx="4865370" cy="4037330"/>
            <wp:effectExtent l="0" t="0" r="0" b="1270"/>
            <wp:docPr id="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Default="0077409E" w:rsidP="004973C3">
      <w:pPr>
        <w:spacing w:line="312" w:lineRule="auto"/>
        <w:rPr>
          <w:szCs w:val="24"/>
        </w:rPr>
      </w:pPr>
      <w:r>
        <w:rPr>
          <w:szCs w:val="24"/>
        </w:rPr>
        <w:t>Click OK</w:t>
      </w:r>
    </w:p>
    <w:p w:rsidR="0077409E" w:rsidRDefault="00227CB5" w:rsidP="00673EA7">
      <w:pPr>
        <w:spacing w:line="312" w:lineRule="auto"/>
        <w:ind w:left="0"/>
        <w:rPr>
          <w:szCs w:val="24"/>
        </w:rPr>
      </w:pPr>
      <w:r w:rsidRPr="00E45DBD">
        <w:rPr>
          <w:noProof/>
          <w:lang w:eastAsia="ja-JP"/>
        </w:rPr>
        <w:drawing>
          <wp:inline distT="0" distB="0" distL="0" distR="0">
            <wp:extent cx="3002280" cy="2061845"/>
            <wp:effectExtent l="0" t="0" r="7620" b="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EA7" w:rsidRDefault="00673EA7" w:rsidP="0077409E">
      <w:pPr>
        <w:spacing w:line="312" w:lineRule="auto"/>
        <w:rPr>
          <w:szCs w:val="24"/>
        </w:rPr>
      </w:pPr>
    </w:p>
    <w:p w:rsidR="00673EA7" w:rsidRDefault="00673EA7" w:rsidP="0077409E">
      <w:pPr>
        <w:spacing w:line="312" w:lineRule="auto"/>
        <w:rPr>
          <w:szCs w:val="24"/>
        </w:rPr>
      </w:pPr>
    </w:p>
    <w:p w:rsidR="00673EA7" w:rsidRDefault="00673EA7" w:rsidP="0077409E">
      <w:pPr>
        <w:spacing w:line="312" w:lineRule="auto"/>
        <w:rPr>
          <w:szCs w:val="24"/>
        </w:rPr>
      </w:pPr>
    </w:p>
    <w:p w:rsidR="00673EA7" w:rsidRDefault="00673EA7" w:rsidP="0077409E">
      <w:pPr>
        <w:spacing w:line="312" w:lineRule="auto"/>
        <w:rPr>
          <w:szCs w:val="24"/>
        </w:rPr>
      </w:pPr>
    </w:p>
    <w:p w:rsidR="00673EA7" w:rsidRDefault="00673EA7" w:rsidP="0077409E">
      <w:pPr>
        <w:spacing w:line="312" w:lineRule="auto"/>
        <w:rPr>
          <w:szCs w:val="24"/>
        </w:rPr>
      </w:pPr>
    </w:p>
    <w:p w:rsidR="00673EA7" w:rsidRDefault="00673EA7" w:rsidP="0077409E">
      <w:pPr>
        <w:spacing w:line="312" w:lineRule="auto"/>
        <w:rPr>
          <w:szCs w:val="24"/>
        </w:rPr>
      </w:pPr>
    </w:p>
    <w:p w:rsidR="00673EA7" w:rsidRDefault="00673EA7" w:rsidP="0077409E">
      <w:pPr>
        <w:spacing w:line="312" w:lineRule="auto"/>
        <w:rPr>
          <w:szCs w:val="24"/>
        </w:rPr>
      </w:pPr>
    </w:p>
    <w:p w:rsidR="0077409E" w:rsidRDefault="00673EA7" w:rsidP="00673EA7">
      <w:pPr>
        <w:spacing w:line="312" w:lineRule="auto"/>
        <w:rPr>
          <w:szCs w:val="24"/>
        </w:rPr>
      </w:pPr>
      <w:r>
        <w:rPr>
          <w:szCs w:val="24"/>
        </w:rPr>
        <w:lastRenderedPageBreak/>
        <w:t xml:space="preserve"> 4 Disk Group đã được tạo</w:t>
      </w:r>
    </w:p>
    <w:p w:rsidR="00673EA7" w:rsidRDefault="00673EA7" w:rsidP="00673EA7">
      <w:pPr>
        <w:spacing w:line="312" w:lineRule="auto"/>
        <w:ind w:left="0"/>
        <w:rPr>
          <w:szCs w:val="24"/>
        </w:rPr>
      </w:pPr>
      <w:r>
        <w:rPr>
          <w:szCs w:val="24"/>
        </w:rPr>
        <w:t>Chọn Exit.</w:t>
      </w:r>
    </w:p>
    <w:p w:rsidR="004973C3" w:rsidRPr="0052067E" w:rsidRDefault="00227CB5" w:rsidP="004973C3">
      <w:pPr>
        <w:spacing w:line="312" w:lineRule="auto"/>
        <w:ind w:left="0"/>
        <w:rPr>
          <w:szCs w:val="24"/>
        </w:rPr>
      </w:pPr>
      <w:r w:rsidRPr="00E45DBD">
        <w:rPr>
          <w:noProof/>
          <w:lang w:eastAsia="ja-JP"/>
        </w:rPr>
        <w:drawing>
          <wp:inline distT="0" distB="0" distL="0" distR="0">
            <wp:extent cx="5158740" cy="2898775"/>
            <wp:effectExtent l="0" t="0" r="3810" b="0"/>
            <wp:docPr id="4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592B74" w:rsidRDefault="0077409E" w:rsidP="00592B74">
      <w:pPr>
        <w:pStyle w:val="Heading4"/>
        <w:rPr>
          <w:sz w:val="24"/>
          <w:szCs w:val="24"/>
        </w:rPr>
      </w:pPr>
      <w:bookmarkStart w:id="72" w:name="_Toc347865295"/>
      <w:bookmarkStart w:id="73" w:name="_Toc349747086"/>
      <w:r w:rsidRPr="00592B74">
        <w:rPr>
          <w:sz w:val="24"/>
          <w:szCs w:val="24"/>
        </w:rPr>
        <w:t>Cài đặt Oracle Database Sofware 11g</w:t>
      </w:r>
      <w:bookmarkEnd w:id="72"/>
      <w:bookmarkEnd w:id="73"/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Chỉ thực hiện trên Node1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Thực hiện với User Oracle</w:t>
      </w:r>
    </w:p>
    <w:p w:rsidR="0077409E" w:rsidRPr="00484704" w:rsidRDefault="000721F1" w:rsidP="000721F1">
      <w:pPr>
        <w:rPr>
          <w:b/>
        </w:rPr>
      </w:pPr>
      <w:bookmarkStart w:id="74" w:name="_Toc349747087"/>
      <w:r>
        <w:rPr>
          <w:b/>
        </w:rPr>
        <w:t xml:space="preserve">a, </w:t>
      </w:r>
      <w:r w:rsidR="0077409E" w:rsidRPr="00484704">
        <w:rPr>
          <w:b/>
        </w:rPr>
        <w:t>Giải nén bộ cài</w:t>
      </w:r>
      <w:bookmarkEnd w:id="74"/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Thực hiện với User Root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 xml:space="preserve">Copy bộ cài vào /u01 </w:t>
      </w:r>
    </w:p>
    <w:p w:rsidR="0077409E" w:rsidRPr="0052067E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52067E">
        <w:rPr>
          <w:szCs w:val="24"/>
        </w:rPr>
        <w:t>[root@</w:t>
      </w:r>
      <w:r w:rsidR="00592B74">
        <w:rPr>
          <w:szCs w:val="24"/>
        </w:rPr>
        <w:t>c64db</w:t>
      </w:r>
      <w:r w:rsidRPr="00AD2923">
        <w:rPr>
          <w:szCs w:val="24"/>
        </w:rPr>
        <w:t>1</w:t>
      </w:r>
      <w:r w:rsidRPr="0052067E">
        <w:rPr>
          <w:szCs w:val="24"/>
        </w:rPr>
        <w:t xml:space="preserve"> u01]# unzip database_112030_Linux-x86-64_1of2.zip</w:t>
      </w:r>
    </w:p>
    <w:p w:rsidR="0077409E" w:rsidRPr="0052067E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52067E">
        <w:rPr>
          <w:szCs w:val="24"/>
        </w:rPr>
        <w:t>[root@</w:t>
      </w:r>
      <w:r w:rsidR="00592B74">
        <w:rPr>
          <w:szCs w:val="24"/>
        </w:rPr>
        <w:t>c64db</w:t>
      </w:r>
      <w:r w:rsidRPr="00AD2923">
        <w:rPr>
          <w:szCs w:val="24"/>
        </w:rPr>
        <w:t>1</w:t>
      </w:r>
      <w:r w:rsidRPr="0052067E">
        <w:rPr>
          <w:szCs w:val="24"/>
        </w:rPr>
        <w:t xml:space="preserve"> u01]# unzip database_112030_Linux-x86-64_2of2.zip</w:t>
      </w:r>
    </w:p>
    <w:p w:rsidR="0077409E" w:rsidRPr="0052067E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52067E">
        <w:rPr>
          <w:szCs w:val="24"/>
        </w:rPr>
        <w:t>[root@</w:t>
      </w:r>
      <w:r w:rsidR="00592B74">
        <w:rPr>
          <w:szCs w:val="24"/>
        </w:rPr>
        <w:t>c64db</w:t>
      </w:r>
      <w:r w:rsidRPr="00AD2923">
        <w:rPr>
          <w:szCs w:val="24"/>
        </w:rPr>
        <w:t>1</w:t>
      </w:r>
      <w:r w:rsidRPr="0052067E">
        <w:rPr>
          <w:szCs w:val="24"/>
        </w:rPr>
        <w:t xml:space="preserve"> u01]# chown -R oracle:oinstall database</w:t>
      </w:r>
    </w:p>
    <w:p w:rsidR="0077409E" w:rsidRPr="00484704" w:rsidRDefault="000721F1" w:rsidP="000721F1">
      <w:pPr>
        <w:rPr>
          <w:b/>
        </w:rPr>
      </w:pPr>
      <w:bookmarkStart w:id="75" w:name="_Toc349747088"/>
      <w:r>
        <w:rPr>
          <w:b/>
        </w:rPr>
        <w:t xml:space="preserve">b, </w:t>
      </w:r>
      <w:r w:rsidR="0077409E" w:rsidRPr="00484704">
        <w:rPr>
          <w:b/>
        </w:rPr>
        <w:t>Tiến hành cài đặt</w:t>
      </w:r>
      <w:bookmarkEnd w:id="75"/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Chỉ thực hiện trên Node1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Chạy với User Oracle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Máy tính tiến hành Remote phải bật X-Passive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Thay IP bôi đỏ phía dưới bằng IP của máy tiến hành Remote</w:t>
      </w:r>
    </w:p>
    <w:p w:rsidR="0077409E" w:rsidRPr="0052067E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52067E">
        <w:rPr>
          <w:szCs w:val="24"/>
        </w:rPr>
        <w:t>[oracle@</w:t>
      </w:r>
      <w:r w:rsidR="000721F1">
        <w:rPr>
          <w:szCs w:val="24"/>
        </w:rPr>
        <w:t>c64db</w:t>
      </w:r>
      <w:r w:rsidRPr="00AD2923">
        <w:rPr>
          <w:szCs w:val="24"/>
        </w:rPr>
        <w:t>1</w:t>
      </w:r>
      <w:r w:rsidRPr="0052067E">
        <w:rPr>
          <w:szCs w:val="24"/>
        </w:rPr>
        <w:t xml:space="preserve"> ~]$ cd /u01/database</w:t>
      </w:r>
    </w:p>
    <w:p w:rsidR="0077409E" w:rsidRPr="0052067E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52067E">
        <w:rPr>
          <w:szCs w:val="24"/>
        </w:rPr>
        <w:t>[oracle@</w:t>
      </w:r>
      <w:r w:rsidR="000721F1">
        <w:rPr>
          <w:szCs w:val="24"/>
        </w:rPr>
        <w:t>c64db</w:t>
      </w:r>
      <w:r w:rsidRPr="00AD2923">
        <w:rPr>
          <w:szCs w:val="24"/>
        </w:rPr>
        <w:t>1</w:t>
      </w:r>
      <w:r w:rsidRPr="0052067E">
        <w:rPr>
          <w:szCs w:val="24"/>
        </w:rPr>
        <w:t xml:space="preserve"> database]$ export DISPLAY=</w:t>
      </w:r>
      <w:r w:rsidR="006D6FCD">
        <w:rPr>
          <w:color w:val="FF0000"/>
          <w:szCs w:val="24"/>
        </w:rPr>
        <w:t>10.48.97.50</w:t>
      </w:r>
      <w:r w:rsidRPr="0052067E">
        <w:rPr>
          <w:szCs w:val="24"/>
        </w:rPr>
        <w:t>:0.0</w:t>
      </w:r>
    </w:p>
    <w:p w:rsidR="0077409E" w:rsidRPr="0052067E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52067E">
        <w:rPr>
          <w:szCs w:val="24"/>
        </w:rPr>
        <w:t>[oracle@</w:t>
      </w:r>
      <w:r w:rsidR="000721F1">
        <w:rPr>
          <w:szCs w:val="24"/>
        </w:rPr>
        <w:t>c64db</w:t>
      </w:r>
      <w:r w:rsidRPr="00AD2923">
        <w:rPr>
          <w:szCs w:val="24"/>
        </w:rPr>
        <w:t>1</w:t>
      </w:r>
      <w:r w:rsidRPr="0052067E">
        <w:rPr>
          <w:szCs w:val="24"/>
        </w:rPr>
        <w:t xml:space="preserve"> database]$ ./runInstaller</w:t>
      </w:r>
    </w:p>
    <w:p w:rsidR="0077409E" w:rsidRPr="0052067E" w:rsidRDefault="0077409E" w:rsidP="00D61B0E">
      <w:pPr>
        <w:spacing w:line="312" w:lineRule="auto"/>
        <w:ind w:left="0"/>
        <w:rPr>
          <w:szCs w:val="24"/>
        </w:rPr>
      </w:pPr>
      <w:r w:rsidRPr="0052067E">
        <w:rPr>
          <w:szCs w:val="24"/>
        </w:rPr>
        <w:lastRenderedPageBreak/>
        <w:t>Bước 1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Bỏ tích “I wish to receive security updates via My Oracle Support”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Chọn Next</w:t>
      </w:r>
    </w:p>
    <w:p w:rsidR="0077409E" w:rsidRPr="007638E3" w:rsidRDefault="00227CB5" w:rsidP="00FE7865">
      <w:pPr>
        <w:spacing w:line="312" w:lineRule="auto"/>
        <w:ind w:left="0"/>
      </w:pPr>
      <w:r w:rsidRPr="0077409E">
        <w:rPr>
          <w:noProof/>
          <w:szCs w:val="24"/>
          <w:lang w:eastAsia="ja-JP"/>
        </w:rPr>
        <w:drawing>
          <wp:inline distT="0" distB="0" distL="0" distR="0">
            <wp:extent cx="5236210" cy="3787140"/>
            <wp:effectExtent l="0" t="0" r="2540" b="3810"/>
            <wp:docPr id="4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Default="0077409E" w:rsidP="0077409E">
      <w:pPr>
        <w:spacing w:line="312" w:lineRule="auto"/>
      </w:pPr>
    </w:p>
    <w:p w:rsidR="0077409E" w:rsidRDefault="0077409E" w:rsidP="0077409E">
      <w:pPr>
        <w:spacing w:line="312" w:lineRule="auto"/>
        <w:rPr>
          <w:szCs w:val="24"/>
        </w:rPr>
      </w:pPr>
      <w:r w:rsidRPr="0052067E">
        <w:rPr>
          <w:szCs w:val="24"/>
        </w:rPr>
        <w:t>Cửa sổ chọn Yes</w:t>
      </w:r>
    </w:p>
    <w:p w:rsidR="0077409E" w:rsidRPr="0052067E" w:rsidRDefault="0077409E" w:rsidP="0077409E">
      <w:pPr>
        <w:spacing w:line="312" w:lineRule="auto"/>
        <w:rPr>
          <w:szCs w:val="24"/>
        </w:rPr>
      </w:pPr>
    </w:p>
    <w:p w:rsidR="0077409E" w:rsidRPr="007638E3" w:rsidRDefault="00227CB5" w:rsidP="00C707FF">
      <w:pPr>
        <w:spacing w:line="312" w:lineRule="auto"/>
        <w:ind w:left="0"/>
      </w:pPr>
      <w:r w:rsidRPr="0077409E">
        <w:rPr>
          <w:noProof/>
          <w:szCs w:val="24"/>
          <w:lang w:eastAsia="ja-JP"/>
        </w:rPr>
        <w:drawing>
          <wp:inline distT="0" distB="0" distL="0" distR="0">
            <wp:extent cx="4848225" cy="1492250"/>
            <wp:effectExtent l="0" t="0" r="9525" b="0"/>
            <wp:docPr id="4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Default="0077409E" w:rsidP="00FE7865">
      <w:pPr>
        <w:spacing w:line="312" w:lineRule="auto"/>
        <w:ind w:left="0"/>
      </w:pPr>
    </w:p>
    <w:p w:rsidR="00FE7865" w:rsidRDefault="00FE7865" w:rsidP="00FE7865">
      <w:pPr>
        <w:spacing w:line="312" w:lineRule="auto"/>
        <w:ind w:left="0"/>
      </w:pPr>
    </w:p>
    <w:p w:rsidR="00FE7865" w:rsidRDefault="00FE7865" w:rsidP="00FE7865">
      <w:pPr>
        <w:spacing w:line="312" w:lineRule="auto"/>
        <w:ind w:left="0"/>
      </w:pPr>
    </w:p>
    <w:p w:rsidR="00FE7865" w:rsidRDefault="00FE7865" w:rsidP="00FE7865">
      <w:pPr>
        <w:spacing w:line="312" w:lineRule="auto"/>
        <w:ind w:left="0"/>
      </w:pPr>
    </w:p>
    <w:p w:rsidR="00FE7865" w:rsidRPr="0052067E" w:rsidRDefault="00FE7865" w:rsidP="00FE7865">
      <w:pPr>
        <w:spacing w:line="312" w:lineRule="auto"/>
        <w:ind w:left="0"/>
        <w:rPr>
          <w:szCs w:val="24"/>
        </w:rPr>
      </w:pPr>
    </w:p>
    <w:p w:rsidR="0077409E" w:rsidRPr="0052067E" w:rsidRDefault="0077409E" w:rsidP="0077409E">
      <w:pPr>
        <w:spacing w:line="312" w:lineRule="auto"/>
        <w:rPr>
          <w:szCs w:val="24"/>
        </w:rPr>
      </w:pPr>
      <w:r w:rsidRPr="0052067E">
        <w:rPr>
          <w:szCs w:val="24"/>
        </w:rPr>
        <w:lastRenderedPageBreak/>
        <w:t>Bước 2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Chọn Skip software updates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Chọn Next</w:t>
      </w:r>
    </w:p>
    <w:p w:rsidR="0077409E" w:rsidRPr="0052067E" w:rsidRDefault="00227CB5" w:rsidP="00FE7865">
      <w:pPr>
        <w:spacing w:line="312" w:lineRule="auto"/>
        <w:ind w:left="0"/>
        <w:rPr>
          <w:szCs w:val="24"/>
        </w:rPr>
      </w:pPr>
      <w:r w:rsidRPr="0077409E">
        <w:rPr>
          <w:noProof/>
          <w:szCs w:val="24"/>
          <w:lang w:eastAsia="ja-JP"/>
        </w:rPr>
        <w:drawing>
          <wp:inline distT="0" distB="0" distL="0" distR="0">
            <wp:extent cx="5227320" cy="3554095"/>
            <wp:effectExtent l="0" t="0" r="0" b="8255"/>
            <wp:docPr id="4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52067E" w:rsidRDefault="0077409E" w:rsidP="0077409E">
      <w:pPr>
        <w:spacing w:line="312" w:lineRule="auto"/>
        <w:rPr>
          <w:szCs w:val="24"/>
        </w:rPr>
      </w:pPr>
      <w:r w:rsidRPr="0052067E">
        <w:rPr>
          <w:szCs w:val="24"/>
        </w:rPr>
        <w:t>Bước 3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Chọn Install database software only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Chọn Next</w:t>
      </w:r>
    </w:p>
    <w:p w:rsidR="0077409E" w:rsidRPr="007638E3" w:rsidRDefault="00227CB5" w:rsidP="00FE7865">
      <w:pPr>
        <w:spacing w:line="312" w:lineRule="auto"/>
        <w:ind w:left="0"/>
      </w:pPr>
      <w:r w:rsidRPr="0077409E">
        <w:rPr>
          <w:noProof/>
          <w:szCs w:val="24"/>
          <w:lang w:eastAsia="ja-JP"/>
        </w:rPr>
        <w:drawing>
          <wp:inline distT="0" distB="0" distL="0" distR="0">
            <wp:extent cx="5166995" cy="3174365"/>
            <wp:effectExtent l="0" t="0" r="0" b="6985"/>
            <wp:docPr id="4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52067E" w:rsidRDefault="0077409E" w:rsidP="0077409E">
      <w:pPr>
        <w:spacing w:line="312" w:lineRule="auto"/>
        <w:rPr>
          <w:szCs w:val="24"/>
        </w:rPr>
      </w:pPr>
      <w:r w:rsidRPr="0052067E">
        <w:rPr>
          <w:szCs w:val="24"/>
        </w:rPr>
        <w:lastRenderedPageBreak/>
        <w:t>Bước 4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Chọn Oracle Real Application Cluster database installation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Tích đủ 2 Node như hình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Chọn SSH Connectivity…</w:t>
      </w:r>
    </w:p>
    <w:p w:rsidR="00FE7865" w:rsidRDefault="00227CB5" w:rsidP="00FE7865">
      <w:pPr>
        <w:spacing w:line="312" w:lineRule="auto"/>
        <w:ind w:left="0"/>
      </w:pPr>
      <w:r w:rsidRPr="00E45DBD">
        <w:rPr>
          <w:noProof/>
          <w:lang w:eastAsia="ja-JP"/>
        </w:rPr>
        <w:drawing>
          <wp:inline distT="0" distB="0" distL="0" distR="0">
            <wp:extent cx="4968875" cy="4062730"/>
            <wp:effectExtent l="0" t="0" r="3175" b="0"/>
            <wp:docPr id="50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865" w:rsidRDefault="0077409E" w:rsidP="00FE7865">
      <w:pPr>
        <w:spacing w:line="312" w:lineRule="auto"/>
        <w:rPr>
          <w:szCs w:val="24"/>
        </w:rPr>
      </w:pPr>
      <w:r w:rsidRPr="0052067E">
        <w:rPr>
          <w:szCs w:val="24"/>
        </w:rPr>
        <w:t>Điền Password của User Oracle rồi chọn Setup</w:t>
      </w:r>
      <w:r>
        <w:rPr>
          <w:szCs w:val="24"/>
        </w:rPr>
        <w:t>.</w:t>
      </w:r>
    </w:p>
    <w:p w:rsidR="0077409E" w:rsidRPr="007638E3" w:rsidRDefault="00227CB5" w:rsidP="00FE7865">
      <w:pPr>
        <w:spacing w:line="312" w:lineRule="auto"/>
        <w:ind w:left="0"/>
      </w:pPr>
      <w:r w:rsidRPr="0077409E">
        <w:rPr>
          <w:noProof/>
          <w:szCs w:val="24"/>
          <w:lang w:eastAsia="ja-JP"/>
        </w:rPr>
        <w:drawing>
          <wp:inline distT="0" distB="0" distL="0" distR="0">
            <wp:extent cx="5313680" cy="1104265"/>
            <wp:effectExtent l="0" t="0" r="1270" b="635"/>
            <wp:docPr id="5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Default="0077409E" w:rsidP="0077409E">
      <w:pPr>
        <w:spacing w:line="312" w:lineRule="auto"/>
        <w:rPr>
          <w:szCs w:val="24"/>
        </w:rPr>
      </w:pPr>
      <w:r w:rsidRPr="0052067E">
        <w:rPr>
          <w:szCs w:val="24"/>
        </w:rPr>
        <w:t>Cài đặt SSH thành công chọn OK</w:t>
      </w:r>
    </w:p>
    <w:p w:rsidR="0077409E" w:rsidRPr="0052067E" w:rsidRDefault="0077409E" w:rsidP="0077409E">
      <w:pPr>
        <w:spacing w:line="312" w:lineRule="auto"/>
        <w:rPr>
          <w:szCs w:val="24"/>
        </w:rPr>
      </w:pPr>
    </w:p>
    <w:p w:rsidR="0077409E" w:rsidRDefault="00227CB5" w:rsidP="006F6B31">
      <w:pPr>
        <w:spacing w:line="312" w:lineRule="auto"/>
        <w:ind w:left="0"/>
        <w:rPr>
          <w:szCs w:val="24"/>
        </w:rPr>
      </w:pPr>
      <w:r w:rsidRPr="0077409E">
        <w:rPr>
          <w:noProof/>
          <w:szCs w:val="24"/>
          <w:lang w:eastAsia="ja-JP"/>
        </w:rPr>
        <w:drawing>
          <wp:inline distT="0" distB="0" distL="0" distR="0">
            <wp:extent cx="4856480" cy="1224915"/>
            <wp:effectExtent l="0" t="0" r="1270" b="0"/>
            <wp:docPr id="5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52067E" w:rsidRDefault="0077409E" w:rsidP="006F6B31">
      <w:pPr>
        <w:spacing w:line="312" w:lineRule="auto"/>
        <w:rPr>
          <w:szCs w:val="24"/>
        </w:rPr>
      </w:pPr>
      <w:r w:rsidRPr="0052067E">
        <w:rPr>
          <w:szCs w:val="24"/>
        </w:rPr>
        <w:lastRenderedPageBreak/>
        <w:t>Quay lại cửa sổ trước chọn Next</w:t>
      </w:r>
    </w:p>
    <w:p w:rsidR="0077409E" w:rsidRPr="0052067E" w:rsidRDefault="00227CB5" w:rsidP="006F6B31">
      <w:pPr>
        <w:spacing w:line="312" w:lineRule="auto"/>
        <w:ind w:left="0"/>
        <w:rPr>
          <w:szCs w:val="24"/>
        </w:rPr>
      </w:pPr>
      <w:r w:rsidRPr="00E45DBD">
        <w:rPr>
          <w:noProof/>
          <w:lang w:eastAsia="ja-JP"/>
        </w:rPr>
        <w:drawing>
          <wp:inline distT="0" distB="0" distL="0" distR="0">
            <wp:extent cx="5123815" cy="3864610"/>
            <wp:effectExtent l="0" t="0" r="635" b="2540"/>
            <wp:docPr id="5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52067E" w:rsidRDefault="0077409E" w:rsidP="0077409E">
      <w:pPr>
        <w:spacing w:line="312" w:lineRule="auto"/>
        <w:rPr>
          <w:szCs w:val="24"/>
        </w:rPr>
      </w:pPr>
      <w:r w:rsidRPr="0052067E">
        <w:rPr>
          <w:szCs w:val="24"/>
        </w:rPr>
        <w:t>Bước 5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Chọn Next</w:t>
      </w:r>
    </w:p>
    <w:p w:rsidR="0077409E" w:rsidRPr="007638E3" w:rsidRDefault="00227CB5" w:rsidP="006F6B31">
      <w:pPr>
        <w:spacing w:line="312" w:lineRule="auto"/>
        <w:ind w:left="0"/>
      </w:pPr>
      <w:r w:rsidRPr="0077409E">
        <w:rPr>
          <w:noProof/>
          <w:szCs w:val="24"/>
          <w:lang w:eastAsia="ja-JP"/>
        </w:rPr>
        <w:drawing>
          <wp:inline distT="0" distB="0" distL="0" distR="0">
            <wp:extent cx="5184775" cy="3735070"/>
            <wp:effectExtent l="0" t="0" r="0" b="0"/>
            <wp:docPr id="5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52067E" w:rsidRDefault="0077409E" w:rsidP="0077409E">
      <w:pPr>
        <w:spacing w:line="312" w:lineRule="auto"/>
        <w:rPr>
          <w:szCs w:val="24"/>
        </w:rPr>
      </w:pPr>
      <w:r w:rsidRPr="0052067E">
        <w:rPr>
          <w:szCs w:val="24"/>
        </w:rPr>
        <w:lastRenderedPageBreak/>
        <w:t>Bước 6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>
        <w:t>Chọn Enterprise Edition (4.7</w:t>
      </w:r>
      <w:r w:rsidRPr="0052067E">
        <w:t>GB)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Chọn Next</w:t>
      </w:r>
    </w:p>
    <w:p w:rsidR="0077409E" w:rsidRPr="006F6B31" w:rsidRDefault="00227CB5" w:rsidP="006F6B31">
      <w:pPr>
        <w:spacing w:line="312" w:lineRule="auto"/>
        <w:ind w:left="0"/>
      </w:pPr>
      <w:r w:rsidRPr="00E45DBD">
        <w:rPr>
          <w:noProof/>
          <w:lang w:eastAsia="ja-JP"/>
        </w:rPr>
        <w:drawing>
          <wp:inline distT="0" distB="0" distL="0" distR="0">
            <wp:extent cx="5236210" cy="3580130"/>
            <wp:effectExtent l="0" t="0" r="2540" b="1270"/>
            <wp:docPr id="55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52067E" w:rsidRDefault="0077409E" w:rsidP="0077409E">
      <w:pPr>
        <w:spacing w:line="312" w:lineRule="auto"/>
        <w:rPr>
          <w:szCs w:val="24"/>
        </w:rPr>
      </w:pPr>
      <w:r w:rsidRPr="0052067E">
        <w:rPr>
          <w:szCs w:val="24"/>
        </w:rPr>
        <w:t>Bước 7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Chọn Next</w:t>
      </w:r>
    </w:p>
    <w:p w:rsidR="0077409E" w:rsidRPr="0052067E" w:rsidRDefault="00227CB5" w:rsidP="006F6B31">
      <w:pPr>
        <w:spacing w:line="312" w:lineRule="auto"/>
        <w:ind w:left="0"/>
        <w:rPr>
          <w:szCs w:val="24"/>
        </w:rPr>
      </w:pPr>
      <w:r w:rsidRPr="0077409E">
        <w:rPr>
          <w:noProof/>
          <w:szCs w:val="24"/>
          <w:lang w:eastAsia="ja-JP"/>
        </w:rPr>
        <w:drawing>
          <wp:inline distT="0" distB="0" distL="0" distR="0">
            <wp:extent cx="5149850" cy="3373120"/>
            <wp:effectExtent l="0" t="0" r="0" b="0"/>
            <wp:docPr id="5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52067E" w:rsidRDefault="0077409E" w:rsidP="0077409E">
      <w:pPr>
        <w:spacing w:line="312" w:lineRule="auto"/>
        <w:rPr>
          <w:szCs w:val="24"/>
        </w:rPr>
      </w:pPr>
      <w:r w:rsidRPr="0052067E">
        <w:rPr>
          <w:szCs w:val="24"/>
        </w:rPr>
        <w:lastRenderedPageBreak/>
        <w:t>Bước 8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Chọn như hình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Chọn Next</w:t>
      </w:r>
    </w:p>
    <w:p w:rsidR="0077409E" w:rsidRPr="007638E3" w:rsidRDefault="00227CB5" w:rsidP="006F6B31">
      <w:pPr>
        <w:spacing w:line="312" w:lineRule="auto"/>
        <w:ind w:left="0"/>
      </w:pPr>
      <w:r w:rsidRPr="00E45DBD">
        <w:rPr>
          <w:noProof/>
          <w:lang w:eastAsia="ja-JP"/>
        </w:rPr>
        <w:drawing>
          <wp:inline distT="0" distB="0" distL="0" distR="0">
            <wp:extent cx="5175885" cy="3726815"/>
            <wp:effectExtent l="0" t="0" r="5715" b="6985"/>
            <wp:docPr id="5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Default="0077409E" w:rsidP="0077409E">
      <w:pPr>
        <w:spacing w:line="312" w:lineRule="auto"/>
        <w:rPr>
          <w:szCs w:val="24"/>
        </w:rPr>
      </w:pPr>
      <w:r w:rsidRPr="0052067E">
        <w:rPr>
          <w:szCs w:val="24"/>
        </w:rPr>
        <w:t>Bước kiểm tra trước khi cài</w:t>
      </w:r>
    </w:p>
    <w:p w:rsidR="0077409E" w:rsidRPr="006F6B31" w:rsidRDefault="00227CB5" w:rsidP="006F6B31">
      <w:pPr>
        <w:spacing w:line="312" w:lineRule="auto"/>
        <w:ind w:left="0"/>
        <w:rPr>
          <w:szCs w:val="24"/>
        </w:rPr>
      </w:pPr>
      <w:r w:rsidRPr="0077409E">
        <w:rPr>
          <w:noProof/>
          <w:szCs w:val="24"/>
          <w:lang w:eastAsia="ja-JP"/>
        </w:rPr>
        <w:drawing>
          <wp:inline distT="0" distB="0" distL="0" distR="0">
            <wp:extent cx="5063490" cy="3640455"/>
            <wp:effectExtent l="0" t="0" r="3810" b="0"/>
            <wp:docPr id="5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52067E" w:rsidRDefault="0077409E" w:rsidP="0077409E">
      <w:pPr>
        <w:spacing w:line="312" w:lineRule="auto"/>
        <w:rPr>
          <w:szCs w:val="24"/>
        </w:rPr>
      </w:pPr>
      <w:r w:rsidRPr="0052067E">
        <w:rPr>
          <w:szCs w:val="24"/>
        </w:rPr>
        <w:lastRenderedPageBreak/>
        <w:t>Bước 10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Chọn Ignore All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Chọn Next</w:t>
      </w:r>
    </w:p>
    <w:p w:rsidR="0077409E" w:rsidRPr="007638E3" w:rsidRDefault="00227CB5" w:rsidP="006F6B31">
      <w:pPr>
        <w:spacing w:line="312" w:lineRule="auto"/>
        <w:ind w:left="0"/>
      </w:pPr>
      <w:r w:rsidRPr="00E45DBD">
        <w:rPr>
          <w:noProof/>
          <w:lang w:eastAsia="ja-JP"/>
        </w:rPr>
        <w:drawing>
          <wp:inline distT="0" distB="0" distL="0" distR="0">
            <wp:extent cx="5055235" cy="3787140"/>
            <wp:effectExtent l="0" t="0" r="0" b="3810"/>
            <wp:docPr id="59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Default="0077409E" w:rsidP="0077409E">
      <w:pPr>
        <w:spacing w:line="312" w:lineRule="auto"/>
      </w:pPr>
    </w:p>
    <w:p w:rsidR="0077409E" w:rsidRDefault="0077409E" w:rsidP="0077409E">
      <w:pPr>
        <w:spacing w:line="312" w:lineRule="auto"/>
        <w:rPr>
          <w:szCs w:val="24"/>
        </w:rPr>
      </w:pPr>
      <w:r w:rsidRPr="0052067E">
        <w:rPr>
          <w:szCs w:val="24"/>
        </w:rPr>
        <w:t>Cửa sổ hiện lên chọn Yes</w:t>
      </w:r>
    </w:p>
    <w:p w:rsidR="0077409E" w:rsidRPr="0052067E" w:rsidRDefault="0077409E" w:rsidP="0077409E">
      <w:pPr>
        <w:spacing w:line="312" w:lineRule="auto"/>
        <w:rPr>
          <w:szCs w:val="24"/>
        </w:rPr>
      </w:pPr>
    </w:p>
    <w:p w:rsidR="0077409E" w:rsidRPr="007638E3" w:rsidRDefault="00227CB5" w:rsidP="006F6B31">
      <w:pPr>
        <w:spacing w:line="312" w:lineRule="auto"/>
        <w:ind w:left="0"/>
      </w:pPr>
      <w:r w:rsidRPr="00E45DBD">
        <w:rPr>
          <w:noProof/>
          <w:lang w:eastAsia="ja-JP"/>
        </w:rPr>
        <w:drawing>
          <wp:inline distT="0" distB="0" distL="0" distR="0">
            <wp:extent cx="4856480" cy="1216025"/>
            <wp:effectExtent l="0" t="0" r="1270" b="3175"/>
            <wp:docPr id="6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Default="0077409E" w:rsidP="006F6B31">
      <w:pPr>
        <w:spacing w:line="312" w:lineRule="auto"/>
        <w:ind w:left="0"/>
      </w:pPr>
    </w:p>
    <w:p w:rsidR="006F6B31" w:rsidRDefault="006F6B31" w:rsidP="006F6B31">
      <w:pPr>
        <w:spacing w:line="312" w:lineRule="auto"/>
        <w:ind w:left="0"/>
      </w:pPr>
    </w:p>
    <w:p w:rsidR="006F6B31" w:rsidRDefault="006F6B31" w:rsidP="006F6B31">
      <w:pPr>
        <w:spacing w:line="312" w:lineRule="auto"/>
        <w:ind w:left="0"/>
      </w:pPr>
    </w:p>
    <w:p w:rsidR="006F6B31" w:rsidRDefault="006F6B31" w:rsidP="006F6B31">
      <w:pPr>
        <w:spacing w:line="312" w:lineRule="auto"/>
        <w:ind w:left="0"/>
      </w:pPr>
    </w:p>
    <w:p w:rsidR="006F6B31" w:rsidRDefault="006F6B31" w:rsidP="006F6B31">
      <w:pPr>
        <w:spacing w:line="312" w:lineRule="auto"/>
        <w:ind w:left="0"/>
      </w:pPr>
    </w:p>
    <w:p w:rsidR="006F6B31" w:rsidRPr="007638E3" w:rsidRDefault="006F6B31" w:rsidP="006F6B31">
      <w:pPr>
        <w:spacing w:line="312" w:lineRule="auto"/>
        <w:ind w:left="0"/>
      </w:pPr>
    </w:p>
    <w:p w:rsidR="0077409E" w:rsidRPr="0052067E" w:rsidRDefault="0077409E" w:rsidP="0077409E">
      <w:pPr>
        <w:spacing w:line="312" w:lineRule="auto"/>
        <w:rPr>
          <w:szCs w:val="24"/>
        </w:rPr>
      </w:pPr>
      <w:r w:rsidRPr="0052067E">
        <w:rPr>
          <w:szCs w:val="24"/>
        </w:rPr>
        <w:lastRenderedPageBreak/>
        <w:t>Bước 11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Chọn Install</w:t>
      </w:r>
    </w:p>
    <w:p w:rsidR="0077409E" w:rsidRPr="006F6B31" w:rsidRDefault="00227CB5" w:rsidP="006F6B31">
      <w:pPr>
        <w:spacing w:line="312" w:lineRule="auto"/>
        <w:ind w:left="0"/>
      </w:pPr>
      <w:r w:rsidRPr="00E45DBD">
        <w:rPr>
          <w:noProof/>
          <w:lang w:eastAsia="ja-JP"/>
        </w:rPr>
        <w:drawing>
          <wp:inline distT="0" distB="0" distL="0" distR="0">
            <wp:extent cx="5141595" cy="3605530"/>
            <wp:effectExtent l="0" t="0" r="1905" b="0"/>
            <wp:docPr id="61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52067E" w:rsidRDefault="0077409E" w:rsidP="0077409E">
      <w:pPr>
        <w:spacing w:line="312" w:lineRule="auto"/>
        <w:rPr>
          <w:szCs w:val="24"/>
        </w:rPr>
      </w:pPr>
      <w:r w:rsidRPr="0052067E">
        <w:rPr>
          <w:szCs w:val="24"/>
        </w:rPr>
        <w:t>Bước cuối hiện lên cửa sổ chạy Script</w:t>
      </w:r>
    </w:p>
    <w:p w:rsidR="0077409E" w:rsidRPr="0052067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52067E">
        <w:t>Chạy Script lần lượt trên từng Node với User Root</w:t>
      </w:r>
    </w:p>
    <w:p w:rsidR="0077409E" w:rsidRPr="004D3307" w:rsidRDefault="00227CB5" w:rsidP="006F6B31">
      <w:pPr>
        <w:spacing w:line="312" w:lineRule="auto"/>
        <w:ind w:left="0"/>
        <w:rPr>
          <w:szCs w:val="24"/>
        </w:rPr>
      </w:pPr>
      <w:r w:rsidRPr="00E45DBD">
        <w:rPr>
          <w:noProof/>
          <w:lang w:eastAsia="ja-JP"/>
        </w:rPr>
        <w:drawing>
          <wp:inline distT="0" distB="0" distL="0" distR="0">
            <wp:extent cx="4977130" cy="3631565"/>
            <wp:effectExtent l="0" t="0" r="0" b="6985"/>
            <wp:docPr id="62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4D3307" w:rsidRDefault="0077409E" w:rsidP="0077409E">
      <w:pPr>
        <w:spacing w:line="312" w:lineRule="auto"/>
        <w:rPr>
          <w:szCs w:val="24"/>
        </w:rPr>
      </w:pPr>
      <w:r w:rsidRPr="004D3307">
        <w:rPr>
          <w:szCs w:val="24"/>
        </w:rPr>
        <w:lastRenderedPageBreak/>
        <w:t>Node 1</w:t>
      </w:r>
    </w:p>
    <w:p w:rsidR="0077409E" w:rsidRPr="002D5CEF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2D5CEF">
        <w:t>&lt;Enter&gt; là nhấn nút Enter (Bôi đỏ)</w:t>
      </w: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D3307">
        <w:rPr>
          <w:szCs w:val="24"/>
        </w:rPr>
        <w:t>[root@</w:t>
      </w:r>
      <w:r w:rsidR="006F6B31">
        <w:rPr>
          <w:szCs w:val="24"/>
        </w:rPr>
        <w:t>c64db</w:t>
      </w:r>
      <w:r w:rsidRPr="00AD2923">
        <w:rPr>
          <w:szCs w:val="24"/>
        </w:rPr>
        <w:t>1</w:t>
      </w:r>
      <w:r w:rsidRPr="004D3307">
        <w:rPr>
          <w:szCs w:val="24"/>
        </w:rPr>
        <w:t xml:space="preserve"> ~]# /u01/app/oracle/product/11.2.0/dbhome_1/root.sh</w:t>
      </w: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D3307">
        <w:rPr>
          <w:szCs w:val="24"/>
        </w:rPr>
        <w:t xml:space="preserve">Performing root user operation for Oracle 11g </w:t>
      </w: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D3307">
        <w:rPr>
          <w:szCs w:val="24"/>
        </w:rPr>
        <w:t>The following environment variables are set as:</w:t>
      </w: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D3307">
        <w:rPr>
          <w:szCs w:val="24"/>
        </w:rPr>
        <w:t xml:space="preserve">    ORACLE_OWNER= oracle</w:t>
      </w: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D3307">
        <w:rPr>
          <w:szCs w:val="24"/>
        </w:rPr>
        <w:t xml:space="preserve">    ORACLE_HOME=  /u01/app/oracle/product/11.2.0/dbhome_1</w:t>
      </w: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D3307">
        <w:rPr>
          <w:szCs w:val="24"/>
        </w:rPr>
        <w:t>Enter the full pathname of the local bin directory: [/usr/local/bin]:</w:t>
      </w:r>
      <w:r w:rsidRPr="004D3307">
        <w:rPr>
          <w:color w:val="FF0000"/>
          <w:szCs w:val="24"/>
        </w:rPr>
        <w:t>&lt;Enter&gt;</w:t>
      </w: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D3307">
        <w:rPr>
          <w:szCs w:val="24"/>
        </w:rPr>
        <w:t>The contents of "dbhome" have not changed. No need to overwrite.</w:t>
      </w: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D3307">
        <w:rPr>
          <w:szCs w:val="24"/>
        </w:rPr>
        <w:t>The contents of "oraenv" have not changed. No need to overwrite.</w:t>
      </w: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D3307">
        <w:rPr>
          <w:szCs w:val="24"/>
        </w:rPr>
        <w:t>The contents of "coraenv" have not changed. No need to overwrite.</w:t>
      </w: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D3307">
        <w:rPr>
          <w:szCs w:val="24"/>
        </w:rPr>
        <w:t>Entries will be added to the /etc/oratab file as needed by</w:t>
      </w: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D3307">
        <w:rPr>
          <w:szCs w:val="24"/>
        </w:rPr>
        <w:t>Database Configuration Assistant when a database is created</w:t>
      </w: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D3307">
        <w:rPr>
          <w:szCs w:val="24"/>
        </w:rPr>
        <w:t>Finished running generic part of root script.</w:t>
      </w: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D3307">
        <w:rPr>
          <w:szCs w:val="24"/>
        </w:rPr>
        <w:t>Now product-specific root actions will be performed.</w:t>
      </w: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D3307">
        <w:rPr>
          <w:szCs w:val="24"/>
        </w:rPr>
        <w:t>Finished product-specific root actions.</w:t>
      </w:r>
    </w:p>
    <w:p w:rsidR="0077409E" w:rsidRDefault="0077409E" w:rsidP="0077409E">
      <w:pPr>
        <w:spacing w:line="312" w:lineRule="auto"/>
        <w:rPr>
          <w:szCs w:val="24"/>
        </w:rPr>
      </w:pPr>
    </w:p>
    <w:p w:rsidR="0077409E" w:rsidRPr="004D3307" w:rsidRDefault="0077409E" w:rsidP="0077409E">
      <w:pPr>
        <w:spacing w:line="312" w:lineRule="auto"/>
        <w:rPr>
          <w:szCs w:val="24"/>
        </w:rPr>
      </w:pPr>
      <w:r w:rsidRPr="004D3307">
        <w:rPr>
          <w:szCs w:val="24"/>
        </w:rPr>
        <w:t>Trên Node 2</w:t>
      </w: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D3307">
        <w:rPr>
          <w:szCs w:val="24"/>
        </w:rPr>
        <w:t>[root@</w:t>
      </w:r>
      <w:r w:rsidR="00B816E1">
        <w:rPr>
          <w:szCs w:val="24"/>
        </w:rPr>
        <w:t>c64db</w:t>
      </w:r>
      <w:r>
        <w:rPr>
          <w:szCs w:val="24"/>
        </w:rPr>
        <w:t>2</w:t>
      </w:r>
      <w:r w:rsidRPr="004D3307">
        <w:rPr>
          <w:szCs w:val="24"/>
        </w:rPr>
        <w:t xml:space="preserve"> ~]# /u01/app/oracle/product/11.2.0/dbhome_1/root.sh</w:t>
      </w: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D3307">
        <w:rPr>
          <w:szCs w:val="24"/>
        </w:rPr>
        <w:t xml:space="preserve">Performing root user operation for Oracle 11g </w:t>
      </w: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D3307">
        <w:rPr>
          <w:szCs w:val="24"/>
        </w:rPr>
        <w:t>The following environment variables are set as:</w:t>
      </w: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D3307">
        <w:rPr>
          <w:szCs w:val="24"/>
        </w:rPr>
        <w:t xml:space="preserve">    ORACLE_OWNER= oracle</w:t>
      </w: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D3307">
        <w:rPr>
          <w:szCs w:val="24"/>
        </w:rPr>
        <w:t xml:space="preserve">    ORACLE_HOME=  /u01/app/oracle/product/11.2.0/dbhome_1</w:t>
      </w: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D3307">
        <w:rPr>
          <w:szCs w:val="24"/>
        </w:rPr>
        <w:t xml:space="preserve">Enter the full pathname of the local bin directory: [/usr/local/bin]: </w:t>
      </w:r>
      <w:r w:rsidRPr="004D3307">
        <w:rPr>
          <w:color w:val="FF0000"/>
          <w:szCs w:val="24"/>
        </w:rPr>
        <w:t>&lt;Enter&gt;</w:t>
      </w: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D3307">
        <w:rPr>
          <w:szCs w:val="24"/>
        </w:rPr>
        <w:lastRenderedPageBreak/>
        <w:t>The contents of "dbhome" have not changed. No need to overwrite.</w:t>
      </w: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D3307">
        <w:rPr>
          <w:szCs w:val="24"/>
        </w:rPr>
        <w:t>The contents of "oraenv" have not changed. No need to overwrite.</w:t>
      </w: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D3307">
        <w:rPr>
          <w:szCs w:val="24"/>
        </w:rPr>
        <w:t>The contents of "coraenv" have not changed. No need to overwrite.</w:t>
      </w: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D3307">
        <w:rPr>
          <w:szCs w:val="24"/>
        </w:rPr>
        <w:t>Entries will be added to the /etc/oratab file as needed by</w:t>
      </w: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D3307">
        <w:rPr>
          <w:szCs w:val="24"/>
        </w:rPr>
        <w:t>Database Configuration Assistant when a database is created</w:t>
      </w: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D3307">
        <w:rPr>
          <w:szCs w:val="24"/>
        </w:rPr>
        <w:t>Finished running generic part of root script.</w:t>
      </w:r>
    </w:p>
    <w:p w:rsidR="0077409E" w:rsidRPr="004D3307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D3307">
        <w:rPr>
          <w:szCs w:val="24"/>
        </w:rPr>
        <w:t>Now product-specific root actions will be performed.</w:t>
      </w:r>
    </w:p>
    <w:p w:rsidR="0077409E" w:rsidRDefault="0077409E" w:rsidP="00B816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4D3307">
        <w:rPr>
          <w:szCs w:val="24"/>
        </w:rPr>
        <w:t>Finished product-specific root actions.</w:t>
      </w:r>
    </w:p>
    <w:p w:rsidR="0077409E" w:rsidRDefault="0077409E" w:rsidP="0077409E">
      <w:pPr>
        <w:spacing w:line="312" w:lineRule="auto"/>
        <w:rPr>
          <w:szCs w:val="24"/>
        </w:rPr>
      </w:pPr>
    </w:p>
    <w:p w:rsidR="0077409E" w:rsidRPr="004D3307" w:rsidRDefault="0077409E" w:rsidP="0077409E">
      <w:pPr>
        <w:spacing w:line="312" w:lineRule="auto"/>
        <w:rPr>
          <w:szCs w:val="24"/>
        </w:rPr>
      </w:pPr>
      <w:r w:rsidRPr="004D3307">
        <w:rPr>
          <w:szCs w:val="24"/>
        </w:rPr>
        <w:t>Sau khi chạy Script trên 2 Node xong quay lại cửa sổ chọn OK</w:t>
      </w:r>
    </w:p>
    <w:p w:rsidR="0077409E" w:rsidRDefault="0077409E" w:rsidP="00B816E1">
      <w:pPr>
        <w:spacing w:line="312" w:lineRule="auto"/>
        <w:ind w:left="0"/>
        <w:rPr>
          <w:noProof/>
          <w:szCs w:val="24"/>
        </w:rPr>
      </w:pPr>
    </w:p>
    <w:p w:rsidR="00B816E1" w:rsidRPr="004D3307" w:rsidRDefault="00227CB5" w:rsidP="00B816E1">
      <w:pPr>
        <w:spacing w:line="312" w:lineRule="auto"/>
        <w:ind w:left="0"/>
        <w:rPr>
          <w:szCs w:val="24"/>
        </w:rPr>
      </w:pPr>
      <w:r w:rsidRPr="0077409E">
        <w:rPr>
          <w:noProof/>
          <w:szCs w:val="24"/>
          <w:lang w:eastAsia="ja-JP"/>
        </w:rPr>
        <w:drawing>
          <wp:inline distT="0" distB="0" distL="0" distR="0">
            <wp:extent cx="5245100" cy="3528060"/>
            <wp:effectExtent l="0" t="0" r="0" b="0"/>
            <wp:docPr id="6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4D3307" w:rsidRDefault="0077409E" w:rsidP="0077409E">
      <w:pPr>
        <w:spacing w:line="312" w:lineRule="auto"/>
        <w:rPr>
          <w:szCs w:val="24"/>
        </w:rPr>
      </w:pPr>
      <w:r w:rsidRPr="004D3307">
        <w:rPr>
          <w:szCs w:val="24"/>
        </w:rPr>
        <w:br w:type="page"/>
      </w:r>
      <w:r w:rsidRPr="004D3307">
        <w:rPr>
          <w:szCs w:val="24"/>
        </w:rPr>
        <w:lastRenderedPageBreak/>
        <w:t>Cửa sổ hoàn tất quá trình cài đặt</w:t>
      </w:r>
    </w:p>
    <w:p w:rsidR="0077409E" w:rsidRPr="004D3307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4D3307">
        <w:t>Chọn Close</w:t>
      </w:r>
    </w:p>
    <w:p w:rsidR="0077409E" w:rsidRPr="004D3307" w:rsidRDefault="00227CB5" w:rsidP="00B816E1">
      <w:pPr>
        <w:spacing w:line="312" w:lineRule="auto"/>
        <w:ind w:left="0"/>
        <w:rPr>
          <w:szCs w:val="24"/>
        </w:rPr>
      </w:pPr>
      <w:r w:rsidRPr="0077409E">
        <w:rPr>
          <w:noProof/>
          <w:szCs w:val="24"/>
          <w:lang w:eastAsia="ja-JP"/>
        </w:rPr>
        <w:drawing>
          <wp:inline distT="0" distB="0" distL="0" distR="0">
            <wp:extent cx="5123815" cy="3709670"/>
            <wp:effectExtent l="0" t="0" r="635" b="5080"/>
            <wp:docPr id="6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545848" w:rsidRDefault="0077409E" w:rsidP="00545848">
      <w:pPr>
        <w:pStyle w:val="Heading4"/>
        <w:rPr>
          <w:sz w:val="24"/>
          <w:szCs w:val="24"/>
        </w:rPr>
      </w:pPr>
      <w:bookmarkStart w:id="76" w:name="_Toc349315556"/>
      <w:bookmarkStart w:id="77" w:name="_Toc349471136"/>
      <w:bookmarkStart w:id="78" w:name="_Toc349747089"/>
      <w:r w:rsidRPr="00545848">
        <w:rPr>
          <w:sz w:val="24"/>
          <w:szCs w:val="24"/>
        </w:rPr>
        <w:t>Tạo Database</w:t>
      </w:r>
      <w:bookmarkEnd w:id="76"/>
      <w:bookmarkEnd w:id="77"/>
      <w:bookmarkEnd w:id="78"/>
    </w:p>
    <w:p w:rsidR="0077409E" w:rsidRPr="00BB4E0E" w:rsidRDefault="00F52E39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>
        <w:t>Login vào c64db</w:t>
      </w:r>
      <w:r w:rsidR="0077409E" w:rsidRPr="00BB4E0E">
        <w:t>1 với User Oracle</w:t>
      </w:r>
    </w:p>
    <w:p w:rsidR="0077409E" w:rsidRPr="00A71BFD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A71BFD">
        <w:t>Máy tính tiến hành Remote phải bật X-Passive</w:t>
      </w:r>
    </w:p>
    <w:p w:rsidR="0077409E" w:rsidRPr="00A71BFD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A71BFD">
        <w:t>Thay IP được bôi đỏ bên dưới bằng IP của máy tiến hành Remote</w:t>
      </w:r>
    </w:p>
    <w:p w:rsidR="0077409E" w:rsidRPr="00A71BFD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A71BFD">
        <w:rPr>
          <w:szCs w:val="24"/>
        </w:rPr>
        <w:t>[oracle@</w:t>
      </w:r>
      <w:r w:rsidR="00B816E1">
        <w:rPr>
          <w:szCs w:val="24"/>
        </w:rPr>
        <w:t>c64db</w:t>
      </w:r>
      <w:r>
        <w:rPr>
          <w:szCs w:val="24"/>
        </w:rPr>
        <w:t>1</w:t>
      </w:r>
      <w:r w:rsidRPr="00A71BFD">
        <w:rPr>
          <w:szCs w:val="24"/>
        </w:rPr>
        <w:t xml:space="preserve"> ~]$ export DISPLAY=</w:t>
      </w:r>
      <w:r w:rsidR="00B816E1">
        <w:rPr>
          <w:color w:val="FF0000"/>
          <w:szCs w:val="24"/>
        </w:rPr>
        <w:t>10.48.97.50</w:t>
      </w:r>
      <w:r w:rsidRPr="00A71BFD">
        <w:rPr>
          <w:szCs w:val="24"/>
        </w:rPr>
        <w:t>:0.0</w:t>
      </w:r>
    </w:p>
    <w:p w:rsidR="0077409E" w:rsidRPr="00A71BFD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A71BFD">
        <w:rPr>
          <w:szCs w:val="24"/>
        </w:rPr>
        <w:t>[oracle@</w:t>
      </w:r>
      <w:r w:rsidR="00B816E1">
        <w:rPr>
          <w:szCs w:val="24"/>
        </w:rPr>
        <w:t>c64db</w:t>
      </w:r>
      <w:r>
        <w:rPr>
          <w:szCs w:val="24"/>
        </w:rPr>
        <w:t>1</w:t>
      </w:r>
      <w:r w:rsidRPr="00A71BFD">
        <w:rPr>
          <w:szCs w:val="24"/>
        </w:rPr>
        <w:t xml:space="preserve"> ~]$ dbca</w:t>
      </w:r>
    </w:p>
    <w:p w:rsidR="0077409E" w:rsidRDefault="0077409E" w:rsidP="0077409E">
      <w:pPr>
        <w:spacing w:line="312" w:lineRule="auto"/>
        <w:rPr>
          <w:szCs w:val="24"/>
        </w:rPr>
      </w:pPr>
    </w:p>
    <w:p w:rsidR="0077409E" w:rsidRDefault="0077409E" w:rsidP="0077409E">
      <w:pPr>
        <w:spacing w:line="312" w:lineRule="auto"/>
        <w:rPr>
          <w:szCs w:val="24"/>
        </w:rPr>
      </w:pPr>
    </w:p>
    <w:p w:rsidR="0077409E" w:rsidRDefault="0077409E" w:rsidP="0077409E">
      <w:pPr>
        <w:spacing w:line="312" w:lineRule="auto"/>
        <w:rPr>
          <w:szCs w:val="24"/>
        </w:rPr>
      </w:pPr>
    </w:p>
    <w:p w:rsidR="0077409E" w:rsidRDefault="0077409E" w:rsidP="0077409E">
      <w:pPr>
        <w:spacing w:line="312" w:lineRule="auto"/>
        <w:rPr>
          <w:szCs w:val="24"/>
        </w:rPr>
      </w:pPr>
    </w:p>
    <w:p w:rsidR="00B816E1" w:rsidRDefault="00B816E1" w:rsidP="0077409E">
      <w:pPr>
        <w:spacing w:line="312" w:lineRule="auto"/>
        <w:rPr>
          <w:szCs w:val="24"/>
        </w:rPr>
      </w:pPr>
    </w:p>
    <w:p w:rsidR="00B816E1" w:rsidRDefault="00B816E1" w:rsidP="0077409E">
      <w:pPr>
        <w:spacing w:line="312" w:lineRule="auto"/>
        <w:rPr>
          <w:szCs w:val="24"/>
        </w:rPr>
      </w:pPr>
    </w:p>
    <w:p w:rsidR="00B816E1" w:rsidRDefault="00B816E1" w:rsidP="0077409E">
      <w:pPr>
        <w:spacing w:line="312" w:lineRule="auto"/>
        <w:rPr>
          <w:szCs w:val="24"/>
        </w:rPr>
      </w:pPr>
    </w:p>
    <w:p w:rsidR="00B816E1" w:rsidRDefault="00B816E1" w:rsidP="0077409E">
      <w:pPr>
        <w:spacing w:line="312" w:lineRule="auto"/>
        <w:rPr>
          <w:szCs w:val="24"/>
        </w:rPr>
      </w:pPr>
    </w:p>
    <w:p w:rsidR="0077409E" w:rsidRPr="00A71BFD" w:rsidRDefault="0077409E" w:rsidP="0077409E">
      <w:pPr>
        <w:spacing w:line="312" w:lineRule="auto"/>
        <w:rPr>
          <w:szCs w:val="24"/>
        </w:rPr>
      </w:pPr>
      <w:r w:rsidRPr="00A71BFD">
        <w:rPr>
          <w:szCs w:val="24"/>
        </w:rPr>
        <w:lastRenderedPageBreak/>
        <w:t>Cửa sổ cài đặt hiện lên như sau</w:t>
      </w:r>
    </w:p>
    <w:p w:rsidR="0077409E" w:rsidRPr="00A71BFD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A71BFD">
        <w:t>Chọn Oracle Real Application Cluster (RAC) database</w:t>
      </w:r>
    </w:p>
    <w:p w:rsidR="0077409E" w:rsidRPr="00CC43D8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A71BFD">
        <w:t>Chọn Next</w:t>
      </w:r>
    </w:p>
    <w:p w:rsidR="0077409E" w:rsidRPr="00E65F62" w:rsidRDefault="00227CB5" w:rsidP="00545848">
      <w:pPr>
        <w:spacing w:line="312" w:lineRule="auto"/>
        <w:ind w:left="0"/>
      </w:pPr>
      <w:r w:rsidRPr="00E45DBD">
        <w:rPr>
          <w:noProof/>
          <w:lang w:eastAsia="ja-JP"/>
        </w:rPr>
        <w:drawing>
          <wp:inline distT="0" distB="0" distL="0" distR="0">
            <wp:extent cx="5193030" cy="3536950"/>
            <wp:effectExtent l="0" t="0" r="7620" b="6350"/>
            <wp:docPr id="6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A71BFD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A71BFD">
        <w:t>Chọn Create a Database</w:t>
      </w:r>
    </w:p>
    <w:p w:rsidR="0077409E" w:rsidRPr="00A71BFD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A71BFD">
        <w:t>Chọn Next</w:t>
      </w:r>
    </w:p>
    <w:p w:rsidR="0077409E" w:rsidRPr="00E65F62" w:rsidRDefault="00227CB5" w:rsidP="00545848">
      <w:pPr>
        <w:spacing w:line="312" w:lineRule="auto"/>
        <w:ind w:left="0"/>
      </w:pPr>
      <w:r w:rsidRPr="00E45DBD">
        <w:rPr>
          <w:noProof/>
          <w:lang w:eastAsia="ja-JP"/>
        </w:rPr>
        <w:drawing>
          <wp:inline distT="0" distB="0" distL="0" distR="0">
            <wp:extent cx="5227320" cy="3545205"/>
            <wp:effectExtent l="0" t="0" r="0" b="0"/>
            <wp:docPr id="6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A71BFD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A71BFD">
        <w:lastRenderedPageBreak/>
        <w:t>Chọn General Purpose or Transaction Processing</w:t>
      </w:r>
    </w:p>
    <w:p w:rsidR="0077409E" w:rsidRPr="00A71BFD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A71BFD">
        <w:t>Chọn Next</w:t>
      </w:r>
    </w:p>
    <w:p w:rsidR="00545848" w:rsidRPr="00E65F62" w:rsidRDefault="00227CB5" w:rsidP="00545848">
      <w:pPr>
        <w:spacing w:line="312" w:lineRule="auto"/>
        <w:ind w:left="0"/>
      </w:pPr>
      <w:r w:rsidRPr="0077409E">
        <w:rPr>
          <w:noProof/>
          <w:szCs w:val="24"/>
          <w:lang w:eastAsia="ja-JP"/>
        </w:rPr>
        <w:drawing>
          <wp:inline distT="0" distB="0" distL="0" distR="0">
            <wp:extent cx="5262245" cy="3510915"/>
            <wp:effectExtent l="0" t="0" r="0" b="0"/>
            <wp:docPr id="6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A71BFD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A71BFD">
        <w:t>Chọn Admin-Managed</w:t>
      </w:r>
    </w:p>
    <w:p w:rsidR="0077409E" w:rsidRPr="00A71BFD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A71BFD">
        <w:t>Điền tên</w:t>
      </w:r>
      <w:r>
        <w:t xml:space="preserve"> Global Database Name = </w:t>
      </w:r>
      <w:r w:rsidR="00C707FF">
        <w:t>qldchp</w:t>
      </w:r>
    </w:p>
    <w:p w:rsidR="0077409E" w:rsidRPr="00A71BFD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A71BFD">
        <w:t>Chọn Select All</w:t>
      </w:r>
    </w:p>
    <w:p w:rsidR="0077409E" w:rsidRPr="00A71BFD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A71BFD">
        <w:t>Chọn Next</w:t>
      </w:r>
    </w:p>
    <w:p w:rsidR="0077409E" w:rsidRPr="00E65F62" w:rsidRDefault="00227CB5" w:rsidP="00545848">
      <w:pPr>
        <w:spacing w:line="312" w:lineRule="auto"/>
        <w:ind w:left="0"/>
      </w:pPr>
      <w:r w:rsidRPr="00E45DBD">
        <w:rPr>
          <w:noProof/>
          <w:lang w:eastAsia="ja-JP"/>
        </w:rPr>
        <w:drawing>
          <wp:inline distT="0" distB="0" distL="0" distR="0">
            <wp:extent cx="5020310" cy="3329940"/>
            <wp:effectExtent l="0" t="0" r="8890" b="3810"/>
            <wp:docPr id="68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>
        <w:lastRenderedPageBreak/>
        <w:t>Bỏ Configure Enterprise Manager</w:t>
      </w:r>
    </w:p>
    <w:p w:rsidR="0077409E" w:rsidRPr="00A71BFD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A71BFD">
        <w:t>Chọn Next</w:t>
      </w:r>
    </w:p>
    <w:p w:rsidR="0077409E" w:rsidRPr="00E65F62" w:rsidRDefault="00227CB5" w:rsidP="00545848">
      <w:pPr>
        <w:spacing w:line="312" w:lineRule="auto"/>
        <w:ind w:left="0"/>
      </w:pPr>
      <w:r w:rsidRPr="00E45DBD">
        <w:rPr>
          <w:noProof/>
          <w:lang w:eastAsia="ja-JP"/>
        </w:rPr>
        <w:drawing>
          <wp:inline distT="0" distB="0" distL="0" distR="0">
            <wp:extent cx="5055235" cy="3416300"/>
            <wp:effectExtent l="0" t="0" r="0" b="0"/>
            <wp:docPr id="69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A71BFD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A71BFD">
        <w:t>Chọn Use the Same Administrative Password for All Accounts</w:t>
      </w:r>
    </w:p>
    <w:p w:rsidR="0077409E" w:rsidRPr="00A71BFD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A71BFD">
        <w:t>Điền Password</w:t>
      </w:r>
      <w:r w:rsidR="00640AC0">
        <w:t>:sysdb123</w:t>
      </w:r>
    </w:p>
    <w:p w:rsidR="0077409E" w:rsidRPr="00A71BFD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A71BFD">
        <w:t>Chọn Next</w:t>
      </w:r>
    </w:p>
    <w:p w:rsidR="0077409E" w:rsidRPr="00A71BFD" w:rsidRDefault="00227CB5" w:rsidP="00545848">
      <w:pPr>
        <w:spacing w:line="312" w:lineRule="auto"/>
        <w:ind w:left="0"/>
        <w:rPr>
          <w:szCs w:val="24"/>
        </w:rPr>
      </w:pPr>
      <w:r w:rsidRPr="0077409E">
        <w:rPr>
          <w:noProof/>
          <w:szCs w:val="24"/>
          <w:lang w:eastAsia="ja-JP"/>
        </w:rPr>
        <w:drawing>
          <wp:inline distT="0" distB="0" distL="0" distR="0">
            <wp:extent cx="5132705" cy="3493770"/>
            <wp:effectExtent l="0" t="0" r="0" b="0"/>
            <wp:docPr id="7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A71BFD" w:rsidRDefault="0077409E" w:rsidP="0077409E">
      <w:pPr>
        <w:spacing w:line="312" w:lineRule="auto"/>
        <w:rPr>
          <w:szCs w:val="24"/>
        </w:rPr>
      </w:pPr>
    </w:p>
    <w:p w:rsidR="0077409E" w:rsidRPr="00A71BFD" w:rsidRDefault="0077409E" w:rsidP="0077409E">
      <w:pPr>
        <w:spacing w:line="312" w:lineRule="auto"/>
        <w:rPr>
          <w:szCs w:val="24"/>
        </w:rPr>
      </w:pPr>
      <w:r w:rsidRPr="00A71BFD">
        <w:rPr>
          <w:szCs w:val="24"/>
        </w:rPr>
        <w:lastRenderedPageBreak/>
        <w:t>Nếu Password đơn giản sẽ hiện ra Warning</w:t>
      </w:r>
    </w:p>
    <w:p w:rsidR="0077409E" w:rsidRPr="00A71BFD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A71BFD">
        <w:t>Chọn Yes</w:t>
      </w:r>
    </w:p>
    <w:p w:rsidR="0077409E" w:rsidRPr="00E65F62" w:rsidRDefault="00227CB5" w:rsidP="0077409E">
      <w:pPr>
        <w:spacing w:line="312" w:lineRule="auto"/>
      </w:pPr>
      <w:r w:rsidRPr="00E45DBD">
        <w:rPr>
          <w:noProof/>
          <w:lang w:eastAsia="ja-JP"/>
        </w:rPr>
        <w:drawing>
          <wp:inline distT="0" distB="0" distL="0" distR="0">
            <wp:extent cx="4002405" cy="2216785"/>
            <wp:effectExtent l="0" t="0" r="0" b="0"/>
            <wp:docPr id="7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A71BFD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A71BFD">
        <w:t>Chọn Storage Type : Automatic Storage Management (ASM)</w:t>
      </w:r>
    </w:p>
    <w:p w:rsidR="0077409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A71BFD">
        <w:t>Điền Database Area  : +DATA</w:t>
      </w:r>
    </w:p>
    <w:p w:rsidR="0077409E" w:rsidRPr="00A71BFD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>
        <w:t>Chọn Multiplex Redo Logs and Control Files.</w:t>
      </w:r>
    </w:p>
    <w:p w:rsidR="0077409E" w:rsidRDefault="00227CB5" w:rsidP="00545848">
      <w:pPr>
        <w:spacing w:line="312" w:lineRule="auto"/>
        <w:ind w:left="0"/>
        <w:rPr>
          <w:noProof/>
        </w:rPr>
      </w:pPr>
      <w:r w:rsidRPr="00E45DBD">
        <w:rPr>
          <w:noProof/>
          <w:lang w:eastAsia="ja-JP"/>
        </w:rPr>
        <w:drawing>
          <wp:inline distT="0" distB="0" distL="0" distR="0">
            <wp:extent cx="5003165" cy="3614420"/>
            <wp:effectExtent l="0" t="0" r="6985" b="5080"/>
            <wp:docPr id="7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848" w:rsidRDefault="00545848" w:rsidP="00545848">
      <w:pPr>
        <w:spacing w:line="312" w:lineRule="auto"/>
        <w:ind w:left="0"/>
        <w:rPr>
          <w:noProof/>
        </w:rPr>
      </w:pPr>
    </w:p>
    <w:p w:rsidR="00545848" w:rsidRDefault="00545848" w:rsidP="00545848">
      <w:pPr>
        <w:spacing w:line="312" w:lineRule="auto"/>
        <w:ind w:left="0"/>
        <w:rPr>
          <w:noProof/>
        </w:rPr>
      </w:pPr>
    </w:p>
    <w:p w:rsidR="00545848" w:rsidRDefault="00545848" w:rsidP="00545848">
      <w:pPr>
        <w:spacing w:line="312" w:lineRule="auto"/>
        <w:ind w:left="0"/>
        <w:rPr>
          <w:noProof/>
        </w:rPr>
      </w:pPr>
    </w:p>
    <w:p w:rsidR="00545848" w:rsidRPr="00E65F62" w:rsidRDefault="00545848" w:rsidP="00545848">
      <w:pPr>
        <w:spacing w:line="312" w:lineRule="auto"/>
        <w:ind w:left="0"/>
      </w:pPr>
    </w:p>
    <w:p w:rsidR="0077409E" w:rsidRPr="00ED5E77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ED5E77">
        <w:lastRenderedPageBreak/>
        <w:t>Cửa sổ hiện ra điền như sau</w:t>
      </w:r>
    </w:p>
    <w:p w:rsidR="0077409E" w:rsidRPr="00ED5E77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ED5E77">
        <w:t>Chọn OK</w:t>
      </w:r>
    </w:p>
    <w:p w:rsidR="0077409E" w:rsidRDefault="00227CB5" w:rsidP="0077409E">
      <w:pPr>
        <w:spacing w:line="312" w:lineRule="auto"/>
      </w:pPr>
      <w:r w:rsidRPr="00E45DBD">
        <w:rPr>
          <w:noProof/>
          <w:lang w:eastAsia="ja-JP"/>
        </w:rPr>
        <w:drawing>
          <wp:inline distT="0" distB="0" distL="0" distR="0">
            <wp:extent cx="3691890" cy="2898775"/>
            <wp:effectExtent l="0" t="0" r="3810" b="0"/>
            <wp:docPr id="73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ED5E77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ED5E77">
        <w:t>Quay lại cửa sổ chính chọn Next</w:t>
      </w:r>
    </w:p>
    <w:p w:rsidR="0077409E" w:rsidRDefault="00227CB5" w:rsidP="00545848">
      <w:pPr>
        <w:spacing w:line="312" w:lineRule="auto"/>
        <w:ind w:left="0"/>
        <w:rPr>
          <w:noProof/>
        </w:rPr>
      </w:pPr>
      <w:r w:rsidRPr="00E45DBD">
        <w:rPr>
          <w:noProof/>
          <w:lang w:eastAsia="ja-JP"/>
        </w:rPr>
        <w:drawing>
          <wp:inline distT="0" distB="0" distL="0" distR="0">
            <wp:extent cx="5262245" cy="3942080"/>
            <wp:effectExtent l="0" t="0" r="0" b="1270"/>
            <wp:docPr id="74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848" w:rsidRDefault="00545848" w:rsidP="00545848">
      <w:pPr>
        <w:spacing w:line="312" w:lineRule="auto"/>
        <w:ind w:left="0"/>
        <w:rPr>
          <w:noProof/>
        </w:rPr>
      </w:pPr>
    </w:p>
    <w:p w:rsidR="00545848" w:rsidRDefault="00545848" w:rsidP="00545848">
      <w:pPr>
        <w:spacing w:line="312" w:lineRule="auto"/>
        <w:ind w:left="0"/>
        <w:rPr>
          <w:noProof/>
        </w:rPr>
      </w:pPr>
    </w:p>
    <w:p w:rsidR="0077409E" w:rsidRPr="00A71BFD" w:rsidRDefault="0077409E" w:rsidP="005E6D59">
      <w:pPr>
        <w:spacing w:line="312" w:lineRule="auto"/>
        <w:ind w:left="0"/>
        <w:rPr>
          <w:szCs w:val="24"/>
        </w:rPr>
      </w:pPr>
    </w:p>
    <w:p w:rsidR="0077409E" w:rsidRPr="00A71BFD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A71BFD">
        <w:lastRenderedPageBreak/>
        <w:t>Tích Specify Fast Recovery Area</w:t>
      </w:r>
    </w:p>
    <w:p w:rsidR="0077409E" w:rsidRPr="00A71BFD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>
        <w:t>Điền Fast Recovery Area : +</w:t>
      </w:r>
      <w:r w:rsidR="004C042F">
        <w:t>RECO</w:t>
      </w:r>
    </w:p>
    <w:p w:rsidR="0077409E" w:rsidRPr="00A71BFD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A71BFD">
        <w:t xml:space="preserve">Điền kích  thước </w:t>
      </w:r>
      <w:r>
        <w:t>Fast Recover</w:t>
      </w:r>
      <w:r w:rsidR="004C042F">
        <w:t>y Area Size = 1048466</w:t>
      </w:r>
    </w:p>
    <w:p w:rsidR="0077409E" w:rsidRPr="00A71BFD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A71BFD">
        <w:t>Chọn Enable Archiving</w:t>
      </w:r>
    </w:p>
    <w:p w:rsidR="0077409E" w:rsidRPr="00A71BFD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A71BFD">
        <w:t>Chọn Next</w:t>
      </w:r>
    </w:p>
    <w:p w:rsidR="00545848" w:rsidRPr="00E65F62" w:rsidRDefault="00227CB5" w:rsidP="00545848">
      <w:pPr>
        <w:spacing w:line="312" w:lineRule="auto"/>
        <w:ind w:left="0"/>
      </w:pPr>
      <w:r w:rsidRPr="00E45DBD">
        <w:rPr>
          <w:noProof/>
          <w:lang w:eastAsia="ja-JP"/>
        </w:rPr>
        <w:drawing>
          <wp:inline distT="0" distB="0" distL="0" distR="0">
            <wp:extent cx="5219065" cy="3519805"/>
            <wp:effectExtent l="0" t="0" r="635" b="4445"/>
            <wp:docPr id="75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A71BFD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A71BFD">
        <w:t>Chọn Next</w:t>
      </w:r>
    </w:p>
    <w:p w:rsidR="0077409E" w:rsidRPr="00E65F62" w:rsidRDefault="00227CB5" w:rsidP="00545848">
      <w:pPr>
        <w:spacing w:line="312" w:lineRule="auto"/>
        <w:ind w:left="0"/>
      </w:pPr>
      <w:r w:rsidRPr="00E45DBD">
        <w:rPr>
          <w:noProof/>
          <w:lang w:eastAsia="ja-JP"/>
        </w:rPr>
        <w:drawing>
          <wp:inline distT="0" distB="0" distL="0" distR="0">
            <wp:extent cx="5149850" cy="3493770"/>
            <wp:effectExtent l="0" t="0" r="0" b="0"/>
            <wp:docPr id="76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>
        <w:lastRenderedPageBreak/>
        <w:t>Tích vào ô Use Automatic Memory Management</w:t>
      </w:r>
    </w:p>
    <w:p w:rsidR="0077409E" w:rsidRPr="00A71BFD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>
        <w:t xml:space="preserve">Chọn Tab Sizing </w:t>
      </w:r>
    </w:p>
    <w:p w:rsidR="0077409E" w:rsidRDefault="00227CB5" w:rsidP="00545848">
      <w:pPr>
        <w:spacing w:line="312" w:lineRule="auto"/>
        <w:ind w:left="0"/>
      </w:pPr>
      <w:r w:rsidRPr="00E45DBD">
        <w:rPr>
          <w:noProof/>
          <w:lang w:eastAsia="ja-JP"/>
        </w:rPr>
        <w:drawing>
          <wp:inline distT="0" distB="0" distL="0" distR="0">
            <wp:extent cx="5296535" cy="3752215"/>
            <wp:effectExtent l="0" t="0" r="0" b="635"/>
            <wp:docPr id="77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212F24">
        <w:t>Điề</w:t>
      </w:r>
      <w:r>
        <w:t>n Processes = 600</w:t>
      </w:r>
    </w:p>
    <w:p w:rsidR="0077409E" w:rsidRPr="00212F24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>
        <w:t>Chọn Tab Character Sets</w:t>
      </w:r>
    </w:p>
    <w:p w:rsidR="0077409E" w:rsidRDefault="00227CB5" w:rsidP="00545848">
      <w:pPr>
        <w:spacing w:line="312" w:lineRule="auto"/>
        <w:ind w:left="0"/>
      </w:pPr>
      <w:r w:rsidRPr="00E45DBD">
        <w:rPr>
          <w:noProof/>
          <w:lang w:eastAsia="ja-JP"/>
        </w:rPr>
        <w:drawing>
          <wp:inline distT="0" distB="0" distL="0" distR="0">
            <wp:extent cx="5175885" cy="3528060"/>
            <wp:effectExtent l="0" t="0" r="5715" b="0"/>
            <wp:docPr id="78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>
        <w:lastRenderedPageBreak/>
        <w:t>Chọn Use Unicode AL32UTF8</w:t>
      </w:r>
    </w:p>
    <w:p w:rsidR="0077409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>
        <w:t>Chọn National Character Set : UTF8 – Unicode 3.0 UTF …</w:t>
      </w:r>
    </w:p>
    <w:p w:rsidR="0077409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>
        <w:t>Chọn Default Langue : Vietnamese</w:t>
      </w:r>
    </w:p>
    <w:p w:rsidR="0077409E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>
        <w:t>Chọn Default Terrioty : Vietnam</w:t>
      </w:r>
    </w:p>
    <w:p w:rsidR="0077409E" w:rsidRPr="00C7053F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>
        <w:t>Chọn Next</w:t>
      </w:r>
    </w:p>
    <w:p w:rsidR="0077409E" w:rsidRPr="00E65F62" w:rsidRDefault="00227CB5" w:rsidP="00545848">
      <w:pPr>
        <w:spacing w:line="312" w:lineRule="auto"/>
        <w:ind w:left="0"/>
      </w:pPr>
      <w:r w:rsidRPr="00E45DBD">
        <w:rPr>
          <w:noProof/>
          <w:lang w:eastAsia="ja-JP"/>
        </w:rPr>
        <w:drawing>
          <wp:inline distT="0" distB="0" distL="0" distR="0">
            <wp:extent cx="5115560" cy="3295015"/>
            <wp:effectExtent l="0" t="0" r="8890" b="635"/>
            <wp:docPr id="79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6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A71BFD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A71BFD">
        <w:t>Chọn Finish</w:t>
      </w:r>
    </w:p>
    <w:p w:rsidR="0077409E" w:rsidRPr="00E65F62" w:rsidRDefault="00227CB5" w:rsidP="00545848">
      <w:pPr>
        <w:spacing w:line="312" w:lineRule="auto"/>
        <w:ind w:left="0"/>
      </w:pPr>
      <w:r w:rsidRPr="0077409E">
        <w:rPr>
          <w:noProof/>
          <w:szCs w:val="24"/>
          <w:lang w:eastAsia="ja-JP"/>
        </w:rPr>
        <w:drawing>
          <wp:inline distT="0" distB="0" distL="0" distR="0">
            <wp:extent cx="5098415" cy="3700780"/>
            <wp:effectExtent l="0" t="0" r="6985" b="0"/>
            <wp:docPr id="80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Default="0077409E" w:rsidP="0077409E">
      <w:pPr>
        <w:spacing w:line="312" w:lineRule="auto"/>
        <w:rPr>
          <w:szCs w:val="24"/>
        </w:rPr>
      </w:pPr>
      <w:r w:rsidRPr="00A71BFD">
        <w:rPr>
          <w:szCs w:val="24"/>
        </w:rPr>
        <w:lastRenderedPageBreak/>
        <w:t>Cửa sổ hiện lên chọn OK</w:t>
      </w:r>
    </w:p>
    <w:p w:rsidR="0077409E" w:rsidRPr="00545848" w:rsidRDefault="00227CB5" w:rsidP="00545848">
      <w:pPr>
        <w:spacing w:line="312" w:lineRule="auto"/>
        <w:ind w:left="0"/>
        <w:rPr>
          <w:szCs w:val="24"/>
        </w:rPr>
      </w:pPr>
      <w:r w:rsidRPr="00E45DBD">
        <w:rPr>
          <w:noProof/>
          <w:lang w:eastAsia="ja-JP"/>
        </w:rPr>
        <w:drawing>
          <wp:inline distT="0" distB="0" distL="0" distR="0">
            <wp:extent cx="5063490" cy="4434205"/>
            <wp:effectExtent l="0" t="0" r="3810" b="4445"/>
            <wp:docPr id="81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Default="0077409E" w:rsidP="0077409E">
      <w:pPr>
        <w:spacing w:line="312" w:lineRule="auto"/>
        <w:rPr>
          <w:szCs w:val="24"/>
        </w:rPr>
      </w:pPr>
      <w:r w:rsidRPr="00A71BFD">
        <w:rPr>
          <w:szCs w:val="24"/>
        </w:rPr>
        <w:t>Màn hình quá trình cài đặt</w:t>
      </w:r>
    </w:p>
    <w:p w:rsidR="0077409E" w:rsidRDefault="00227CB5" w:rsidP="00A743E1">
      <w:pPr>
        <w:spacing w:line="312" w:lineRule="auto"/>
        <w:ind w:left="0"/>
        <w:rPr>
          <w:szCs w:val="24"/>
        </w:rPr>
      </w:pPr>
      <w:r w:rsidRPr="00E45DBD">
        <w:rPr>
          <w:noProof/>
          <w:lang w:eastAsia="ja-JP"/>
        </w:rPr>
        <w:drawing>
          <wp:inline distT="0" distB="0" distL="0" distR="0">
            <wp:extent cx="5227320" cy="3545205"/>
            <wp:effectExtent l="0" t="0" r="0" b="0"/>
            <wp:docPr id="82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Default="0077409E" w:rsidP="0077409E">
      <w:pPr>
        <w:spacing w:line="312" w:lineRule="auto"/>
        <w:rPr>
          <w:szCs w:val="24"/>
        </w:rPr>
      </w:pPr>
      <w:r w:rsidRPr="00A71BFD">
        <w:rPr>
          <w:szCs w:val="24"/>
        </w:rPr>
        <w:lastRenderedPageBreak/>
        <w:t>Hoàn tất cài đặt chọn Exit</w:t>
      </w:r>
    </w:p>
    <w:p w:rsidR="0077409E" w:rsidRPr="00A71BFD" w:rsidRDefault="00227CB5" w:rsidP="0077409E">
      <w:pPr>
        <w:spacing w:line="312" w:lineRule="auto"/>
        <w:rPr>
          <w:szCs w:val="24"/>
        </w:rPr>
      </w:pPr>
      <w:r w:rsidRPr="00E45DBD">
        <w:rPr>
          <w:noProof/>
          <w:lang w:eastAsia="ja-JP"/>
        </w:rPr>
        <w:drawing>
          <wp:inline distT="0" distB="0" distL="0" distR="0">
            <wp:extent cx="3855720" cy="2872740"/>
            <wp:effectExtent l="0" t="0" r="0" b="3810"/>
            <wp:docPr id="83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9E" w:rsidRPr="00E65F62" w:rsidRDefault="0077409E" w:rsidP="00545848">
      <w:pPr>
        <w:spacing w:line="312" w:lineRule="auto"/>
        <w:ind w:left="0"/>
      </w:pPr>
    </w:p>
    <w:p w:rsidR="0077409E" w:rsidRPr="00545848" w:rsidRDefault="0077409E" w:rsidP="00545848">
      <w:pPr>
        <w:pStyle w:val="Heading4"/>
        <w:rPr>
          <w:sz w:val="24"/>
          <w:szCs w:val="24"/>
        </w:rPr>
      </w:pPr>
      <w:bookmarkStart w:id="79" w:name="_Toc349315557"/>
      <w:bookmarkStart w:id="80" w:name="_Toc349471137"/>
      <w:bookmarkStart w:id="81" w:name="_Toc349747090"/>
      <w:r w:rsidRPr="00545848">
        <w:rPr>
          <w:sz w:val="24"/>
          <w:szCs w:val="24"/>
        </w:rPr>
        <w:t>Kiểm tra, cấu hình Database</w:t>
      </w:r>
      <w:bookmarkEnd w:id="79"/>
      <w:bookmarkEnd w:id="80"/>
      <w:bookmarkEnd w:id="81"/>
    </w:p>
    <w:p w:rsidR="0077409E" w:rsidRPr="0042439D" w:rsidRDefault="0077409E" w:rsidP="0042439D">
      <w:pPr>
        <w:pStyle w:val="Heading4"/>
        <w:rPr>
          <w:sz w:val="24"/>
          <w:szCs w:val="24"/>
        </w:rPr>
      </w:pPr>
      <w:bookmarkStart w:id="82" w:name="_Toc349747091"/>
      <w:r w:rsidRPr="0042439D">
        <w:rPr>
          <w:sz w:val="24"/>
          <w:szCs w:val="24"/>
        </w:rPr>
        <w:t>Kiểm tra trạng thái Database</w:t>
      </w:r>
      <w:bookmarkEnd w:id="82"/>
    </w:p>
    <w:p w:rsidR="0077409E" w:rsidRPr="00A71BFD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A71BFD">
        <w:t xml:space="preserve">Login với User </w:t>
      </w:r>
      <w:r>
        <w:t>Root</w:t>
      </w:r>
      <w:r w:rsidRPr="00A71BFD">
        <w:t xml:space="preserve"> trên </w:t>
      </w:r>
      <w:r w:rsidR="00545848">
        <w:t>c64db</w:t>
      </w:r>
      <w:r>
        <w:t>1</w:t>
      </w:r>
    </w:p>
    <w:p w:rsidR="0077409E" w:rsidRPr="00EA4570" w:rsidRDefault="00545848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 xml:space="preserve"> [root@c64db</w:t>
      </w:r>
      <w:r w:rsidR="0077409E" w:rsidRPr="00EA4570">
        <w:rPr>
          <w:szCs w:val="24"/>
        </w:rPr>
        <w:t>1 ~]# srvctl config database</w:t>
      </w:r>
    </w:p>
    <w:p w:rsidR="0077409E" w:rsidRPr="00EA4570" w:rsidRDefault="007069D2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qldchp</w:t>
      </w:r>
    </w:p>
    <w:p w:rsidR="0077409E" w:rsidRPr="00EA4570" w:rsidRDefault="00545848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[root@c64db</w:t>
      </w:r>
      <w:r w:rsidR="0077409E" w:rsidRPr="00EA4570">
        <w:rPr>
          <w:szCs w:val="24"/>
        </w:rPr>
        <w:t>1 ~]# s</w:t>
      </w:r>
      <w:r>
        <w:rPr>
          <w:szCs w:val="24"/>
        </w:rPr>
        <w:t>rvctl status database -d qldchp</w:t>
      </w:r>
    </w:p>
    <w:p w:rsidR="0077409E" w:rsidRPr="00EA4570" w:rsidRDefault="00545848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Instance qldchp1 is running on node c64db1</w:t>
      </w:r>
    </w:p>
    <w:p w:rsidR="0077409E" w:rsidRPr="00983384" w:rsidRDefault="00545848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>
        <w:rPr>
          <w:szCs w:val="24"/>
        </w:rPr>
        <w:t>Instance qldchp2 is running on node c64db</w:t>
      </w:r>
      <w:r w:rsidR="0077409E" w:rsidRPr="00EA4570">
        <w:rPr>
          <w:szCs w:val="24"/>
        </w:rPr>
        <w:t>2</w:t>
      </w:r>
    </w:p>
    <w:p w:rsidR="0077409E" w:rsidRPr="0042439D" w:rsidRDefault="0077409E" w:rsidP="0042439D">
      <w:pPr>
        <w:pStyle w:val="Heading4"/>
        <w:rPr>
          <w:sz w:val="24"/>
          <w:szCs w:val="24"/>
        </w:rPr>
      </w:pPr>
      <w:bookmarkStart w:id="83" w:name="_Toc349747092"/>
      <w:r w:rsidRPr="0042439D">
        <w:rPr>
          <w:sz w:val="24"/>
          <w:szCs w:val="24"/>
        </w:rPr>
        <w:t>Cấu hình Database</w:t>
      </w:r>
      <w:bookmarkEnd w:id="83"/>
    </w:p>
    <w:p w:rsidR="0077409E" w:rsidRPr="008108F6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8108F6">
        <w:t>Login với User Oracle trên Node1</w:t>
      </w:r>
    </w:p>
    <w:p w:rsidR="0077409E" w:rsidRPr="008108F6" w:rsidRDefault="0077409E" w:rsidP="0077409E">
      <w:pPr>
        <w:pStyle w:val="ListParagraph"/>
        <w:numPr>
          <w:ilvl w:val="0"/>
          <w:numId w:val="17"/>
        </w:numPr>
        <w:suppressAutoHyphens/>
        <w:spacing w:line="312" w:lineRule="auto"/>
        <w:jc w:val="both"/>
      </w:pPr>
      <w:r w:rsidRPr="008108F6">
        <w:t>Chỉ thực hiện trên 1 Node</w:t>
      </w:r>
    </w:p>
    <w:p w:rsidR="0077409E" w:rsidRDefault="0077409E" w:rsidP="0077409E">
      <w:pPr>
        <w:spacing w:before="0" w:after="160" w:line="312" w:lineRule="auto"/>
        <w:contextualSpacing/>
        <w:rPr>
          <w:szCs w:val="24"/>
          <w:lang w:val="fr-FR"/>
        </w:rPr>
      </w:pPr>
      <w:r>
        <w:rPr>
          <w:szCs w:val="24"/>
          <w:lang w:val="fr-FR"/>
        </w:rPr>
        <w:t>Chạy các lệnh sau</w:t>
      </w:r>
    </w:p>
    <w:p w:rsidR="0077409E" w:rsidRPr="001C5EB2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C5EB2">
        <w:rPr>
          <w:szCs w:val="24"/>
        </w:rPr>
        <w:t>[oracle@</w:t>
      </w:r>
      <w:r w:rsidR="00FA78BC">
        <w:rPr>
          <w:szCs w:val="24"/>
        </w:rPr>
        <w:t>c64db</w:t>
      </w:r>
      <w:r>
        <w:rPr>
          <w:szCs w:val="24"/>
        </w:rPr>
        <w:t>1</w:t>
      </w:r>
      <w:r w:rsidRPr="001C5EB2">
        <w:rPr>
          <w:szCs w:val="24"/>
        </w:rPr>
        <w:t xml:space="preserve"> ~]$ export ORACLE_SID=</w:t>
      </w:r>
      <w:r>
        <w:rPr>
          <w:szCs w:val="24"/>
        </w:rPr>
        <w:t>claimold1</w:t>
      </w:r>
    </w:p>
    <w:p w:rsidR="0077409E" w:rsidRPr="001C5EB2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1C5EB2">
        <w:rPr>
          <w:szCs w:val="24"/>
        </w:rPr>
        <w:t>[oracle@</w:t>
      </w:r>
      <w:r w:rsidR="00FA78BC">
        <w:rPr>
          <w:szCs w:val="24"/>
        </w:rPr>
        <w:t>c64db</w:t>
      </w:r>
      <w:r>
        <w:rPr>
          <w:szCs w:val="24"/>
        </w:rPr>
        <w:t>1</w:t>
      </w:r>
      <w:r w:rsidRPr="001C5EB2">
        <w:rPr>
          <w:szCs w:val="24"/>
        </w:rPr>
        <w:t xml:space="preserve"> ~]$ sqlplus / as sysdba</w:t>
      </w:r>
    </w:p>
    <w:p w:rsidR="0077409E" w:rsidRDefault="0077409E" w:rsidP="00774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22317A">
        <w:rPr>
          <w:szCs w:val="24"/>
        </w:rPr>
        <w:t>SQL&gt; alter system set open_cursors=10000 scope=both;</w:t>
      </w:r>
    </w:p>
    <w:p w:rsidR="001C7038" w:rsidRPr="00A743E1" w:rsidRDefault="0077409E" w:rsidP="00A74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line="312" w:lineRule="auto"/>
        <w:rPr>
          <w:szCs w:val="24"/>
        </w:rPr>
      </w:pPr>
      <w:r w:rsidRPr="00C42C55">
        <w:rPr>
          <w:szCs w:val="24"/>
        </w:rPr>
        <w:t>SQL&gt;GRANT CREATE</w:t>
      </w:r>
      <w:r w:rsidR="00A743E1">
        <w:rPr>
          <w:szCs w:val="24"/>
        </w:rPr>
        <w:t xml:space="preserve"> ANY DIRECTORY TO system</w:t>
      </w:r>
    </w:p>
    <w:sectPr w:rsidR="001C7038" w:rsidRPr="00A743E1" w:rsidSect="008E528E">
      <w:headerReference w:type="default" r:id="rId87"/>
      <w:footerReference w:type="default" r:id="rId88"/>
      <w:headerReference w:type="first" r:id="rId89"/>
      <w:pgSz w:w="11909" w:h="16834" w:code="9"/>
      <w:pgMar w:top="1534" w:right="1440" w:bottom="1440" w:left="1800" w:header="547" w:footer="42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2758" w:rsidRDefault="00DA2758" w:rsidP="00A86B61">
      <w:pPr>
        <w:pStyle w:val="TableMedium"/>
      </w:pPr>
      <w:r>
        <w:separator/>
      </w:r>
    </w:p>
  </w:endnote>
  <w:endnote w:type="continuationSeparator" w:id="0">
    <w:p w:rsidR="00DA2758" w:rsidRDefault="00DA2758" w:rsidP="00A86B61">
      <w:pPr>
        <w:pStyle w:val="TableMedium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VnArial">
    <w:charset w:val="00"/>
    <w:family w:val="swiss"/>
    <w:pitch w:val="variable"/>
    <w:sig w:usb0="00000007" w:usb1="00000000" w:usb2="00000000" w:usb3="00000000" w:csb0="00000003" w:csb1="00000000"/>
  </w:font>
  <w:font w:name="Futura Bk">
    <w:altName w:val="Segoe UI"/>
    <w:charset w:val="00"/>
    <w:family w:val="swiss"/>
    <w:pitch w:val="variable"/>
    <w:sig w:usb0="00000001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409E" w:rsidRDefault="0077409E" w:rsidP="003C7A57">
    <w:pPr>
      <w:pStyle w:val="Footer"/>
      <w:pBdr>
        <w:top w:val="single" w:sz="4" w:space="1" w:color="auto"/>
      </w:pBdr>
      <w:ind w:left="90" w:firstLine="90"/>
    </w:pPr>
    <w:r>
      <w:rPr>
        <w:sz w:val="24"/>
        <w:szCs w:val="24"/>
      </w:rPr>
      <w:tab/>
    </w:r>
    <w:r w:rsidRPr="003B20DA">
      <w:rPr>
        <w:sz w:val="24"/>
        <w:szCs w:val="24"/>
      </w:rPr>
      <w:t xml:space="preserve">Trang </w:t>
    </w:r>
    <w:r w:rsidRPr="003B20DA">
      <w:rPr>
        <w:rStyle w:val="PageNumber"/>
        <w:rFonts w:ascii="Times New Roman" w:hAnsi="Times New Roman"/>
        <w:sz w:val="24"/>
        <w:szCs w:val="24"/>
      </w:rPr>
      <w:fldChar w:fldCharType="begin"/>
    </w:r>
    <w:r w:rsidRPr="003B20DA">
      <w:rPr>
        <w:rStyle w:val="PageNumber"/>
        <w:rFonts w:ascii="Times New Roman" w:hAnsi="Times New Roman"/>
        <w:sz w:val="24"/>
        <w:szCs w:val="24"/>
      </w:rPr>
      <w:instrText xml:space="preserve"> PAGE </w:instrText>
    </w:r>
    <w:r w:rsidRPr="003B20DA">
      <w:rPr>
        <w:rStyle w:val="PageNumber"/>
        <w:rFonts w:ascii="Times New Roman" w:hAnsi="Times New Roman"/>
        <w:sz w:val="24"/>
        <w:szCs w:val="24"/>
      </w:rPr>
      <w:fldChar w:fldCharType="separate"/>
    </w:r>
    <w:r w:rsidR="00227CB5">
      <w:rPr>
        <w:rStyle w:val="PageNumber"/>
        <w:rFonts w:ascii="Times New Roman" w:hAnsi="Times New Roman"/>
        <w:noProof/>
        <w:sz w:val="24"/>
        <w:szCs w:val="24"/>
      </w:rPr>
      <w:t>20</w:t>
    </w:r>
    <w:r w:rsidRPr="003B20DA">
      <w:rPr>
        <w:rStyle w:val="PageNumber"/>
        <w:rFonts w:ascii="Times New Roman" w:hAnsi="Times New Roman"/>
        <w:sz w:val="24"/>
        <w:szCs w:val="24"/>
      </w:rPr>
      <w:fldChar w:fldCharType="end"/>
    </w:r>
    <w:r w:rsidRPr="003B20DA">
      <w:rPr>
        <w:rStyle w:val="PageNumber"/>
        <w:rFonts w:ascii="Times New Roman" w:hAnsi="Times New Roman"/>
        <w:sz w:val="24"/>
        <w:szCs w:val="24"/>
      </w:rPr>
      <w:t>/</w:t>
    </w:r>
    <w:r w:rsidRPr="003B20DA">
      <w:rPr>
        <w:rStyle w:val="PageNumber"/>
        <w:rFonts w:ascii="Times New Roman" w:hAnsi="Times New Roman"/>
        <w:sz w:val="24"/>
        <w:szCs w:val="24"/>
      </w:rPr>
      <w:fldChar w:fldCharType="begin"/>
    </w:r>
    <w:r w:rsidRPr="003B20DA">
      <w:rPr>
        <w:rStyle w:val="PageNumber"/>
        <w:rFonts w:ascii="Times New Roman" w:hAnsi="Times New Roman"/>
        <w:sz w:val="24"/>
        <w:szCs w:val="24"/>
      </w:rPr>
      <w:instrText xml:space="preserve"> NUMPAGES </w:instrText>
    </w:r>
    <w:r w:rsidRPr="003B20DA">
      <w:rPr>
        <w:rStyle w:val="PageNumber"/>
        <w:rFonts w:ascii="Times New Roman" w:hAnsi="Times New Roman"/>
        <w:sz w:val="24"/>
        <w:szCs w:val="24"/>
      </w:rPr>
      <w:fldChar w:fldCharType="separate"/>
    </w:r>
    <w:r w:rsidR="00227CB5">
      <w:rPr>
        <w:rStyle w:val="PageNumber"/>
        <w:rFonts w:ascii="Times New Roman" w:hAnsi="Times New Roman"/>
        <w:noProof/>
        <w:sz w:val="24"/>
        <w:szCs w:val="24"/>
      </w:rPr>
      <w:t>84</w:t>
    </w:r>
    <w:r w:rsidRPr="003B20DA">
      <w:rPr>
        <w:rStyle w:val="PageNumber"/>
        <w:rFonts w:ascii="Times New Roman" w:hAnsi="Times New Roman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2758" w:rsidRDefault="00DA2758" w:rsidP="00A86B61">
      <w:pPr>
        <w:pStyle w:val="TableMedium"/>
      </w:pPr>
      <w:r>
        <w:separator/>
      </w:r>
    </w:p>
  </w:footnote>
  <w:footnote w:type="continuationSeparator" w:id="0">
    <w:p w:rsidR="00DA2758" w:rsidRDefault="00DA2758" w:rsidP="00A86B61">
      <w:pPr>
        <w:pStyle w:val="TableMedium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409E" w:rsidRPr="003D3AE2" w:rsidRDefault="0077409E" w:rsidP="003D3AE2">
    <w:pPr>
      <w:pStyle w:val="Header"/>
      <w:pBdr>
        <w:bottom w:val="single" w:sz="4" w:space="1" w:color="auto"/>
      </w:pBdr>
      <w:ind w:left="0"/>
      <w:jc w:val="left"/>
      <w:rPr>
        <w:sz w:val="24"/>
        <w:szCs w:val="24"/>
        <w:lang w:val="en-US"/>
      </w:rPr>
    </w:pPr>
    <w:r>
      <w:rPr>
        <w:sz w:val="24"/>
        <w:szCs w:val="24"/>
        <w:lang w:val="en-US"/>
      </w:rPr>
      <w:t>Quy trình cài đặt Oracle RAC 11GR2</w:t>
    </w:r>
    <w:r w:rsidRPr="003D3AE2">
      <w:rPr>
        <w:sz w:val="24"/>
        <w:szCs w:val="24"/>
        <w:lang w:val="en-US"/>
      </w:rPr>
      <w:tab/>
    </w:r>
    <w:r w:rsidRPr="003D3AE2">
      <w:rPr>
        <w:sz w:val="24"/>
        <w:szCs w:val="24"/>
        <w:lang w:val="en-US"/>
      </w:rPr>
      <w:tab/>
      <w:t xml:space="preserve">Phiên bản: </w:t>
    </w:r>
    <w:r>
      <w:rPr>
        <w:sz w:val="24"/>
        <w:szCs w:val="24"/>
        <w:lang w:val="en-US"/>
      </w:rPr>
      <w:t>1.0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409E" w:rsidRPr="003D3AE2" w:rsidRDefault="0077409E" w:rsidP="003D3AE2">
    <w:pPr>
      <w:pStyle w:val="Header"/>
      <w:pBdr>
        <w:bottom w:val="single" w:sz="4" w:space="1" w:color="auto"/>
      </w:pBdr>
      <w:ind w:left="0"/>
      <w:jc w:val="center"/>
      <w:rPr>
        <w:b/>
        <w:sz w:val="24"/>
        <w:szCs w:val="24"/>
      </w:rPr>
    </w:pPr>
    <w:r w:rsidRPr="003D3AE2">
      <w:rPr>
        <w:b/>
        <w:sz w:val="24"/>
        <w:szCs w:val="24"/>
      </w:rPr>
      <w:t>LIÊN DANH POINT SYSTEM HOUSE LTD. – AAM – HIPT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45728"/>
    <w:multiLevelType w:val="hybridMultilevel"/>
    <w:tmpl w:val="E7428344"/>
    <w:lvl w:ilvl="0" w:tplc="2508F886">
      <w:start w:val="1"/>
      <w:numFmt w:val="decimal"/>
      <w:lvlText w:val="5.2.6.%1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1A5ABF"/>
    <w:multiLevelType w:val="hybridMultilevel"/>
    <w:tmpl w:val="95DCB9EA"/>
    <w:lvl w:ilvl="0" w:tplc="BBA2C87A">
      <w:start w:val="1"/>
      <w:numFmt w:val="decimal"/>
      <w:lvlText w:val="6.2.6.%1"/>
      <w:lvlJc w:val="left"/>
      <w:pPr>
        <w:ind w:left="1080" w:hanging="360"/>
      </w:pPr>
      <w:rPr>
        <w:rFonts w:hint="default"/>
        <w:b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1B6B6C"/>
    <w:multiLevelType w:val="hybridMultilevel"/>
    <w:tmpl w:val="93A840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49D7246"/>
    <w:multiLevelType w:val="hybridMultilevel"/>
    <w:tmpl w:val="AB160DE2"/>
    <w:lvl w:ilvl="0" w:tplc="2068B002">
      <w:start w:val="1"/>
      <w:numFmt w:val="decimal"/>
      <w:lvlText w:val="5.2.12.%1"/>
      <w:lvlJc w:val="left"/>
      <w:pPr>
        <w:ind w:left="1080" w:hanging="360"/>
      </w:pPr>
      <w:rPr>
        <w:rFonts w:hint="default"/>
        <w:b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382F83"/>
    <w:multiLevelType w:val="hybridMultilevel"/>
    <w:tmpl w:val="F9EEA7F0"/>
    <w:lvl w:ilvl="0" w:tplc="3230A6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E5025F"/>
    <w:multiLevelType w:val="hybridMultilevel"/>
    <w:tmpl w:val="2A10F8D8"/>
    <w:lvl w:ilvl="0" w:tplc="B250167E">
      <w:start w:val="1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A41F3B"/>
    <w:multiLevelType w:val="hybridMultilevel"/>
    <w:tmpl w:val="E39698B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1B84F4D"/>
    <w:multiLevelType w:val="hybridMultilevel"/>
    <w:tmpl w:val="D654D7FA"/>
    <w:lvl w:ilvl="0" w:tplc="4448E02E">
      <w:start w:val="1"/>
      <w:numFmt w:val="decimal"/>
      <w:lvlText w:val="5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B7485F"/>
    <w:multiLevelType w:val="hybridMultilevel"/>
    <w:tmpl w:val="6262C266"/>
    <w:lvl w:ilvl="0" w:tplc="BA2006CE">
      <w:start w:val="1"/>
      <w:numFmt w:val="decimal"/>
      <w:lvlText w:val="5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295695"/>
    <w:multiLevelType w:val="multilevel"/>
    <w:tmpl w:val="1092F0D2"/>
    <w:name w:val="Gar-List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ascii="Book Antiqua" w:hAnsi="Book Antiqua"/>
        <w:sz w:val="28"/>
      </w:rPr>
    </w:lvl>
    <w:lvl w:ilvl="1">
      <w:start w:val="1"/>
      <w:numFmt w:val="decimal"/>
      <w:pStyle w:val="Heading2"/>
      <w:suff w:val="space"/>
      <w:lvlText w:val="%1.%2."/>
      <w:lvlJc w:val="left"/>
      <w:pPr>
        <w:tabs>
          <w:tab w:val="num" w:pos="0"/>
        </w:tabs>
        <w:ind w:left="0" w:firstLine="0"/>
      </w:pPr>
      <w:rPr>
        <w:rFonts w:ascii="Book Antiqua" w:hAnsi="Book Antiqua"/>
        <w:sz w:val="24"/>
      </w:rPr>
    </w:lvl>
    <w:lvl w:ilvl="2">
      <w:start w:val="1"/>
      <w:numFmt w:val="decimal"/>
      <w:pStyle w:val="Heading3"/>
      <w:suff w:val="space"/>
      <w:lvlText w:val="%1.%2.%3."/>
      <w:lvlJc w:val="left"/>
      <w:pPr>
        <w:tabs>
          <w:tab w:val="num" w:pos="0"/>
        </w:tabs>
        <w:ind w:left="0" w:firstLine="0"/>
      </w:pPr>
      <w:rPr>
        <w:rFonts w:ascii="Book Antiqua" w:hAnsi="Book Antiqua"/>
        <w:sz w:val="20"/>
      </w:rPr>
    </w:lvl>
    <w:lvl w:ilvl="3">
      <w:start w:val="1"/>
      <w:numFmt w:val="decimal"/>
      <w:pStyle w:val="Heading4"/>
      <w:suff w:val="space"/>
      <w:lvlText w:val="%1.%2.%3.%4."/>
      <w:lvlJc w:val="left"/>
      <w:pPr>
        <w:tabs>
          <w:tab w:val="num" w:pos="0"/>
        </w:tabs>
        <w:ind w:left="0" w:firstLine="0"/>
      </w:pPr>
      <w:rPr>
        <w:rFonts w:ascii="Book Antiqua" w:hAnsi="Book Antiqua"/>
        <w:sz w:val="18"/>
      </w:rPr>
    </w:lvl>
    <w:lvl w:ilvl="4">
      <w:start w:val="1"/>
      <w:numFmt w:val="decimal"/>
      <w:pStyle w:val="Heading5"/>
      <w:suff w:val="space"/>
      <w:lvlText w:val="%1.%2.%3.%4.%5."/>
      <w:lvlJc w:val="left"/>
      <w:pPr>
        <w:tabs>
          <w:tab w:val="num" w:pos="0"/>
        </w:tabs>
        <w:ind w:left="0" w:firstLine="0"/>
      </w:pPr>
      <w:rPr>
        <w:rFonts w:ascii="Book Antiqua" w:hAnsi="Book Antiqua"/>
        <w:sz w:val="18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>
    <w:nsid w:val="3F097EA6"/>
    <w:multiLevelType w:val="multilevel"/>
    <w:tmpl w:val="9DB25DE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6.%2"/>
      <w:lvlJc w:val="left"/>
      <w:pPr>
        <w:ind w:left="576" w:hanging="576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42544D18"/>
    <w:multiLevelType w:val="multilevel"/>
    <w:tmpl w:val="0EB2239E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42626FA7"/>
    <w:multiLevelType w:val="hybridMultilevel"/>
    <w:tmpl w:val="F63E61BE"/>
    <w:lvl w:ilvl="0" w:tplc="88DA8BF0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6F02F8B"/>
    <w:multiLevelType w:val="hybridMultilevel"/>
    <w:tmpl w:val="5DC82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EC64F2C"/>
    <w:multiLevelType w:val="hybridMultilevel"/>
    <w:tmpl w:val="C196426A"/>
    <w:lvl w:ilvl="0" w:tplc="6B621520">
      <w:start w:val="1"/>
      <w:numFmt w:val="decimal"/>
      <w:lvlText w:val="6.2.3.%1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F801D8C"/>
    <w:multiLevelType w:val="hybridMultilevel"/>
    <w:tmpl w:val="09C07F1E"/>
    <w:lvl w:ilvl="0" w:tplc="116A8030">
      <w:start w:val="1"/>
      <w:numFmt w:val="decimal"/>
      <w:lvlText w:val="5.2.9.%1"/>
      <w:lvlJc w:val="left"/>
      <w:pPr>
        <w:ind w:left="1080" w:hanging="360"/>
      </w:pPr>
      <w:rPr>
        <w:rFonts w:hint="default"/>
        <w:b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0A932F4"/>
    <w:multiLevelType w:val="hybridMultilevel"/>
    <w:tmpl w:val="48D0EB22"/>
    <w:lvl w:ilvl="0" w:tplc="2DE043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0B31B8F"/>
    <w:multiLevelType w:val="hybridMultilevel"/>
    <w:tmpl w:val="746E0B84"/>
    <w:lvl w:ilvl="0" w:tplc="53C87DF4">
      <w:start w:val="1"/>
      <w:numFmt w:val="decimal"/>
      <w:lvlText w:val="6.2.4.%1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7402CE"/>
    <w:multiLevelType w:val="hybridMultilevel"/>
    <w:tmpl w:val="339E9E76"/>
    <w:lvl w:ilvl="0" w:tplc="F8069B60">
      <w:start w:val="1"/>
      <w:numFmt w:val="decimal"/>
      <w:lvlText w:val="6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FCC5690"/>
    <w:multiLevelType w:val="hybridMultilevel"/>
    <w:tmpl w:val="377E3C90"/>
    <w:lvl w:ilvl="0" w:tplc="3230A6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D417079"/>
    <w:multiLevelType w:val="multilevel"/>
    <w:tmpl w:val="4E7099D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5.%2"/>
      <w:lvlJc w:val="left"/>
      <w:pPr>
        <w:ind w:left="576" w:hanging="576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1"/>
  </w:num>
  <w:num w:numId="2">
    <w:abstractNumId w:val="11"/>
  </w:num>
  <w:num w:numId="3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12"/>
  </w:num>
  <w:num w:numId="7">
    <w:abstractNumId w:val="20"/>
  </w:num>
  <w:num w:numId="8">
    <w:abstractNumId w:val="4"/>
  </w:num>
  <w:num w:numId="9">
    <w:abstractNumId w:val="7"/>
  </w:num>
  <w:num w:numId="10">
    <w:abstractNumId w:val="5"/>
  </w:num>
  <w:num w:numId="11">
    <w:abstractNumId w:val="6"/>
  </w:num>
  <w:num w:numId="12">
    <w:abstractNumId w:val="8"/>
  </w:num>
  <w:num w:numId="13">
    <w:abstractNumId w:val="0"/>
  </w:num>
  <w:num w:numId="14">
    <w:abstractNumId w:val="15"/>
  </w:num>
  <w:num w:numId="15">
    <w:abstractNumId w:val="3"/>
  </w:num>
  <w:num w:numId="16">
    <w:abstractNumId w:val="2"/>
  </w:num>
  <w:num w:numId="17">
    <w:abstractNumId w:val="19"/>
  </w:num>
  <w:num w:numId="18">
    <w:abstractNumId w:val="10"/>
  </w:num>
  <w:num w:numId="19">
    <w:abstractNumId w:val="18"/>
  </w:num>
  <w:num w:numId="20">
    <w:abstractNumId w:val="14"/>
  </w:num>
  <w:num w:numId="21">
    <w:abstractNumId w:val="17"/>
  </w:num>
  <w:num w:numId="22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047"/>
    <w:rsid w:val="00011ADE"/>
    <w:rsid w:val="00015E86"/>
    <w:rsid w:val="00020C00"/>
    <w:rsid w:val="000269F5"/>
    <w:rsid w:val="00057C29"/>
    <w:rsid w:val="000721F1"/>
    <w:rsid w:val="0008551D"/>
    <w:rsid w:val="00091614"/>
    <w:rsid w:val="000B6B77"/>
    <w:rsid w:val="000F1E69"/>
    <w:rsid w:val="0013313C"/>
    <w:rsid w:val="00142A66"/>
    <w:rsid w:val="0018250F"/>
    <w:rsid w:val="00184199"/>
    <w:rsid w:val="00191E45"/>
    <w:rsid w:val="00197995"/>
    <w:rsid w:val="001C7038"/>
    <w:rsid w:val="001D1EB6"/>
    <w:rsid w:val="001E3602"/>
    <w:rsid w:val="00200575"/>
    <w:rsid w:val="00215E96"/>
    <w:rsid w:val="00220B48"/>
    <w:rsid w:val="00222D2E"/>
    <w:rsid w:val="00227CB5"/>
    <w:rsid w:val="00231D66"/>
    <w:rsid w:val="00236D0D"/>
    <w:rsid w:val="00240BD2"/>
    <w:rsid w:val="0025167B"/>
    <w:rsid w:val="00260440"/>
    <w:rsid w:val="0026437E"/>
    <w:rsid w:val="00276226"/>
    <w:rsid w:val="002824C5"/>
    <w:rsid w:val="0028293F"/>
    <w:rsid w:val="00283D01"/>
    <w:rsid w:val="002859FA"/>
    <w:rsid w:val="002A172F"/>
    <w:rsid w:val="002A4318"/>
    <w:rsid w:val="002A6047"/>
    <w:rsid w:val="002B2911"/>
    <w:rsid w:val="002C0423"/>
    <w:rsid w:val="002C6D82"/>
    <w:rsid w:val="002E3134"/>
    <w:rsid w:val="003132A9"/>
    <w:rsid w:val="00352057"/>
    <w:rsid w:val="0036753F"/>
    <w:rsid w:val="00393679"/>
    <w:rsid w:val="003A324A"/>
    <w:rsid w:val="003A5B15"/>
    <w:rsid w:val="003B20DA"/>
    <w:rsid w:val="003C7A57"/>
    <w:rsid w:val="003D2910"/>
    <w:rsid w:val="003D3AE2"/>
    <w:rsid w:val="003F0890"/>
    <w:rsid w:val="003F58E9"/>
    <w:rsid w:val="00403D80"/>
    <w:rsid w:val="0042439D"/>
    <w:rsid w:val="00432DC3"/>
    <w:rsid w:val="00435994"/>
    <w:rsid w:val="00435E6D"/>
    <w:rsid w:val="00444C2E"/>
    <w:rsid w:val="004610C4"/>
    <w:rsid w:val="00464BD4"/>
    <w:rsid w:val="004839DC"/>
    <w:rsid w:val="004910E8"/>
    <w:rsid w:val="004951EF"/>
    <w:rsid w:val="004973C3"/>
    <w:rsid w:val="004A32D0"/>
    <w:rsid w:val="004C042F"/>
    <w:rsid w:val="004C0CB9"/>
    <w:rsid w:val="004D15E8"/>
    <w:rsid w:val="00527BBF"/>
    <w:rsid w:val="00531CBC"/>
    <w:rsid w:val="00545848"/>
    <w:rsid w:val="00545FFB"/>
    <w:rsid w:val="00590512"/>
    <w:rsid w:val="00592B74"/>
    <w:rsid w:val="00592FDB"/>
    <w:rsid w:val="00597B8D"/>
    <w:rsid w:val="005A1E8D"/>
    <w:rsid w:val="005E6D59"/>
    <w:rsid w:val="00620FA5"/>
    <w:rsid w:val="006224B8"/>
    <w:rsid w:val="006323A8"/>
    <w:rsid w:val="00640AC0"/>
    <w:rsid w:val="00672048"/>
    <w:rsid w:val="00673210"/>
    <w:rsid w:val="00673EA7"/>
    <w:rsid w:val="0068020C"/>
    <w:rsid w:val="006870DE"/>
    <w:rsid w:val="006A49BD"/>
    <w:rsid w:val="006A5105"/>
    <w:rsid w:val="006B1DA6"/>
    <w:rsid w:val="006D1C30"/>
    <w:rsid w:val="006D6FCD"/>
    <w:rsid w:val="006F4F3F"/>
    <w:rsid w:val="006F6B31"/>
    <w:rsid w:val="00705AC6"/>
    <w:rsid w:val="007069D2"/>
    <w:rsid w:val="0072787A"/>
    <w:rsid w:val="00733B24"/>
    <w:rsid w:val="00741BF2"/>
    <w:rsid w:val="00754002"/>
    <w:rsid w:val="007672AF"/>
    <w:rsid w:val="00772E60"/>
    <w:rsid w:val="0077409E"/>
    <w:rsid w:val="00791E0B"/>
    <w:rsid w:val="007B1739"/>
    <w:rsid w:val="007C6762"/>
    <w:rsid w:val="007E417C"/>
    <w:rsid w:val="007F0D7E"/>
    <w:rsid w:val="007F203B"/>
    <w:rsid w:val="008007F9"/>
    <w:rsid w:val="00804880"/>
    <w:rsid w:val="008071F2"/>
    <w:rsid w:val="00827DE8"/>
    <w:rsid w:val="008368D1"/>
    <w:rsid w:val="00863BE5"/>
    <w:rsid w:val="00897F16"/>
    <w:rsid w:val="008B0781"/>
    <w:rsid w:val="008E528E"/>
    <w:rsid w:val="008E751D"/>
    <w:rsid w:val="008F3C81"/>
    <w:rsid w:val="0090311A"/>
    <w:rsid w:val="00934068"/>
    <w:rsid w:val="00942217"/>
    <w:rsid w:val="0094398C"/>
    <w:rsid w:val="00945BC1"/>
    <w:rsid w:val="009606DC"/>
    <w:rsid w:val="00980C7B"/>
    <w:rsid w:val="009A132D"/>
    <w:rsid w:val="009A36C4"/>
    <w:rsid w:val="009C010E"/>
    <w:rsid w:val="009C12C4"/>
    <w:rsid w:val="009D15CA"/>
    <w:rsid w:val="009D57EA"/>
    <w:rsid w:val="009F5FA2"/>
    <w:rsid w:val="00A0366B"/>
    <w:rsid w:val="00A1207F"/>
    <w:rsid w:val="00A17E81"/>
    <w:rsid w:val="00A41426"/>
    <w:rsid w:val="00A43A4C"/>
    <w:rsid w:val="00A743E1"/>
    <w:rsid w:val="00A75765"/>
    <w:rsid w:val="00A86B61"/>
    <w:rsid w:val="00A930FA"/>
    <w:rsid w:val="00A942A7"/>
    <w:rsid w:val="00A975E8"/>
    <w:rsid w:val="00AA165B"/>
    <w:rsid w:val="00AA2A93"/>
    <w:rsid w:val="00AD756B"/>
    <w:rsid w:val="00AE4829"/>
    <w:rsid w:val="00B15661"/>
    <w:rsid w:val="00B210F9"/>
    <w:rsid w:val="00B261FA"/>
    <w:rsid w:val="00B34794"/>
    <w:rsid w:val="00B413ED"/>
    <w:rsid w:val="00B436FD"/>
    <w:rsid w:val="00B5705F"/>
    <w:rsid w:val="00B57561"/>
    <w:rsid w:val="00B816E1"/>
    <w:rsid w:val="00B86479"/>
    <w:rsid w:val="00B925AA"/>
    <w:rsid w:val="00B941F1"/>
    <w:rsid w:val="00BA183C"/>
    <w:rsid w:val="00BB2F10"/>
    <w:rsid w:val="00BB3333"/>
    <w:rsid w:val="00BB468B"/>
    <w:rsid w:val="00BD22C6"/>
    <w:rsid w:val="00BD7BF0"/>
    <w:rsid w:val="00BE7A43"/>
    <w:rsid w:val="00BF2A03"/>
    <w:rsid w:val="00C01B90"/>
    <w:rsid w:val="00C25193"/>
    <w:rsid w:val="00C47907"/>
    <w:rsid w:val="00C707FF"/>
    <w:rsid w:val="00C945CD"/>
    <w:rsid w:val="00C977F6"/>
    <w:rsid w:val="00CA26A5"/>
    <w:rsid w:val="00CA2937"/>
    <w:rsid w:val="00CB7FE0"/>
    <w:rsid w:val="00CC0DD5"/>
    <w:rsid w:val="00CC495D"/>
    <w:rsid w:val="00CE12E3"/>
    <w:rsid w:val="00CE2B54"/>
    <w:rsid w:val="00CF12B9"/>
    <w:rsid w:val="00CF3E17"/>
    <w:rsid w:val="00CF4C76"/>
    <w:rsid w:val="00D203A4"/>
    <w:rsid w:val="00D2586E"/>
    <w:rsid w:val="00D44ACD"/>
    <w:rsid w:val="00D4671E"/>
    <w:rsid w:val="00D54174"/>
    <w:rsid w:val="00D56F87"/>
    <w:rsid w:val="00D61B0E"/>
    <w:rsid w:val="00D65024"/>
    <w:rsid w:val="00D81542"/>
    <w:rsid w:val="00D9146C"/>
    <w:rsid w:val="00DA2758"/>
    <w:rsid w:val="00DB0415"/>
    <w:rsid w:val="00DB21CF"/>
    <w:rsid w:val="00DB4CED"/>
    <w:rsid w:val="00DE4CB3"/>
    <w:rsid w:val="00E05199"/>
    <w:rsid w:val="00E05899"/>
    <w:rsid w:val="00E1649C"/>
    <w:rsid w:val="00E36B2A"/>
    <w:rsid w:val="00E70368"/>
    <w:rsid w:val="00E717D7"/>
    <w:rsid w:val="00E824AA"/>
    <w:rsid w:val="00E8484B"/>
    <w:rsid w:val="00EA1BE1"/>
    <w:rsid w:val="00EF6FC4"/>
    <w:rsid w:val="00F05466"/>
    <w:rsid w:val="00F24D68"/>
    <w:rsid w:val="00F34E20"/>
    <w:rsid w:val="00F52E39"/>
    <w:rsid w:val="00F56913"/>
    <w:rsid w:val="00F5739A"/>
    <w:rsid w:val="00F612A2"/>
    <w:rsid w:val="00F63288"/>
    <w:rsid w:val="00F74607"/>
    <w:rsid w:val="00F813AC"/>
    <w:rsid w:val="00F85067"/>
    <w:rsid w:val="00FA78BC"/>
    <w:rsid w:val="00FE44CA"/>
    <w:rsid w:val="00FE7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5ED6916-6BD1-43CC-9878-39F6F6E13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No List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2937"/>
    <w:pPr>
      <w:spacing w:before="120" w:after="120" w:line="360" w:lineRule="auto"/>
      <w:ind w:left="720"/>
      <w:jc w:val="both"/>
    </w:pPr>
    <w:rPr>
      <w:color w:val="000000"/>
      <w:sz w:val="24"/>
      <w:lang w:eastAsia="en-US"/>
    </w:rPr>
  </w:style>
  <w:style w:type="paragraph" w:styleId="Heading1">
    <w:name w:val="heading 1"/>
    <w:basedOn w:val="Normal"/>
    <w:next w:val="Normal"/>
    <w:link w:val="Heading1Char"/>
    <w:autoRedefine/>
    <w:qFormat/>
    <w:rsid w:val="00CF4C76"/>
    <w:pPr>
      <w:keepNext/>
      <w:numPr>
        <w:numId w:val="2"/>
      </w:numPr>
      <w:spacing w:before="240" w:after="60"/>
      <w:ind w:left="0" w:firstLine="0"/>
      <w:outlineLvl w:val="0"/>
    </w:pPr>
    <w:rPr>
      <w:rFonts w:cs="Arial"/>
      <w:b/>
      <w:bCs/>
      <w:kern w:val="32"/>
      <w:sz w:val="28"/>
      <w:szCs w:val="24"/>
    </w:rPr>
  </w:style>
  <w:style w:type="paragraph" w:styleId="Heading2">
    <w:name w:val="heading 2"/>
    <w:basedOn w:val="Normal"/>
    <w:next w:val="Normal"/>
    <w:link w:val="Heading2Char"/>
    <w:autoRedefine/>
    <w:qFormat/>
    <w:rsid w:val="00CF4C76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Cs w:val="22"/>
    </w:rPr>
  </w:style>
  <w:style w:type="paragraph" w:styleId="Heading3">
    <w:name w:val="heading 3"/>
    <w:basedOn w:val="Heading2"/>
    <w:next w:val="Normal"/>
    <w:link w:val="Heading3Char"/>
    <w:qFormat/>
    <w:rsid w:val="00CF4C76"/>
    <w:pPr>
      <w:numPr>
        <w:ilvl w:val="2"/>
      </w:numPr>
      <w:spacing w:before="120" w:after="120"/>
      <w:outlineLvl w:val="2"/>
    </w:pPr>
  </w:style>
  <w:style w:type="paragraph" w:styleId="Heading4">
    <w:name w:val="heading 4"/>
    <w:basedOn w:val="Heading2"/>
    <w:next w:val="Normal"/>
    <w:link w:val="Heading4Char"/>
    <w:qFormat/>
    <w:rsid w:val="004D15E8"/>
    <w:pPr>
      <w:numPr>
        <w:ilvl w:val="3"/>
      </w:numPr>
      <w:outlineLvl w:val="3"/>
    </w:pPr>
    <w:rPr>
      <w:i/>
      <w:sz w:val="20"/>
    </w:rPr>
  </w:style>
  <w:style w:type="paragraph" w:styleId="Heading5">
    <w:name w:val="heading 5"/>
    <w:basedOn w:val="Heading2"/>
    <w:next w:val="Normal"/>
    <w:link w:val="Heading5Char"/>
    <w:qFormat/>
    <w:rsid w:val="004D15E8"/>
    <w:pPr>
      <w:numPr>
        <w:ilvl w:val="0"/>
        <w:numId w:val="0"/>
      </w:numPr>
      <w:outlineLvl w:val="4"/>
    </w:pPr>
    <w:rPr>
      <w:i/>
      <w:sz w:val="20"/>
    </w:rPr>
  </w:style>
  <w:style w:type="paragraph" w:styleId="Heading6">
    <w:name w:val="heading 6"/>
    <w:basedOn w:val="Heading2"/>
    <w:next w:val="Normal"/>
    <w:qFormat/>
    <w:rsid w:val="00BB2F10"/>
    <w:pPr>
      <w:numPr>
        <w:ilvl w:val="4"/>
        <w:numId w:val="1"/>
      </w:numPr>
      <w:outlineLvl w:val="5"/>
    </w:pPr>
    <w:rPr>
      <w:sz w:val="18"/>
      <w:szCs w:val="18"/>
    </w:rPr>
  </w:style>
  <w:style w:type="paragraph" w:styleId="Heading7">
    <w:name w:val="heading 7"/>
    <w:basedOn w:val="Normal"/>
    <w:next w:val="Normal"/>
    <w:qFormat/>
    <w:rsid w:val="00EF6FC4"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EF6FC4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EF6FC4"/>
    <w:p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</w:style>
  <w:style w:type="paragraph" w:customStyle="1" w:styleId="HeadTitle">
    <w:name w:val="Head Title"/>
    <w:basedOn w:val="Normal"/>
    <w:rsid w:val="00EF6FC4"/>
    <w:pPr>
      <w:spacing w:before="240"/>
      <w:jc w:val="center"/>
    </w:pPr>
    <w:rPr>
      <w:b/>
      <w:bCs/>
      <w:color w:val="3366FF"/>
      <w:sz w:val="48"/>
    </w:rPr>
  </w:style>
  <w:style w:type="paragraph" w:styleId="Header">
    <w:name w:val="header"/>
    <w:basedOn w:val="Normal"/>
    <w:link w:val="HeaderChar"/>
    <w:rsid w:val="00EF6FC4"/>
    <w:pPr>
      <w:tabs>
        <w:tab w:val="center" w:pos="4320"/>
        <w:tab w:val="right" w:pos="8640"/>
      </w:tabs>
    </w:pPr>
    <w:rPr>
      <w:sz w:val="16"/>
      <w:lang w:val="x-none" w:eastAsia="x-none"/>
    </w:rPr>
  </w:style>
  <w:style w:type="paragraph" w:styleId="Footer">
    <w:name w:val="footer"/>
    <w:basedOn w:val="Normal"/>
    <w:rsid w:val="00EF6FC4"/>
    <w:pPr>
      <w:tabs>
        <w:tab w:val="center" w:pos="4320"/>
        <w:tab w:val="right" w:pos="8640"/>
      </w:tabs>
    </w:pPr>
    <w:rPr>
      <w:sz w:val="16"/>
    </w:rPr>
  </w:style>
  <w:style w:type="character" w:styleId="PageNumber">
    <w:name w:val="page number"/>
    <w:rsid w:val="00942217"/>
    <w:rPr>
      <w:rFonts w:ascii="Arial" w:hAnsi="Arial"/>
      <w:sz w:val="16"/>
    </w:rPr>
  </w:style>
  <w:style w:type="paragraph" w:styleId="CommentText">
    <w:name w:val="annotation text"/>
    <w:basedOn w:val="Normal"/>
    <w:semiHidden/>
    <w:rsid w:val="001E3602"/>
  </w:style>
  <w:style w:type="paragraph" w:styleId="CommentSubject">
    <w:name w:val="annotation subject"/>
    <w:basedOn w:val="CommentText"/>
    <w:next w:val="CommentText"/>
    <w:semiHidden/>
    <w:rsid w:val="001E3602"/>
    <w:rPr>
      <w:b/>
      <w:bCs/>
    </w:rPr>
  </w:style>
  <w:style w:type="character" w:styleId="Hyperlink">
    <w:name w:val="Hyperlink"/>
    <w:uiPriority w:val="99"/>
    <w:rsid w:val="003B20DA"/>
    <w:rPr>
      <w:rFonts w:ascii="Times New Roman" w:hAnsi="Times New Roman"/>
      <w:color w:val="0000FF"/>
      <w:sz w:val="24"/>
      <w:u w:val="single"/>
    </w:rPr>
  </w:style>
  <w:style w:type="paragraph" w:styleId="FootnoteText">
    <w:name w:val="footnote text"/>
    <w:basedOn w:val="Normal"/>
    <w:semiHidden/>
    <w:rsid w:val="001E3602"/>
  </w:style>
  <w:style w:type="character" w:styleId="FootnoteReference">
    <w:name w:val="footnote reference"/>
    <w:semiHidden/>
    <w:rsid w:val="001E3602"/>
    <w:rPr>
      <w:vertAlign w:val="superscript"/>
    </w:rPr>
  </w:style>
  <w:style w:type="paragraph" w:styleId="DocumentMap">
    <w:name w:val="Document Map"/>
    <w:basedOn w:val="Normal"/>
    <w:semiHidden/>
    <w:rsid w:val="001E3602"/>
    <w:pPr>
      <w:shd w:val="clear" w:color="auto" w:fill="000080"/>
    </w:pPr>
    <w:rPr>
      <w:rFonts w:ascii="Tahoma" w:hAnsi="Tahoma" w:cs="Tahoma"/>
    </w:rPr>
  </w:style>
  <w:style w:type="table" w:styleId="TableGrid">
    <w:name w:val="Table Grid"/>
    <w:basedOn w:val="TableNormal"/>
    <w:rsid w:val="00015E86"/>
    <w:pPr>
      <w:adjustRightInd w:val="0"/>
      <w:spacing w:before="60" w:after="60" w:line="240" w:lineRule="atLeast"/>
      <w:contextualSpacing/>
    </w:pPr>
    <w:rPr>
      <w:color w:val="000000"/>
      <w:sz w:val="24"/>
    </w:rPr>
    <w:tblPr>
      <w:tblStyleRowBandSize w:val="1"/>
      <w:tblInd w:w="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60" w:beforeAutospacing="0" w:afterLines="0" w:after="60" w:afterAutospacing="0" w:line="240" w:lineRule="atLeast"/>
        <w:jc w:val="center"/>
      </w:pPr>
      <w:rPr>
        <w:rFonts w:ascii="Arial" w:hAnsi="Arial"/>
        <w:b/>
        <w:sz w:val="18"/>
      </w:rPr>
      <w:tblPr/>
      <w:tcPr>
        <w:shd w:val="clear" w:color="auto" w:fill="E6E6E6"/>
      </w:tcPr>
    </w:tblStylePr>
    <w:tblStylePr w:type="band2Horz">
      <w:tblPr/>
      <w:tcPr>
        <w:shd w:val="clear" w:color="auto" w:fill="F3F3F3"/>
      </w:tcPr>
    </w:tblStylePr>
  </w:style>
  <w:style w:type="paragraph" w:customStyle="1" w:styleId="DocumentTitle">
    <w:name w:val="Document Title"/>
    <w:basedOn w:val="Normal"/>
    <w:rsid w:val="00EF6FC4"/>
    <w:pPr>
      <w:spacing w:before="240"/>
      <w:jc w:val="center"/>
    </w:pPr>
    <w:rPr>
      <w:b/>
      <w:bCs/>
      <w:i/>
      <w:iCs/>
      <w:sz w:val="3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73210"/>
    <w:pPr>
      <w:keepLines/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Cs w:val="28"/>
    </w:rPr>
  </w:style>
  <w:style w:type="paragraph" w:styleId="TOC2">
    <w:name w:val="toc 2"/>
    <w:basedOn w:val="Normal"/>
    <w:next w:val="Normal"/>
    <w:autoRedefine/>
    <w:uiPriority w:val="39"/>
    <w:qFormat/>
    <w:rsid w:val="00673210"/>
    <w:pPr>
      <w:ind w:left="200"/>
    </w:pPr>
  </w:style>
  <w:style w:type="character" w:customStyle="1" w:styleId="HeaderChar">
    <w:name w:val="Header Char"/>
    <w:link w:val="Header"/>
    <w:rsid w:val="00F24D68"/>
    <w:rPr>
      <w:color w:val="000000"/>
      <w:sz w:val="16"/>
    </w:rPr>
  </w:style>
  <w:style w:type="paragraph" w:styleId="TOC1">
    <w:name w:val="toc 1"/>
    <w:basedOn w:val="Normal"/>
    <w:next w:val="Normal"/>
    <w:autoRedefine/>
    <w:uiPriority w:val="39"/>
    <w:qFormat/>
    <w:rsid w:val="0028293F"/>
    <w:pPr>
      <w:tabs>
        <w:tab w:val="left" w:pos="900"/>
        <w:tab w:val="right" w:leader="dot" w:pos="8659"/>
      </w:tabs>
      <w:ind w:left="180"/>
    </w:pPr>
  </w:style>
  <w:style w:type="paragraph" w:styleId="BalloonText">
    <w:name w:val="Balloon Text"/>
    <w:basedOn w:val="Normal"/>
    <w:link w:val="BalloonTextChar"/>
    <w:uiPriority w:val="99"/>
    <w:rsid w:val="00F24D68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rsid w:val="00F24D68"/>
    <w:rPr>
      <w:rFonts w:ascii="Tahoma" w:hAnsi="Tahoma" w:cs="Tahoma"/>
      <w:color w:val="000000"/>
      <w:sz w:val="16"/>
      <w:szCs w:val="16"/>
    </w:rPr>
  </w:style>
  <w:style w:type="paragraph" w:styleId="BodyTextIndent">
    <w:name w:val="Body Text Indent"/>
    <w:basedOn w:val="Normal"/>
    <w:link w:val="BodyTextIndentChar"/>
    <w:rsid w:val="00CA2937"/>
    <w:pPr>
      <w:widowControl w:val="0"/>
      <w:spacing w:after="0" w:line="240" w:lineRule="auto"/>
      <w:ind w:left="547"/>
    </w:pPr>
    <w:rPr>
      <w:rFonts w:ascii=".VnArial" w:hAnsi=".VnArial"/>
      <w:snapToGrid w:val="0"/>
      <w:color w:val="auto"/>
      <w:sz w:val="20"/>
      <w:lang w:val="x-none" w:eastAsia="x-none"/>
    </w:rPr>
  </w:style>
  <w:style w:type="character" w:customStyle="1" w:styleId="BodyTextIndentChar">
    <w:name w:val="Body Text Indent Char"/>
    <w:link w:val="BodyTextIndent"/>
    <w:rsid w:val="00CA2937"/>
    <w:rPr>
      <w:rFonts w:ascii=".VnArial" w:hAnsi=".VnArial"/>
      <w:snapToGrid w:val="0"/>
    </w:rPr>
  </w:style>
  <w:style w:type="paragraph" w:styleId="TOC3">
    <w:name w:val="toc 3"/>
    <w:basedOn w:val="Normal"/>
    <w:next w:val="Normal"/>
    <w:autoRedefine/>
    <w:uiPriority w:val="39"/>
    <w:qFormat/>
    <w:rsid w:val="0028293F"/>
    <w:pPr>
      <w:ind w:left="480"/>
    </w:pPr>
  </w:style>
  <w:style w:type="paragraph" w:customStyle="1" w:styleId="TableSmHeading">
    <w:name w:val="Table_Sm_Heading"/>
    <w:basedOn w:val="Normal"/>
    <w:rsid w:val="00E36B2A"/>
    <w:pPr>
      <w:keepNext/>
      <w:keepLines/>
      <w:spacing w:before="60" w:after="40" w:line="300" w:lineRule="atLeast"/>
      <w:ind w:left="0"/>
      <w:jc w:val="left"/>
    </w:pPr>
    <w:rPr>
      <w:rFonts w:ascii="Futura Bk" w:hAnsi="Futura Bk"/>
      <w:b/>
      <w:color w:val="auto"/>
      <w:sz w:val="16"/>
    </w:rPr>
  </w:style>
  <w:style w:type="paragraph" w:customStyle="1" w:styleId="HPTableTitle">
    <w:name w:val="HP_Table_Title"/>
    <w:basedOn w:val="Normal"/>
    <w:next w:val="Normal"/>
    <w:rsid w:val="00E36B2A"/>
    <w:pPr>
      <w:keepNext/>
      <w:keepLines/>
      <w:spacing w:before="240" w:after="60" w:line="300" w:lineRule="atLeast"/>
      <w:ind w:left="0"/>
      <w:jc w:val="left"/>
    </w:pPr>
    <w:rPr>
      <w:rFonts w:ascii="Futura Bk" w:hAnsi="Futura Bk"/>
      <w:b/>
      <w:color w:val="auto"/>
      <w:sz w:val="18"/>
    </w:rPr>
  </w:style>
  <w:style w:type="paragraph" w:customStyle="1" w:styleId="TableSmHeadingRight">
    <w:name w:val="Table_Sm_Heading_Right"/>
    <w:basedOn w:val="TableSmHeading"/>
    <w:rsid w:val="00E36B2A"/>
    <w:pPr>
      <w:jc w:val="right"/>
    </w:pPr>
  </w:style>
  <w:style w:type="paragraph" w:customStyle="1" w:styleId="TableMedium">
    <w:name w:val="Table_Medium"/>
    <w:basedOn w:val="Normal"/>
    <w:rsid w:val="00E36B2A"/>
    <w:pPr>
      <w:spacing w:before="40" w:after="40" w:line="300" w:lineRule="atLeast"/>
      <w:ind w:left="0"/>
      <w:jc w:val="left"/>
    </w:pPr>
    <w:rPr>
      <w:rFonts w:ascii="Futura Bk" w:hAnsi="Futura Bk"/>
      <w:color w:val="auto"/>
      <w:sz w:val="18"/>
    </w:rPr>
  </w:style>
  <w:style w:type="paragraph" w:styleId="ListParagraph">
    <w:name w:val="List Paragraph"/>
    <w:basedOn w:val="Normal"/>
    <w:link w:val="ListParagraphChar"/>
    <w:uiPriority w:val="34"/>
    <w:qFormat/>
    <w:rsid w:val="00D56F87"/>
    <w:pPr>
      <w:spacing w:before="0" w:after="0"/>
      <w:contextualSpacing/>
      <w:jc w:val="left"/>
    </w:pPr>
    <w:rPr>
      <w:color w:val="auto"/>
      <w:szCs w:val="24"/>
    </w:rPr>
  </w:style>
  <w:style w:type="table" w:styleId="LightGrid-Accent1">
    <w:name w:val="Light Grid Accent 1"/>
    <w:basedOn w:val="TableNormal"/>
    <w:uiPriority w:val="62"/>
    <w:unhideWhenUsed/>
    <w:rsid w:val="00D56F87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100" w:beforeAutospacing="1" w:afterLines="0" w:after="100" w:afterAutospacing="1" w:line="240" w:lineRule="auto"/>
      </w:pPr>
      <w:rPr>
        <w:rFonts w:ascii="Cambria" w:eastAsia="Times New Roman" w:hAnsi="Cambria" w:cs="Times New Roman" w:hint="default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Lines="0" w:before="100" w:beforeAutospacing="1" w:afterLines="0" w:after="100" w:afterAutospacing="1" w:line="240" w:lineRule="auto"/>
      </w:pPr>
      <w:rPr>
        <w:rFonts w:ascii="Cambria" w:eastAsia="Times New Roman" w:hAnsi="Cambria" w:cs="Times New Roman" w:hint="default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 w:hint="default"/>
        <w:b/>
        <w:bCs/>
      </w:rPr>
    </w:tblStylePr>
    <w:tblStylePr w:type="lastCol">
      <w:rPr>
        <w:rFonts w:ascii="Cambria" w:eastAsia="Times New Roman" w:hAnsi="Cambria" w:cs="Times New Roman" w:hint="default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Code">
    <w:name w:val="Code"/>
    <w:basedOn w:val="Normal"/>
    <w:qFormat/>
    <w:rsid w:val="006F4F3F"/>
    <w:pPr>
      <w:widowControl w:val="0"/>
      <w:autoSpaceDE w:val="0"/>
      <w:autoSpaceDN w:val="0"/>
      <w:adjustRightInd w:val="0"/>
      <w:spacing w:before="0" w:after="0"/>
      <w:ind w:right="573"/>
    </w:pPr>
    <w:rPr>
      <w:rFonts w:ascii="Lucida Console" w:hAnsi="Lucida Console"/>
      <w:sz w:val="16"/>
    </w:rPr>
  </w:style>
  <w:style w:type="character" w:customStyle="1" w:styleId="Heading1Char">
    <w:name w:val="Heading 1 Char"/>
    <w:link w:val="Heading1"/>
    <w:rsid w:val="00BB468B"/>
    <w:rPr>
      <w:rFonts w:cs="Arial"/>
      <w:b/>
      <w:bCs/>
      <w:color w:val="000000"/>
      <w:kern w:val="32"/>
      <w:sz w:val="28"/>
      <w:szCs w:val="24"/>
    </w:rPr>
  </w:style>
  <w:style w:type="character" w:customStyle="1" w:styleId="Heading2Char">
    <w:name w:val="Heading 2 Char"/>
    <w:link w:val="Heading2"/>
    <w:rsid w:val="00BB468B"/>
    <w:rPr>
      <w:rFonts w:cs="Arial"/>
      <w:b/>
      <w:bCs/>
      <w:iCs/>
      <w:color w:val="000000"/>
      <w:sz w:val="24"/>
      <w:szCs w:val="22"/>
    </w:rPr>
  </w:style>
  <w:style w:type="character" w:customStyle="1" w:styleId="Heading3Char">
    <w:name w:val="Heading 3 Char"/>
    <w:link w:val="Heading3"/>
    <w:rsid w:val="00BB468B"/>
    <w:rPr>
      <w:rFonts w:cs="Arial"/>
      <w:b/>
      <w:bCs/>
      <w:iCs/>
      <w:color w:val="000000"/>
      <w:sz w:val="24"/>
      <w:szCs w:val="22"/>
    </w:rPr>
  </w:style>
  <w:style w:type="character" w:customStyle="1" w:styleId="Heading4Char">
    <w:name w:val="Heading 4 Char"/>
    <w:link w:val="Heading4"/>
    <w:rsid w:val="00BB468B"/>
    <w:rPr>
      <w:rFonts w:cs="Arial"/>
      <w:b/>
      <w:bCs/>
      <w:i/>
      <w:iCs/>
      <w:color w:val="000000"/>
      <w:szCs w:val="22"/>
    </w:rPr>
  </w:style>
  <w:style w:type="character" w:customStyle="1" w:styleId="Heading5Char">
    <w:name w:val="Heading 5 Char"/>
    <w:link w:val="Heading5"/>
    <w:rsid w:val="00BB468B"/>
    <w:rPr>
      <w:rFonts w:cs="Arial"/>
      <w:b/>
      <w:bCs/>
      <w:i/>
      <w:iCs/>
      <w:color w:val="000000"/>
      <w:szCs w:val="22"/>
    </w:rPr>
  </w:style>
  <w:style w:type="character" w:styleId="FollowedHyperlink">
    <w:name w:val="FollowedHyperlink"/>
    <w:uiPriority w:val="99"/>
    <w:unhideWhenUsed/>
    <w:rsid w:val="00BB468B"/>
    <w:rPr>
      <w:color w:val="800080"/>
      <w:u w:val="single"/>
    </w:rPr>
  </w:style>
  <w:style w:type="paragraph" w:styleId="Title">
    <w:name w:val="Title"/>
    <w:basedOn w:val="Normal"/>
    <w:next w:val="Normal"/>
    <w:link w:val="TitleChar"/>
    <w:qFormat/>
    <w:rsid w:val="00BB468B"/>
    <w:pPr>
      <w:pBdr>
        <w:bottom w:val="single" w:sz="8" w:space="4" w:color="4F81BD"/>
      </w:pBdr>
      <w:spacing w:before="0" w:after="300"/>
      <w:ind w:left="0"/>
      <w:contextualSpacing/>
      <w:jc w:val="left"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rsid w:val="00BB468B"/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ListParagraphChar">
    <w:name w:val="List Paragraph Char"/>
    <w:link w:val="ListParagraph"/>
    <w:uiPriority w:val="34"/>
    <w:rsid w:val="00705AC6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0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3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1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3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0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header" Target="header2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footer" Target="footer1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header" Target="header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aio\AppData\Local\Microsoft\Windows\Temporary%20Internet%20Files\Content.Outlook\YDRL9P9C\Template%20-%20Blank%20Document%20v2%20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91FE0A-6AC4-4610-BF46-5B5D1D6DF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- Blank Document v2 1.dot</Template>
  <TotalTime>0</TotalTime>
  <Pages>84</Pages>
  <Words>6444</Words>
  <Characters>36736</Characters>
  <Application>Microsoft Office Word</Application>
  <DocSecurity>0</DocSecurity>
  <Lines>306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 - Blank Document</vt:lpstr>
    </vt:vector>
  </TitlesOfParts>
  <Company>HIPT</Company>
  <LinksUpToDate>false</LinksUpToDate>
  <CharactersWithSpaces>43094</CharactersWithSpaces>
  <SharedDoc>false</SharedDoc>
  <HLinks>
    <vt:vector size="48" baseType="variant">
      <vt:variant>
        <vt:i4>1245232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_Toc372791858</vt:lpwstr>
      </vt:variant>
      <vt:variant>
        <vt:i4>1245232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_Toc372791857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_Toc372791856</vt:lpwstr>
      </vt:variant>
      <vt:variant>
        <vt:i4>1245232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_Toc372791855</vt:lpwstr>
      </vt:variant>
      <vt:variant>
        <vt:i4>1245232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_Toc372791854</vt:lpwstr>
      </vt:variant>
      <vt:variant>
        <vt:i4>1245232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_Toc372791853</vt:lpwstr>
      </vt:variant>
      <vt:variant>
        <vt:i4>1245232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_Toc372791852</vt:lpwstr>
      </vt:variant>
      <vt:variant>
        <vt:i4>1245232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_Toc372791851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- Blank Document</dc:title>
  <dc:subject>2/1</dc:subject>
  <dc:creator>Mai Huong</dc:creator>
  <cp:keywords>Template, Report, Meeting</cp:keywords>
  <cp:lastModifiedBy>Sony Vaio</cp:lastModifiedBy>
  <cp:revision>2</cp:revision>
  <cp:lastPrinted>1601-01-01T00:00:00Z</cp:lastPrinted>
  <dcterms:created xsi:type="dcterms:W3CDTF">2016-02-26T03:34:00Z</dcterms:created>
  <dcterms:modified xsi:type="dcterms:W3CDTF">2016-02-26T03:34:00Z</dcterms:modified>
  <cp:category>Template</cp:category>
</cp:coreProperties>
</file>